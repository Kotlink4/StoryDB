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mf" ContentType="image/x-wmf"/>
  <Default Extension="xml" ContentType="application/xml"/>
  <Override PartName="/customUI/images/FigCaption.png" ContentType="image/.PNG"/>
  <Override PartName="/customUI/images/HeaderFooter.png" ContentType="image/.PNG"/>
  <Override PartName="/customUI/images/InsertImage.png" ContentType="image/.PNG"/>
  <Override PartName="/customUI/images/RedoStyles.png" ContentType="image/.PNG"/>
  <Override PartName="/customUI/images/TabCaption.png" ContentType="image/.PNG"/>
  <Override PartName="/customUI/images/abstract.png" ContentType="image/.PNG"/>
  <Override PartName="/customUI/images/addspace.png" ContentType="image/.PNG"/>
  <Override PartName="/customUI/images/arrowleft.png" ContentType="image/.PNG"/>
  <Override PartName="/customUI/images/arrowright.png" ContentType="image/.PNG"/>
  <Override PartName="/customUI/images/bulletitem.png" ContentType="image/.PNG"/>
  <Override PartName="/customUI/images/dashitem.png" ContentType="image/.PNG"/>
  <Override PartName="/customUI/images/eqnumber.png" ContentType="image/.PNG"/>
  <Override PartName="/customUI/images/equation.png" ContentType="image/.PNG"/>
  <Override PartName="/customUI/images/expand0.png" ContentType="image/.PNG"/>
  <Override PartName="/customUI/images/normal320.png" ContentType="image/.PNG"/>
  <Override PartName="/customUI/images/normalspace0.png" ContentType="image/.PNG"/>
  <Override PartName="/customUI/images/numitem.png" ContentType="image/.PNG"/>
  <Override PartName="/customUI/images/removespace.png" ContentType="image/.PNG"/>
  <Override PartName="/customUI/images/squeeze0.png" ContentType="image/.PNG"/>
  <Override PartName="/customUI/images/subtitle.png" ContentType="image/.PNG"/>
  <Override PartName="/customUI/images/togglenumbering.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3366ff4ce52e42c7" Type="http://schemas.microsoft.com/office/2006/relationships/ui/extensibility" Target="customUI/customUI.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VSUET0"/>
        <w:spacing w:line="240" w:lineRule="auto" w:before="0" w:after="0"/>
        <w:jc w:val="left"/>
      </w:pPr>
      <w:r>
        <w:rPr>
          <w:rFonts w:ascii="Times New Roman" w:hAnsi="Times New Roman" w:eastAsia="Times New Roman"/>
          <w:b w:val="0"/>
          <w:i w:val="0"/>
          <w:sz w:val="24"/>
        </w:rPr>
        <w:t>УДК 004.45</w:t>
      </w:r>
    </w:p>
    <w:p>
      <w:pPr>
        <w:pStyle w:val="VSUET0"/>
        <w:spacing w:line="240" w:lineRule="auto" w:before="0" w:after="0"/>
        <w:jc w:val="left"/>
      </w:pPr>
      <w:r>
        <w:rPr>
          <w:rFonts w:ascii="Times New Roman" w:hAnsi="Times New Roman" w:eastAsia="Times New Roman"/>
          <w:b w:val="0"/>
          <w:i w:val="0"/>
          <w:sz w:val="24"/>
        </w:rPr>
        <w:t>Раздел: Информационные технологии и математическое моделирование</w:t>
      </w:r>
    </w:p>
    <w:p>
      <w:pPr>
        <w:pStyle w:val="VSUETArticleTitle"/>
        <w:spacing w:line="240" w:lineRule="auto" w:before="120" w:after="120"/>
        <w:jc w:val="center"/>
      </w:pPr>
      <w:r>
        <w:rPr>
          <w:rFonts w:ascii="Times New Roman" w:hAnsi="Times New Roman" w:eastAsia="Times New Roman"/>
          <w:b/>
          <w:i w:val="0"/>
          <w:sz w:val="24"/>
        </w:rPr>
        <w:t>РАЗРАБОТКА ВЕБ-СИСТЕМЫ STORYDB ДЛЯ СТРУКТУРИРОВАННОГО ВЕДЕНИЯ БАЗЫ ЗНАНИЙ СЮЖЕТНОГО ПРОЕКТА</w:t>
      </w:r>
    </w:p>
    <w:p>
      <w:pPr>
        <w:pStyle w:val="VSUETAuthors"/>
        <w:spacing w:line="240" w:lineRule="auto" w:before="0" w:after="0"/>
        <w:jc w:val="center"/>
      </w:pPr>
      <w:r>
        <w:rPr>
          <w:rFonts w:ascii="Times New Roman" w:hAnsi="Times New Roman" w:eastAsia="Times New Roman"/>
          <w:b w:val="0"/>
          <w:i w:val="0"/>
          <w:sz w:val="24"/>
        </w:rPr>
        <w:t>В.С. Захарин1, А.В. Лемешкин1</w:t>
      </w:r>
    </w:p>
    <w:p>
      <w:pPr>
        <w:pStyle w:val="VSUETAuthors"/>
        <w:spacing w:line="240" w:lineRule="auto" w:before="0" w:after="120"/>
        <w:jc w:val="center"/>
      </w:pPr>
      <w:r>
        <w:rPr>
          <w:rFonts w:ascii="Times New Roman" w:hAnsi="Times New Roman" w:eastAsia="Times New Roman"/>
          <w:b w:val="0"/>
          <w:i w:val="0"/>
          <w:sz w:val="24"/>
        </w:rPr>
        <w:t>1Воронежский государственный университет инженерных технологий</w:t>
      </w:r>
    </w:p>
    <w:p>
      <w:pPr>
        <w:pStyle w:val="VSUETAbstract"/>
        <w:spacing w:line="240" w:lineRule="auto" w:before="0" w:after="0"/>
        <w:jc w:val="both"/>
      </w:pPr>
      <w:r>
        <w:rPr>
          <w:rFonts w:ascii="Times New Roman" w:hAnsi="Times New Roman" w:eastAsia="Times New Roman"/>
          <w:b w:val="0"/>
          <w:i w:val="0"/>
          <w:sz w:val="24"/>
        </w:rPr>
        <w:t>Аннотация: Введение. При разработке литературных, игровых и образовательных проектов возникает необходимость хранить сведения о персонажах, предметах, местах, организациях, событиях и связях между ними. Актуальность работы обусловлена тем, что разрозненное хранение данных приводит к дублированию, противоречиям и затрудняет подготовку проектных материалов. Материалы и методы. Использованы методы объектно-ориентированного проектирования, реляционного моделирования, анализа предметной области и модульной организации веб-приложения. Система реализована на основе ASP.NET Core, React, TypeScript и PostgreSQL; визуальные материалы подготовлены по результатам проектирования архитектуры, базы данных и пользовательских сценариев. Результаты и обсуждение. Предложена структура StoryDB, включающая проекты, карточки объектов, каталоги, атрибуты, связи, структуры, хронологию, медиафайлы и экспорт документов. Показано, что единая база знаний позволяет повторно использовать сведения в разных модулях, уменьшает несогласованность данных и создает основу для последующего поиска логических противоречий. Практическая значимость результата заключается в возможности использовать одно хранилище для авторской работы, проектной документации и подготовки публикационных материалов. Заключение. Разработанная система может применяться как инструмент ведения сюжетного проекта и как программная основа для дальнейшего визуального анализа.</w:t>
      </w:r>
    </w:p>
    <w:p>
      <w:pPr>
        <w:pStyle w:val="VSUETKeywords"/>
        <w:spacing w:line="240" w:lineRule="auto" w:before="0" w:after="120"/>
        <w:jc w:val="both"/>
      </w:pPr>
      <w:r>
        <w:rPr>
          <w:rFonts w:ascii="Times New Roman" w:hAnsi="Times New Roman" w:eastAsia="Times New Roman"/>
          <w:b w:val="0"/>
          <w:i w:val="0"/>
          <w:sz w:val="24"/>
        </w:rPr>
        <w:t>Ключевые слова: база знаний; сюжетный проект; веб-приложение; каталогизация; граф связей; таймлайн; экспорт документов; PostgreSQL; ASP.NET Core.</w:t>
      </w:r>
    </w:p>
    <w:p>
      <w:pPr>
        <w:pStyle w:val="VSUETArticleTitle"/>
        <w:spacing w:line="240" w:lineRule="auto" w:before="120" w:after="120"/>
        <w:jc w:val="center"/>
      </w:pPr>
      <w:r>
        <w:rPr>
          <w:rFonts w:ascii="Times New Roman" w:hAnsi="Times New Roman" w:eastAsia="Times New Roman"/>
          <w:b/>
          <w:i w:val="0"/>
          <w:sz w:val="24"/>
        </w:rPr>
        <w:t>DEVELOPMENT OF THE STORYDB WEB SYSTEM FOR STRUCTURED KNOWLEDGE BASE MANAGEMENT OF A STORY PROJECT</w:t>
      </w:r>
    </w:p>
    <w:p>
      <w:pPr>
        <w:pStyle w:val="VSUETAuthors"/>
        <w:spacing w:line="240" w:lineRule="auto" w:before="0" w:after="0"/>
        <w:jc w:val="center"/>
      </w:pPr>
      <w:r>
        <w:rPr>
          <w:rFonts w:ascii="Times New Roman" w:hAnsi="Times New Roman" w:eastAsia="Times New Roman"/>
          <w:b w:val="0"/>
          <w:i w:val="0"/>
          <w:sz w:val="24"/>
        </w:rPr>
        <w:t>V.S. Zakharin1, A.V. Lemeshkin1</w:t>
      </w:r>
    </w:p>
    <w:p>
      <w:pPr>
        <w:pStyle w:val="VSUETAuthors"/>
        <w:spacing w:line="240" w:lineRule="auto" w:before="0" w:after="120"/>
        <w:jc w:val="center"/>
      </w:pPr>
      <w:r>
        <w:rPr>
          <w:rFonts w:ascii="Times New Roman" w:hAnsi="Times New Roman" w:eastAsia="Times New Roman"/>
          <w:b w:val="0"/>
          <w:i w:val="0"/>
          <w:sz w:val="24"/>
        </w:rPr>
        <w:t>1Voronezh State University of Engineering Technologies</w:t>
      </w:r>
    </w:p>
    <w:p>
      <w:pPr>
        <w:pStyle w:val="VSUETAbstract"/>
        <w:spacing w:line="240" w:lineRule="auto" w:before="0" w:after="0"/>
        <w:jc w:val="both"/>
      </w:pPr>
      <w:r>
        <w:rPr>
          <w:rFonts w:ascii="Times New Roman" w:hAnsi="Times New Roman" w:eastAsia="Times New Roman"/>
          <w:b w:val="0"/>
          <w:i w:val="0"/>
          <w:sz w:val="24"/>
        </w:rPr>
        <w:t>Abstract: Introduction. Literary, game and educational projects require storage of information about characters, items, locations, organizations, events and relations between them. Relevance. Fragmented storage leads to duplication, contradictions and difficulties in preparing project materials. Materials and methods. The work applies object-oriented design, relational modeling, domain analysis and modular web application development. The system is implemented using ASP.NET Core, React, TypeScript and PostgreSQL; visual materials are based on the designed architecture, database schema and user scenarios. Results and discussion. The StoryDB structure is proposed, including projects, object cards, catalogs, attributes, relations, structures, timeline, media files and document export. A unified knowledge base supports reuse of information in different modules, reduces inconsistency and creates a basis for further detection of logical contradictions. The practical significance of the result lies in the possibility of using one storage model for authoring, project documentation and preparation of publication materials. Conclusions. The developed system can be used as a tool for managing a story project and as a software basis for subsequent visual analysis.</w:t>
      </w:r>
    </w:p>
    <w:p>
      <w:pPr>
        <w:pStyle w:val="VSUETKeywords"/>
        <w:spacing w:line="240" w:lineRule="auto" w:before="0" w:after="120"/>
        <w:jc w:val="both"/>
      </w:pPr>
      <w:r>
        <w:rPr>
          <w:rFonts w:ascii="Times New Roman" w:hAnsi="Times New Roman" w:eastAsia="Times New Roman"/>
          <w:b w:val="0"/>
          <w:i w:val="0"/>
          <w:sz w:val="24"/>
        </w:rPr>
        <w:t>Keywords: knowledge base; story project; web application; cataloging; relation graph; timeline; document export; PostgreSQL; ASP.NET Core.</w:t>
      </w:r>
    </w:p>
    <w:p>
      <w:pPr>
        <w:pStyle w:val="VSUETHeaderNonumber"/>
        <w:spacing w:line="240" w:lineRule="auto" w:before="160" w:after="80"/>
        <w:jc w:val="center"/>
      </w:pPr>
      <w:r>
        <w:rPr>
          <w:rFonts w:ascii="Times New Roman" w:hAnsi="Times New Roman" w:eastAsia="Times New Roman"/>
          <w:b/>
          <w:i w:val="0"/>
          <w:sz w:val="24"/>
        </w:rPr>
        <w:t>Введение</w:t>
      </w:r>
    </w:p>
    <w:p>
      <w:pPr>
        <w:pStyle w:val="VSUET0"/>
        <w:spacing w:line="240" w:lineRule="auto" w:before="0" w:after="0"/>
        <w:ind w:firstLine="567"/>
        <w:jc w:val="both"/>
      </w:pPr>
      <w:r>
        <w:rPr>
          <w:rFonts w:ascii="Times New Roman" w:hAnsi="Times New Roman" w:eastAsia="Times New Roman"/>
          <w:b w:val="0"/>
          <w:i w:val="0"/>
          <w:sz w:val="24"/>
        </w:rPr>
        <w:t>Разработка крупных сюжетных проектов требует хранения большого количества взаимосвязанных сведений. В одном проекте могут одновременно существовать персонажи, предметы, места, организации, временные периоды, события, отношения между участниками и дополнительные справочные признаки. Если эта информация ведется в отдельных текстовых файлах, таблицах или заметках, то с ростом объема проекта повышается вероятность противоречий, потери актуальных данных и повторного ввода одних и тех же сведений.</w:t>
      </w:r>
    </w:p>
    <w:p>
      <w:pPr>
        <w:pStyle w:val="VSUET0"/>
        <w:spacing w:line="240" w:lineRule="auto" w:before="0" w:after="0"/>
        <w:ind w:firstLine="567"/>
        <w:jc w:val="both"/>
      </w:pPr>
      <w:r>
        <w:rPr>
          <w:rFonts w:ascii="Times New Roman" w:hAnsi="Times New Roman" w:eastAsia="Times New Roman"/>
          <w:b w:val="0"/>
          <w:i w:val="0"/>
          <w:sz w:val="24"/>
        </w:rPr>
        <w:t>Особенно заметной данная проблема становится при коллективной работе. Один участник проекта может редактировать описание персонажа, второй - фиксировать его связи с другими объектами, третий - готовить хронологию событий. При отсутствии единого хранилища сложно определить, какая версия данных является актуальной, какие изменения были внесены и какие элементы проекта уже связаны между собой.</w:t>
      </w:r>
    </w:p>
    <w:p>
      <w:pPr>
        <w:pStyle w:val="VSUET0"/>
        <w:spacing w:line="240" w:lineRule="auto" w:before="0" w:after="0"/>
        <w:ind w:firstLine="567"/>
        <w:jc w:val="both"/>
      </w:pPr>
      <w:r>
        <w:rPr>
          <w:rFonts w:ascii="Times New Roman" w:hAnsi="Times New Roman" w:eastAsia="Times New Roman"/>
          <w:b w:val="0"/>
          <w:i w:val="0"/>
          <w:sz w:val="24"/>
        </w:rPr>
        <w:t>Целью работы является разработка веб-системы StoryDB, обеспечивающей централизованное ведение базы знаний сюжетного проекта. Для достижения цели решались задачи определения основных сущностей предметной области, проектирования структуры хранения, реализации пользовательских модулей, настройки визуализации связей и подготовки механизма экспорта данных в документированный вид.</w:t>
      </w:r>
    </w:p>
    <w:p>
      <w:pPr>
        <w:pStyle w:val="VSUET0"/>
        <w:spacing w:line="240" w:lineRule="auto" w:before="0" w:after="0"/>
        <w:ind w:firstLine="567"/>
        <w:jc w:val="both"/>
      </w:pPr>
      <w:r>
        <w:rPr>
          <w:rFonts w:ascii="Times New Roman" w:hAnsi="Times New Roman" w:eastAsia="Times New Roman"/>
          <w:b w:val="0"/>
          <w:i w:val="0"/>
          <w:sz w:val="24"/>
        </w:rPr>
        <w:t>Современные исследования в области баз знаний показывают, что ценность информационной системы определяется не только полнотой набора сущностей, но и возможностью явно фиксировать отношения между ними [1-5]. Для сюжетных проектов это особенно важно: персонаж, место, организация или предмет имеют значение не изолированно, а через связи, события и контекст использования. Поэтому StoryDB рассматривается не как обычный набор карточек, а как предметно-ориентированная база знаний, где структурированное хранение данных является основой для дальнейшей визуализации и анализа.</w:t>
      </w:r>
    </w:p>
    <w:p>
      <w:pPr>
        <w:pStyle w:val="VSUET0"/>
        <w:spacing w:line="240" w:lineRule="auto" w:before="0" w:after="0"/>
        <w:ind w:firstLine="567"/>
        <w:jc w:val="both"/>
      </w:pPr>
      <w:r>
        <w:rPr>
          <w:rFonts w:ascii="Times New Roman" w:hAnsi="Times New Roman" w:eastAsia="Times New Roman"/>
          <w:b w:val="0"/>
          <w:i w:val="0"/>
          <w:sz w:val="24"/>
        </w:rPr>
        <w:t>Анализ существующих подходов показывает, что для ведения сюжетных проектов часто применяются универсальные текстовые редакторы, электронные таблицы, системы заметок, wiki-подобные хранилища, доски визуального моделирования и специализированные сервисы для описания вымышленных миров. Универсальные инструменты обеспечивают гибкость, однако не задают единой предметной модели персонажей, предметов, мест, организаций, событий и связей между ними. Визуальные редакторы позволяют строить схемы, но обычно не обеспечивают централизованного хранения структурированных данных. Специализированные сервисы частично решают задачу каталогизации, однако не всегда объединяют пользовательские атрибуты, граф связей, хронологию, структуры и экспорт документов в единой модели.</w:t>
      </w:r>
    </w:p>
    <w:p>
      <w:pPr>
        <w:pStyle w:val="VSUET0"/>
        <w:spacing w:line="240" w:lineRule="auto" w:before="0" w:after="0"/>
        <w:ind w:firstLine="567"/>
        <w:jc w:val="both"/>
      </w:pPr>
      <w:r>
        <w:rPr>
          <w:rFonts w:ascii="Times New Roman" w:hAnsi="Times New Roman" w:eastAsia="Times New Roman"/>
          <w:b w:val="0"/>
          <w:i w:val="0"/>
          <w:sz w:val="24"/>
        </w:rPr>
        <w:t>Научная новизна работы заключается в разработке предметно-ориентированной модели веб-системы для ведения базы знаний сюжетного проекта, объединяющей карточки объектов, пользовательские атрибуты, каталоги, связи, структуры, хронологию и экспорт документов в единой информационной среде. В отличие от универсальных средств заметок и таблиц, предложенная модель ориентирована на повторное использование сущностей проекта в разных представлениях и снижение несогласованности данных при развитии сложного сюжетного материала. Практическая значимость работы состоит в возможности применения StoryDB для централизованного ведения материалов литературных, игровых, образовательных и исследовательских проектов.</w:t>
      </w:r>
    </w:p>
    <w:p>
      <w:pPr>
        <w:pStyle w:val="VSUET0"/>
        <w:spacing w:line="240" w:lineRule="auto" w:before="0" w:after="0"/>
        <w:ind w:firstLine="567"/>
        <w:jc w:val="both"/>
      </w:pPr>
      <w:r>
        <w:rPr>
          <w:rFonts w:ascii="Times New Roman" w:hAnsi="Times New Roman" w:eastAsia="Times New Roman"/>
          <w:b w:val="0"/>
          <w:i w:val="0"/>
          <w:sz w:val="24"/>
        </w:rPr>
        <w:t>Связь разрабатываемой системы с подходами Linked Data и семантического моделирования проявляется в выделении устойчивых идентификаторов сущностей, повторном использовании записей и отделении описательных характеристик от отношений [8, 9]. Вместе с тем задача StoryDB отличается от универсальных графов знаний: система ориентирована на авторскую работу, где пользователь сам задает словари, типы объектов и уровни детализации, а значит, модель должна оставаться гибкой и понятной без специальной подготовки в области онтологического моделирования.</w:t>
      </w:r>
    </w:p>
    <w:p>
      <w:pPr>
        <w:pStyle w:val="VSUET0"/>
        <w:spacing w:line="240" w:lineRule="auto" w:before="0" w:after="0"/>
        <w:ind w:firstLine="567"/>
        <w:jc w:val="both"/>
      </w:pPr>
      <w:r>
        <w:rPr>
          <w:rFonts w:ascii="Times New Roman" w:hAnsi="Times New Roman" w:eastAsia="Times New Roman"/>
          <w:b w:val="0"/>
          <w:i w:val="0"/>
          <w:sz w:val="24"/>
        </w:rPr>
        <w:t>Дополнительным основанием для выбранной модели служат исследования графовых представлений и обработки связанных данных [6-9]. Они показывают, что даже при отсутствии сложного автоматического вывода структурирование связей повышает повторное использование сведений и упрощает последующую визуальную интерпретацию.</w:t>
      </w:r>
    </w:p>
    <w:p>
      <w:pPr>
        <w:pStyle w:val="VSUETHeaderNonumber"/>
        <w:spacing w:line="240" w:lineRule="auto" w:before="160" w:after="80"/>
        <w:jc w:val="center"/>
      </w:pPr>
      <w:r>
        <w:rPr>
          <w:rFonts w:ascii="Times New Roman" w:hAnsi="Times New Roman" w:eastAsia="Times New Roman"/>
          <w:b/>
          <w:i w:val="0"/>
          <w:sz w:val="24"/>
        </w:rPr>
        <w:t>Материалы и методы</w:t>
      </w:r>
    </w:p>
    <w:p>
      <w:pPr>
        <w:pStyle w:val="VSUET0"/>
        <w:spacing w:line="240" w:lineRule="auto" w:before="0" w:after="0"/>
        <w:ind w:firstLine="567"/>
        <w:jc w:val="both"/>
      </w:pPr>
      <w:r>
        <w:rPr>
          <w:rFonts w:ascii="Times New Roman" w:hAnsi="Times New Roman" w:eastAsia="Times New Roman"/>
          <w:b w:val="0"/>
          <w:i w:val="0"/>
          <w:sz w:val="24"/>
        </w:rPr>
        <w:t>В качестве основной единицы хранения в StoryDB используется проект. Внутри проекта могут быть включены различные типы объектов: персонажи, предметы, места и организации. Каждый объект имеет базовые поля, такие как имя, описание, роль, статус и изображение, а также набор пользовательских характеристик. Такой подход сохраняет общую структуру данных и одновременно позволяет адаптировать систему под художественное произведение, игру, учебный сценарий или исследовательский кейс.</w:t>
      </w:r>
    </w:p>
    <w:p>
      <w:pPr>
        <w:pStyle w:val="VSUET0"/>
        <w:spacing w:line="240" w:lineRule="auto" w:before="0" w:after="0"/>
        <w:ind w:firstLine="567"/>
        <w:jc w:val="both"/>
      </w:pPr>
      <w:r>
        <w:rPr>
          <w:rFonts w:ascii="Times New Roman" w:hAnsi="Times New Roman" w:eastAsia="Times New Roman"/>
          <w:b w:val="0"/>
          <w:i w:val="0"/>
          <w:sz w:val="24"/>
        </w:rPr>
        <w:t>Для расширения описательной модели предусмотрены атрибуты и каталоги. Атрибуты используются для хранения параметров объекта, например возраста, происхождения, статуса или числовых характеристик. Каталоги выступают в роли справочников и могут содержать культуры, фракции, артефакты, навыки, способности и другие сущности, важные для конкретного проекта.</w:t>
      </w:r>
    </w:p>
    <w:p>
      <w:pPr>
        <w:pStyle w:val="VSUET0"/>
        <w:spacing w:line="240" w:lineRule="auto" w:before="0" w:after="0"/>
        <w:ind w:firstLine="567"/>
        <w:jc w:val="both"/>
      </w:pPr>
      <w:r>
        <w:rPr>
          <w:rFonts w:ascii="Times New Roman" w:hAnsi="Times New Roman" w:eastAsia="Times New Roman"/>
          <w:b w:val="0"/>
          <w:i w:val="0"/>
          <w:sz w:val="24"/>
        </w:rPr>
        <w:t>Архитектура StoryDB построена по клиент-серверной схеме. Серверная часть реализована на ASP.NET Core и отвечает за бизнес-логику, проверку доступа, работу с базой данных, обработку файлов, формирование снимков проекта и экспорт документов. Для хранения данных используется PostgreSQL, а доступ к данным организован через Entity Framework Core. Клиентская часть разработана на React и TypeScript с применением Vite.</w:t>
      </w:r>
    </w:p>
    <w:p>
      <w:pPr>
        <w:pStyle w:val="VSUET0"/>
        <w:spacing w:line="240" w:lineRule="auto" w:before="0" w:after="0"/>
        <w:ind w:firstLine="567"/>
        <w:jc w:val="both"/>
      </w:pPr>
      <w:r>
        <w:rPr>
          <w:rFonts w:ascii="Times New Roman" w:hAnsi="Times New Roman" w:eastAsia="Times New Roman"/>
          <w:b w:val="0"/>
          <w:i w:val="0"/>
          <w:sz w:val="24"/>
        </w:rPr>
        <w:t>Проектирование структуры данных выполнялось с учетом принципов реляционного моделирования и интеграции схем [16-17]. Базовые сущности вынесены в отдельные таблицы, а расширяемые свойства реализованы через атрибуты, каталоги и связи с типизированными записями. Такой вариант выбран потому, что он сохраняет целостность данных и одновременно не заставляет изменять физическую схему базы при появлении нового пользовательского признака.</w:t>
      </w:r>
    </w:p>
    <w:p>
      <w:pPr>
        <w:pStyle w:val="VSUET0"/>
        <w:spacing w:line="240" w:lineRule="auto" w:before="0" w:after="0"/>
        <w:ind w:firstLine="567"/>
        <w:jc w:val="both"/>
      </w:pPr>
      <w:r>
        <w:rPr>
          <w:rFonts w:ascii="Times New Roman" w:hAnsi="Times New Roman" w:eastAsia="Times New Roman"/>
          <w:b w:val="0"/>
          <w:i w:val="0"/>
          <w:sz w:val="24"/>
        </w:rPr>
        <w:t>При разработке архитектуры учитывались результаты исследований по сервисной и микросервисной организации приложений [18-21]. Для StoryDB выбран более компактный модульный монолит: это снижает эксплуатационную сложность, но сохраняет разделение ответственности между модулями проектов, объектов, каталогов, связей, хронологии, медиафайлов и экспорта. Такой подход рационален для выпускного проекта и последующего развертывания в контейнерной инфраструктуре.</w:t>
      </w:r>
    </w:p>
    <w:p>
      <w:pPr>
        <w:pStyle w:val="VSUET0"/>
        <w:spacing w:line="240" w:lineRule="auto" w:before="0" w:after="0"/>
        <w:ind w:firstLine="567"/>
        <w:jc w:val="both"/>
      </w:pPr>
      <w:r>
        <w:rPr>
          <w:rFonts w:ascii="Times New Roman" w:hAnsi="Times New Roman" w:eastAsia="Times New Roman"/>
          <w:b w:val="0"/>
          <w:i w:val="0"/>
          <w:sz w:val="24"/>
        </w:rPr>
        <w:t>Методика разработки включала анализ предметной области, выделение инвариантных сущностей, построение схемы базы данных, реализацию API, создание клиентских сценариев и проверку типовых пользовательских действий. В качестве контрольных сценариев рассматривались создание проекта, заполнение карточки персонажа, добавление каталогов, настройка связи, построение таймлайна и экспорт выбранных сведений в документ.</w:t>
      </w:r>
    </w:p>
    <w:p>
      <w:pPr>
        <w:pStyle w:val="VSUETa"/>
        <w:spacing w:line="240" w:lineRule="auto" w:before="120" w:after="0"/>
        <w:jc w:val="center"/>
      </w:pPr>
      <w:r>
        <w:rPr>
          <w:rFonts w:ascii="Times New Roman" w:hAnsi="Times New Roman" w:eastAsia="Times New Roman"/>
          <w:b w:val="0"/>
          <w:i w:val="0"/>
          <w:sz w:val="24"/>
        </w:rPr>
        <w:t>Таблица 1.</w:t>
      </w:r>
    </w:p>
    <w:p>
      <w:pPr>
        <w:pStyle w:val="VSUETb"/>
        <w:spacing w:line="240" w:lineRule="auto" w:before="0" w:after="20"/>
        <w:jc w:val="center"/>
      </w:pPr>
      <w:r>
        <w:rPr>
          <w:rFonts w:ascii="Times New Roman" w:hAnsi="Times New Roman" w:eastAsia="Times New Roman"/>
          <w:b w:val="0"/>
          <w:i w:val="0"/>
          <w:sz w:val="24"/>
        </w:rPr>
        <w:t>Основные модули системы StoryDB</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9"/>
        <w:gridCol w:w="4819"/>
      </w:tblGrid>
      <w:tr>
        <w:tc>
          <w:tcPr>
            <w:tcW w:type="dxa" w:w="2267"/>
            <w:vAlign w:val="center"/>
            <w:shd w:fill="E6E6E6"/>
          </w:tcPr>
          <w:p>
            <w:pPr>
              <w:spacing w:line="240" w:lineRule="auto" w:before="40" w:after="40"/>
              <w:jc w:val="center"/>
            </w:pPr>
            <w:r>
              <w:rPr>
                <w:rFonts w:ascii="Times New Roman" w:hAnsi="Times New Roman" w:eastAsia="Times New Roman"/>
                <w:b/>
                <w:i w:val="0"/>
                <w:sz w:val="22"/>
              </w:rPr>
              <w:t>Модуль</w:t>
            </w:r>
          </w:p>
        </w:tc>
        <w:tc>
          <w:tcPr>
            <w:tcW w:type="dxa" w:w="7086"/>
            <w:vAlign w:val="center"/>
            <w:shd w:fill="E6E6E6"/>
          </w:tcPr>
          <w:p>
            <w:pPr>
              <w:spacing w:line="240" w:lineRule="auto" w:before="40" w:after="40"/>
              <w:jc w:val="center"/>
            </w:pPr>
            <w:r>
              <w:rPr>
                <w:rFonts w:ascii="Times New Roman" w:hAnsi="Times New Roman" w:eastAsia="Times New Roman"/>
                <w:b/>
                <w:i w:val="0"/>
                <w:sz w:val="22"/>
              </w:rPr>
              <w:t>Назначение</w:t>
            </w:r>
          </w:p>
        </w:tc>
      </w:tr>
      <w:tr>
        <w:tc>
          <w:tcPr>
            <w:tcW w:type="dxa" w:w="2267"/>
            <w:vAlign w:val="center"/>
          </w:tcPr>
          <w:p>
            <w:pPr>
              <w:spacing w:line="240" w:lineRule="auto" w:before="40" w:after="40"/>
              <w:jc w:val="left"/>
            </w:pPr>
            <w:r>
              <w:rPr>
                <w:rFonts w:ascii="Times New Roman" w:hAnsi="Times New Roman" w:eastAsia="Times New Roman"/>
                <w:b w:val="0"/>
                <w:i w:val="0"/>
                <w:sz w:val="22"/>
              </w:rPr>
              <w:t>Проекты и пользователи</w:t>
            </w:r>
          </w:p>
        </w:tc>
        <w:tc>
          <w:tcPr>
            <w:tcW w:type="dxa" w:w="7086"/>
            <w:vAlign w:val="center"/>
          </w:tcPr>
          <w:p>
            <w:pPr>
              <w:spacing w:line="240" w:lineRule="auto" w:before="40" w:after="40"/>
              <w:jc w:val="left"/>
            </w:pPr>
            <w:r>
              <w:rPr>
                <w:rFonts w:ascii="Times New Roman" w:hAnsi="Times New Roman" w:eastAsia="Times New Roman"/>
                <w:b w:val="0"/>
                <w:i w:val="0"/>
                <w:sz w:val="22"/>
              </w:rPr>
              <w:t>Создание проектов, хранение настроек доступа, управление профилем пользователя и параметрами рабочей области.</w:t>
            </w:r>
          </w:p>
        </w:tc>
      </w:tr>
      <w:tr>
        <w:tc>
          <w:tcPr>
            <w:tcW w:type="dxa" w:w="2267"/>
            <w:vAlign w:val="center"/>
          </w:tcPr>
          <w:p>
            <w:pPr>
              <w:spacing w:line="240" w:lineRule="auto" w:before="40" w:after="40"/>
              <w:jc w:val="left"/>
            </w:pPr>
            <w:r>
              <w:rPr>
                <w:rFonts w:ascii="Times New Roman" w:hAnsi="Times New Roman" w:eastAsia="Times New Roman"/>
                <w:b w:val="0"/>
                <w:i w:val="0"/>
                <w:sz w:val="22"/>
              </w:rPr>
              <w:t>База объектов</w:t>
            </w:r>
          </w:p>
        </w:tc>
        <w:tc>
          <w:tcPr>
            <w:tcW w:type="dxa" w:w="7086"/>
            <w:vAlign w:val="center"/>
          </w:tcPr>
          <w:p>
            <w:pPr>
              <w:spacing w:line="240" w:lineRule="auto" w:before="40" w:after="40"/>
              <w:jc w:val="left"/>
            </w:pPr>
            <w:r>
              <w:rPr>
                <w:rFonts w:ascii="Times New Roman" w:hAnsi="Times New Roman" w:eastAsia="Times New Roman"/>
                <w:b w:val="0"/>
                <w:i w:val="0"/>
                <w:sz w:val="22"/>
              </w:rPr>
              <w:t>Ведение карточек персонажей, предметов, мест и организаций с изображениями, описаниями и пользовательскими характеристиками.</w:t>
            </w:r>
          </w:p>
        </w:tc>
      </w:tr>
      <w:tr>
        <w:tc>
          <w:tcPr>
            <w:tcW w:type="dxa" w:w="2267"/>
            <w:vAlign w:val="center"/>
          </w:tcPr>
          <w:p>
            <w:pPr>
              <w:spacing w:line="240" w:lineRule="auto" w:before="40" w:after="40"/>
              <w:jc w:val="left"/>
            </w:pPr>
            <w:r>
              <w:rPr>
                <w:rFonts w:ascii="Times New Roman" w:hAnsi="Times New Roman" w:eastAsia="Times New Roman"/>
                <w:b w:val="0"/>
                <w:i w:val="0"/>
                <w:sz w:val="22"/>
              </w:rPr>
              <w:t>Атрибуты и каталоги</w:t>
            </w:r>
          </w:p>
        </w:tc>
        <w:tc>
          <w:tcPr>
            <w:tcW w:type="dxa" w:w="7086"/>
            <w:vAlign w:val="center"/>
          </w:tcPr>
          <w:p>
            <w:pPr>
              <w:spacing w:line="240" w:lineRule="auto" w:before="40" w:after="40"/>
              <w:jc w:val="left"/>
            </w:pPr>
            <w:r>
              <w:rPr>
                <w:rFonts w:ascii="Times New Roman" w:hAnsi="Times New Roman" w:eastAsia="Times New Roman"/>
                <w:b w:val="0"/>
                <w:i w:val="0"/>
                <w:sz w:val="22"/>
              </w:rPr>
              <w:t>Настройка справочников, групп, полей и связей между справочными записями для адаптации системы под конкретный сюжетный проект.</w:t>
            </w:r>
          </w:p>
        </w:tc>
      </w:tr>
      <w:tr>
        <w:tc>
          <w:tcPr>
            <w:tcW w:type="dxa" w:w="2267"/>
            <w:vAlign w:val="center"/>
          </w:tcPr>
          <w:p>
            <w:pPr>
              <w:spacing w:line="240" w:lineRule="auto" w:before="40" w:after="40"/>
              <w:jc w:val="left"/>
            </w:pPr>
            <w:r>
              <w:rPr>
                <w:rFonts w:ascii="Times New Roman" w:hAnsi="Times New Roman" w:eastAsia="Times New Roman"/>
                <w:b w:val="0"/>
                <w:i w:val="0"/>
                <w:sz w:val="22"/>
              </w:rPr>
              <w:t>Связи и структуры</w:t>
            </w:r>
          </w:p>
        </w:tc>
        <w:tc>
          <w:tcPr>
            <w:tcW w:type="dxa" w:w="7086"/>
            <w:vAlign w:val="center"/>
          </w:tcPr>
          <w:p>
            <w:pPr>
              <w:spacing w:line="240" w:lineRule="auto" w:before="40" w:after="40"/>
              <w:jc w:val="left"/>
            </w:pPr>
            <w:r>
              <w:rPr>
                <w:rFonts w:ascii="Times New Roman" w:hAnsi="Times New Roman" w:eastAsia="Times New Roman"/>
                <w:b w:val="0"/>
                <w:i w:val="0"/>
                <w:sz w:val="22"/>
              </w:rPr>
              <w:t>Фиксация отношений между объектами, принадлежности к иерархиям и организационным структурам, визуальное отображение графов.</w:t>
            </w:r>
          </w:p>
        </w:tc>
      </w:tr>
      <w:tr>
        <w:tc>
          <w:tcPr>
            <w:tcW w:type="dxa" w:w="2267"/>
            <w:vAlign w:val="center"/>
          </w:tcPr>
          <w:p>
            <w:pPr>
              <w:spacing w:line="240" w:lineRule="auto" w:before="40" w:after="40"/>
              <w:jc w:val="left"/>
            </w:pPr>
            <w:r>
              <w:rPr>
                <w:rFonts w:ascii="Times New Roman" w:hAnsi="Times New Roman" w:eastAsia="Times New Roman"/>
                <w:b w:val="0"/>
                <w:i w:val="0"/>
                <w:sz w:val="22"/>
              </w:rPr>
              <w:t>Хронология</w:t>
            </w:r>
          </w:p>
        </w:tc>
        <w:tc>
          <w:tcPr>
            <w:tcW w:type="dxa" w:w="7086"/>
            <w:vAlign w:val="center"/>
          </w:tcPr>
          <w:p>
            <w:pPr>
              <w:spacing w:line="240" w:lineRule="auto" w:before="40" w:after="40"/>
              <w:jc w:val="left"/>
            </w:pPr>
            <w:r>
              <w:rPr>
                <w:rFonts w:ascii="Times New Roman" w:hAnsi="Times New Roman" w:eastAsia="Times New Roman"/>
                <w:b w:val="0"/>
                <w:i w:val="0"/>
                <w:sz w:val="22"/>
              </w:rPr>
              <w:t>Создание событий, периодов, глав и причинно-временных связей между ними с сохранением раскладки таймлайна.</w:t>
            </w:r>
          </w:p>
        </w:tc>
      </w:tr>
      <w:tr>
        <w:tc>
          <w:tcPr>
            <w:tcW w:type="dxa" w:w="2267"/>
            <w:vAlign w:val="center"/>
          </w:tcPr>
          <w:p>
            <w:pPr>
              <w:spacing w:line="240" w:lineRule="auto" w:before="40" w:after="40"/>
              <w:jc w:val="left"/>
            </w:pPr>
            <w:r>
              <w:rPr>
                <w:rFonts w:ascii="Times New Roman" w:hAnsi="Times New Roman" w:eastAsia="Times New Roman"/>
                <w:b w:val="0"/>
                <w:i w:val="0"/>
                <w:sz w:val="22"/>
              </w:rPr>
              <w:t>Экспорт и снимки</w:t>
            </w:r>
          </w:p>
        </w:tc>
        <w:tc>
          <w:tcPr>
            <w:tcW w:type="dxa" w:w="7086"/>
            <w:vAlign w:val="center"/>
          </w:tcPr>
          <w:p>
            <w:pPr>
              <w:spacing w:line="240" w:lineRule="auto" w:before="40" w:after="40"/>
              <w:jc w:val="left"/>
            </w:pPr>
            <w:r>
              <w:rPr>
                <w:rFonts w:ascii="Times New Roman" w:hAnsi="Times New Roman" w:eastAsia="Times New Roman"/>
                <w:b w:val="0"/>
                <w:i w:val="0"/>
                <w:sz w:val="22"/>
              </w:rPr>
              <w:t>Формирование снимка проекта и выгрузка досье выбранных объектов в формат DOCX.</w:t>
            </w:r>
          </w:p>
        </w:tc>
      </w:tr>
    </w:tbl>
    <w:p>
      <w:pPr>
        <w:pStyle w:val="VSUETa"/>
        <w:spacing w:line="240" w:lineRule="auto" w:before="40" w:after="0"/>
        <w:jc w:val="center"/>
      </w:pPr>
      <w:r>
        <w:rPr>
          <w:rFonts w:ascii="Times New Roman" w:hAnsi="Times New Roman" w:eastAsia="Times New Roman"/>
          <w:b w:val="0"/>
          <w:i w:val="0"/>
          <w:sz w:val="24"/>
        </w:rPr>
        <w:t>Table 1.</w:t>
      </w:r>
    </w:p>
    <w:p>
      <w:pPr>
        <w:pStyle w:val="VSUETb"/>
        <w:spacing w:line="240" w:lineRule="auto" w:before="0" w:after="80"/>
        <w:jc w:val="center"/>
      </w:pPr>
      <w:r>
        <w:rPr>
          <w:rFonts w:ascii="Times New Roman" w:hAnsi="Times New Roman" w:eastAsia="Times New Roman"/>
          <w:b w:val="0"/>
          <w:i/>
          <w:sz w:val="24"/>
        </w:rPr>
        <w:t>Main modules/stages of StoryDB</w:t>
      </w:r>
    </w:p>
    <w:p>
      <w:pPr>
        <w:pStyle w:val="VSUET0"/>
        <w:spacing w:line="240" w:lineRule="auto" w:before="0" w:after="0"/>
        <w:jc w:val="both"/>
      </w:pPr>
      <w:r>
        <w:rPr>
          <w:rFonts w:ascii="Times New Roman" w:hAnsi="Times New Roman" w:eastAsia="Times New Roman"/>
          <w:b w:val="0"/>
          <w:i w:val="0"/>
          <w:sz w:val="24"/>
        </w:rPr>
      </w:r>
    </w:p>
    <w:p>
      <w:pPr>
        <w:spacing w:before="80" w:after="40"/>
        <w:jc w:val="center"/>
      </w:pPr>
      <w:r>
        <w:drawing>
          <wp:inline xmlns:a="http://schemas.openxmlformats.org/drawingml/2006/main" xmlns:pic="http://schemas.openxmlformats.org/drawingml/2006/picture">
            <wp:extent cx="5760000" cy="2205706"/>
            <wp:docPr id="1" name="Picture 1"/>
            <wp:cNvGraphicFramePr>
              <a:graphicFrameLocks noChangeAspect="1"/>
            </wp:cNvGraphicFramePr>
            <a:graphic>
              <a:graphicData uri="http://schemas.openxmlformats.org/drawingml/2006/picture">
                <pic:pic>
                  <pic:nvPicPr>
                    <pic:cNvPr id="0" name="storydb_architecture.png"/>
                    <pic:cNvPicPr/>
                  </pic:nvPicPr>
                  <pic:blipFill>
                    <a:blip r:embed="rId1"/>
                    <a:stretch>
                      <a:fillRect/>
                    </a:stretch>
                  </pic:blipFill>
                  <pic:spPr>
                    <a:xfrm>
                      <a:off x="0" y="0"/>
                      <a:ext cx="5760000" cy="2205706"/>
                    </a:xfrm>
                    <a:prstGeom prst="rect"/>
                  </pic:spPr>
                </pic:pic>
              </a:graphicData>
            </a:graphic>
          </wp:inline>
        </w:drawing>
      </w:r>
    </w:p>
    <w:p>
      <w:pPr>
        <w:pStyle w:val="VSUET8"/>
        <w:spacing w:line="240" w:lineRule="auto" w:before="0" w:after="0"/>
        <w:jc w:val="center"/>
      </w:pPr>
      <w:r>
        <w:rPr>
          <w:rFonts w:ascii="Times New Roman" w:hAnsi="Times New Roman" w:eastAsia="Times New Roman"/>
          <w:b w:val="0"/>
          <w:i w:val="0"/>
          <w:sz w:val="24"/>
        </w:rPr>
        <w:t>Рисунок 1. Архитектура веб-системы StoryDB</w:t>
      </w:r>
    </w:p>
    <w:p>
      <w:pPr>
        <w:pStyle w:val="VSUETFigureCaption"/>
        <w:spacing w:line="240" w:lineRule="auto" w:before="0" w:after="80"/>
        <w:jc w:val="center"/>
      </w:pPr>
      <w:r>
        <w:rPr>
          <w:rFonts w:ascii="Times New Roman" w:hAnsi="Times New Roman" w:eastAsia="Times New Roman"/>
          <w:b w:val="0"/>
          <w:i/>
          <w:sz w:val="24"/>
        </w:rPr>
        <w:t>Figure 1. Architecture of the StoryDB web system</w:t>
      </w:r>
    </w:p>
    <w:p>
      <w:pPr>
        <w:spacing w:before="80" w:after="40"/>
        <w:jc w:val="center"/>
      </w:pPr>
      <w:r>
        <w:drawing>
          <wp:inline xmlns:a="http://schemas.openxmlformats.org/drawingml/2006/main" xmlns:pic="http://schemas.openxmlformats.org/drawingml/2006/picture">
            <wp:extent cx="5400000" cy="3121633"/>
            <wp:docPr id="2" name="Picture 2"/>
            <wp:cNvGraphicFramePr>
              <a:graphicFrameLocks noChangeAspect="1"/>
            </wp:cNvGraphicFramePr>
            <a:graphic>
              <a:graphicData uri="http://schemas.openxmlformats.org/drawingml/2006/picture">
                <pic:pic>
                  <pic:nvPicPr>
                    <pic:cNvPr id="0" name="storydb_idef0_context.png"/>
                    <pic:cNvPicPr/>
                  </pic:nvPicPr>
                  <pic:blipFill>
                    <a:blip r:embed="rId62"/>
                    <a:stretch>
                      <a:fillRect/>
                    </a:stretch>
                  </pic:blipFill>
                  <pic:spPr>
                    <a:xfrm>
                      <a:off x="0" y="0"/>
                      <a:ext cx="5400000" cy="3121633"/>
                    </a:xfrm>
                    <a:prstGeom prst="rect"/>
                  </pic:spPr>
                </pic:pic>
              </a:graphicData>
            </a:graphic>
          </wp:inline>
        </w:drawing>
      </w:r>
    </w:p>
    <w:p>
      <w:pPr>
        <w:pStyle w:val="VSUET8"/>
        <w:spacing w:line="240" w:lineRule="auto" w:before="0" w:after="0"/>
        <w:jc w:val="center"/>
      </w:pPr>
      <w:r>
        <w:rPr>
          <w:rFonts w:ascii="Times New Roman" w:hAnsi="Times New Roman" w:eastAsia="Times New Roman"/>
          <w:b w:val="0"/>
          <w:i w:val="0"/>
          <w:sz w:val="24"/>
        </w:rPr>
        <w:t>Рисунок 2. Контекстная IDEF0-модель процесса ведения базы знаний</w:t>
      </w:r>
    </w:p>
    <w:p>
      <w:pPr>
        <w:pStyle w:val="VSUETFigureCaption"/>
        <w:spacing w:line="240" w:lineRule="auto" w:before="0" w:after="80"/>
        <w:jc w:val="center"/>
      </w:pPr>
      <w:r>
        <w:rPr>
          <w:rFonts w:ascii="Times New Roman" w:hAnsi="Times New Roman" w:eastAsia="Times New Roman"/>
          <w:b w:val="0"/>
          <w:i/>
          <w:sz w:val="24"/>
        </w:rPr>
        <w:t>Figure 2. IDEF0 context model of knowledge base management</w:t>
      </w:r>
    </w:p>
    <w:p>
      <w:pPr>
        <w:pStyle w:val="VSUETHeaderNonumber"/>
        <w:spacing w:line="240" w:lineRule="auto" w:before="160" w:after="80"/>
        <w:jc w:val="center"/>
      </w:pPr>
      <w:r>
        <w:rPr>
          <w:rFonts w:ascii="Times New Roman" w:hAnsi="Times New Roman" w:eastAsia="Times New Roman"/>
          <w:b/>
          <w:i w:val="0"/>
          <w:sz w:val="24"/>
        </w:rPr>
        <w:t>Результаты и обсуждение</w:t>
      </w:r>
    </w:p>
    <w:p>
      <w:pPr>
        <w:pStyle w:val="VSUET0"/>
        <w:spacing w:line="240" w:lineRule="auto" w:before="0" w:after="0"/>
        <w:ind w:firstLine="567"/>
        <w:jc w:val="both"/>
      </w:pPr>
      <w:r>
        <w:rPr>
          <w:rFonts w:ascii="Times New Roman" w:hAnsi="Times New Roman" w:eastAsia="Times New Roman"/>
          <w:b w:val="0"/>
          <w:i w:val="0"/>
          <w:sz w:val="24"/>
        </w:rPr>
        <w:t>Практическим результатом разработки является рабочее веб-приложение, в котором пользователь может создать проект, заполнить базу объектов, настроить собственные характеристики, сформировать каталоги, описать связи и хронологию, а затем выгрузить выбранные материалы в DOCX-документ. StoryDB объединяет функции редактора базы знаний, справочной системы и инструмента подготовки проектной документации.</w:t>
      </w:r>
    </w:p>
    <w:p>
      <w:pPr>
        <w:pStyle w:val="VSUET0"/>
        <w:spacing w:line="240" w:lineRule="auto" w:before="0" w:after="0"/>
        <w:ind w:firstLine="567"/>
        <w:jc w:val="both"/>
      </w:pPr>
      <w:r>
        <w:rPr>
          <w:rFonts w:ascii="Times New Roman" w:hAnsi="Times New Roman" w:eastAsia="Times New Roman"/>
          <w:b w:val="0"/>
          <w:i w:val="0"/>
          <w:sz w:val="24"/>
        </w:rPr>
        <w:t>Важной особенностью системы является разделение данных на рабочие сущности и снимки проекта. Снимок фиксирует согласованное состояние проекта и используется для быстрых операций чтения, поиска и экспорта. Такой механизм уменьшает зависимость тяжелых пользовательских сценариев от текущих изменений в базе данных и повышает устойчивость операций, связанных с подготовкой документов.</w:t>
      </w:r>
    </w:p>
    <w:p>
      <w:pPr>
        <w:pStyle w:val="VSUET0"/>
        <w:spacing w:line="240" w:lineRule="auto" w:before="0" w:after="0"/>
        <w:ind w:firstLine="567"/>
        <w:jc w:val="both"/>
      </w:pPr>
      <w:r>
        <w:rPr>
          <w:rFonts w:ascii="Times New Roman" w:hAnsi="Times New Roman" w:eastAsia="Times New Roman"/>
          <w:b w:val="0"/>
          <w:i w:val="0"/>
          <w:sz w:val="24"/>
        </w:rPr>
        <w:t>Модуль связей позволяет описывать отношения между объектами проекта. Для персонажей предусмотрены отдельные параметры силы связи, напряженности и двусторонности отношения. Помимо персональных связей, система поддерживает отношения владения, территориальной принадлежности, организационной структуры и произвольные связи между объектами.</w:t>
      </w:r>
    </w:p>
    <w:p>
      <w:pPr>
        <w:pStyle w:val="VSUET0"/>
        <w:spacing w:line="240" w:lineRule="auto" w:before="0" w:after="0"/>
        <w:ind w:firstLine="567"/>
        <w:jc w:val="both"/>
      </w:pPr>
      <w:r>
        <w:rPr>
          <w:rFonts w:ascii="Times New Roman" w:hAnsi="Times New Roman" w:eastAsia="Times New Roman"/>
          <w:b w:val="0"/>
          <w:i w:val="0"/>
          <w:sz w:val="24"/>
        </w:rPr>
        <w:t>Модуль хронологии предназначен для описания событий, периодов, глав и причинно-временных связей. Событие может быть точечным, длительным или представлять собой крупный период. Для событий могут задаваться участники, изменения состояния объектов и связи типа предшествования, причины, одновременности или включения в более крупное событие.</w:t>
      </w:r>
    </w:p>
    <w:p>
      <w:pPr>
        <w:pStyle w:val="VSUET0"/>
        <w:spacing w:line="240" w:lineRule="auto" w:before="0" w:after="0"/>
        <w:ind w:firstLine="567"/>
        <w:jc w:val="both"/>
      </w:pPr>
      <w:r>
        <w:rPr>
          <w:rFonts w:ascii="Times New Roman" w:hAnsi="Times New Roman" w:eastAsia="Times New Roman"/>
          <w:b w:val="0"/>
          <w:i w:val="0"/>
          <w:sz w:val="24"/>
        </w:rPr>
        <w:t>Полученная структура позволяет различать два уровня данных: стабильные сущности проекта и интерпретационные представления, которые используются для анализа. К первому уровню относятся карточки объектов, каталоги, атрибуты и связи в базе данных. Ко второму уровню относятся графы, структуры, временные диаграммы и экспортные формы. Такое разделение соответствует практике построения приложений, где пользовательская визуализация не должна разрушать нормализованную модель хранения [10-15].</w:t>
      </w:r>
    </w:p>
    <w:p>
      <w:pPr>
        <w:pStyle w:val="VSUET0"/>
        <w:spacing w:line="240" w:lineRule="auto" w:before="0" w:after="0"/>
        <w:ind w:firstLine="567"/>
        <w:jc w:val="both"/>
      </w:pPr>
      <w:r>
        <w:rPr>
          <w:rFonts w:ascii="Times New Roman" w:hAnsi="Times New Roman" w:eastAsia="Times New Roman"/>
          <w:b w:val="0"/>
          <w:i w:val="0"/>
          <w:sz w:val="24"/>
        </w:rPr>
        <w:t>По сравнению с ведением информации в текстовом редакторе или электронной таблице StoryDB уменьшает количество повторного ввода. Один объект может использоваться в карточке, каталоге, связи, структуре и событии; при этом изменение его базовых данных автоматически отражается в связанных представлениях. Это особенно важно для проектов с большим числом персонажей и сюжетных ветвей, где несогласованность возникает не из-за отсутствия данных, а из-за их расхождения в разных местах хранения.</w:t>
      </w:r>
    </w:p>
    <w:p>
      <w:pPr>
        <w:pStyle w:val="VSUET0"/>
        <w:spacing w:line="240" w:lineRule="auto" w:before="0" w:after="0"/>
        <w:ind w:firstLine="567"/>
        <w:jc w:val="both"/>
      </w:pPr>
      <w:r>
        <w:rPr>
          <w:rFonts w:ascii="Times New Roman" w:hAnsi="Times New Roman" w:eastAsia="Times New Roman"/>
          <w:b w:val="0"/>
          <w:i w:val="0"/>
          <w:sz w:val="24"/>
        </w:rPr>
        <w:t>Практическое ограничение текущей версии заключается в том, что система пока не выполняет полноценный автоматический поиск противоречий. Например, StoryDB хранит события, связи и состояния, но не всегда может самостоятельно доказать, что персонаж находится в двух несовместимых местах или владеет предметом до его появления в сюжете. Тем не менее структурированное хранение создает основу для последующей формализации таких проверок.</w:t>
      </w:r>
    </w:p>
    <w:p>
      <w:pPr>
        <w:pStyle w:val="VSUET0"/>
        <w:spacing w:line="240" w:lineRule="auto" w:before="0" w:after="0"/>
        <w:ind w:firstLine="567"/>
        <w:jc w:val="both"/>
      </w:pPr>
      <w:r>
        <w:rPr>
          <w:rFonts w:ascii="Times New Roman" w:hAnsi="Times New Roman" w:eastAsia="Times New Roman"/>
          <w:b w:val="0"/>
          <w:i w:val="0"/>
          <w:sz w:val="24"/>
        </w:rPr>
        <w:t>Отдельное значение имеет экспорт материалов. В творческой и проектной работе база знаний полезна только тогда, когда из нее можно быстро получить пригодный для чтения документ: досье персонажа, список объектов, структуру организации или фрагмент хронологии. Поэтому экспорт DOCX рассматривается не как вспомогательная функция, а как один из способов повторного использования накопленных данных.</w:t>
      </w:r>
    </w:p>
    <w:p>
      <w:pPr>
        <w:spacing w:before="80" w:after="40"/>
        <w:jc w:val="center"/>
      </w:pPr>
      <w:r>
        <w:drawing>
          <wp:inline xmlns:a="http://schemas.openxmlformats.org/drawingml/2006/main" xmlns:pic="http://schemas.openxmlformats.org/drawingml/2006/picture">
            <wp:extent cx="5400000" cy="2883600"/>
            <wp:docPr id="3" name="Picture 3"/>
            <wp:cNvGraphicFramePr>
              <a:graphicFrameLocks noChangeAspect="1"/>
            </wp:cNvGraphicFramePr>
            <a:graphic>
              <a:graphicData uri="http://schemas.openxmlformats.org/drawingml/2006/picture">
                <pic:pic>
                  <pic:nvPicPr>
                    <pic:cNvPr id="0" name="storydb_idef0_decomposition.png"/>
                    <pic:cNvPicPr/>
                  </pic:nvPicPr>
                  <pic:blipFill>
                    <a:blip r:embed="rId63"/>
                    <a:stretch>
                      <a:fillRect/>
                    </a:stretch>
                  </pic:blipFill>
                  <pic:spPr>
                    <a:xfrm>
                      <a:off x="0" y="0"/>
                      <a:ext cx="5400000" cy="2883600"/>
                    </a:xfrm>
                    <a:prstGeom prst="rect"/>
                  </pic:spPr>
                </pic:pic>
              </a:graphicData>
            </a:graphic>
          </wp:inline>
        </w:drawing>
      </w:r>
    </w:p>
    <w:p>
      <w:pPr>
        <w:pStyle w:val="VSUET8"/>
        <w:spacing w:line="240" w:lineRule="auto" w:before="0" w:after="0"/>
        <w:jc w:val="center"/>
      </w:pPr>
      <w:r>
        <w:rPr>
          <w:rFonts w:ascii="Times New Roman" w:hAnsi="Times New Roman" w:eastAsia="Times New Roman"/>
          <w:b w:val="0"/>
          <w:i w:val="0"/>
          <w:sz w:val="24"/>
        </w:rPr>
        <w:t>Рисунок 3. Декомпозиция процесса ведения данных сюжетного проекта</w:t>
      </w:r>
    </w:p>
    <w:p>
      <w:pPr>
        <w:pStyle w:val="VSUETFigureCaption"/>
        <w:spacing w:line="240" w:lineRule="auto" w:before="0" w:after="80"/>
        <w:jc w:val="center"/>
      </w:pPr>
      <w:r>
        <w:rPr>
          <w:rFonts w:ascii="Times New Roman" w:hAnsi="Times New Roman" w:eastAsia="Times New Roman"/>
          <w:b w:val="0"/>
          <w:i/>
          <w:sz w:val="24"/>
        </w:rPr>
        <w:t>Figure 3. Decomposition of the story project data management process</w:t>
      </w:r>
    </w:p>
    <w:p>
      <w:pPr>
        <w:spacing w:before="80" w:after="40"/>
        <w:jc w:val="center"/>
      </w:pPr>
      <w:r>
        <w:drawing>
          <wp:inline xmlns:a="http://schemas.openxmlformats.org/drawingml/2006/main" xmlns:pic="http://schemas.openxmlformats.org/drawingml/2006/picture">
            <wp:extent cx="5400000" cy="3004110"/>
            <wp:docPr id="4" name="Picture 4"/>
            <wp:cNvGraphicFramePr>
              <a:graphicFrameLocks noChangeAspect="1"/>
            </wp:cNvGraphicFramePr>
            <a:graphic>
              <a:graphicData uri="http://schemas.openxmlformats.org/drawingml/2006/picture">
                <pic:pic>
                  <pic:nvPicPr>
                    <pic:cNvPr id="0" name="storydb_use_case_diagram_simple.png"/>
                    <pic:cNvPicPr/>
                  </pic:nvPicPr>
                  <pic:blipFill>
                    <a:blip r:embed="rId64"/>
                    <a:stretch>
                      <a:fillRect/>
                    </a:stretch>
                  </pic:blipFill>
                  <pic:spPr>
                    <a:xfrm>
                      <a:off x="0" y="0"/>
                      <a:ext cx="5400000" cy="3004110"/>
                    </a:xfrm>
                    <a:prstGeom prst="rect"/>
                  </pic:spPr>
                </pic:pic>
              </a:graphicData>
            </a:graphic>
          </wp:inline>
        </w:drawing>
      </w:r>
    </w:p>
    <w:p>
      <w:pPr>
        <w:pStyle w:val="VSUET8"/>
        <w:spacing w:line="240" w:lineRule="auto" w:before="0" w:after="0"/>
        <w:jc w:val="center"/>
      </w:pPr>
      <w:r>
        <w:rPr>
          <w:rFonts w:ascii="Times New Roman" w:hAnsi="Times New Roman" w:eastAsia="Times New Roman"/>
          <w:b w:val="0"/>
          <w:i w:val="0"/>
          <w:sz w:val="24"/>
        </w:rPr>
        <w:t>Рисунок 4. Основные сценарии использования StoryDB</w:t>
      </w:r>
    </w:p>
    <w:p>
      <w:pPr>
        <w:pStyle w:val="VSUETFigureCaption"/>
        <w:spacing w:line="240" w:lineRule="auto" w:before="0" w:after="80"/>
        <w:jc w:val="center"/>
      </w:pPr>
      <w:r>
        <w:rPr>
          <w:rFonts w:ascii="Times New Roman" w:hAnsi="Times New Roman" w:eastAsia="Times New Roman"/>
          <w:b w:val="0"/>
          <w:i/>
          <w:sz w:val="24"/>
        </w:rPr>
        <w:t>Figure 4. Main StoryDB use cases</w:t>
      </w:r>
    </w:p>
    <w:p>
      <w:pPr>
        <w:spacing w:before="80" w:after="40"/>
        <w:jc w:val="center"/>
      </w:pPr>
      <w:r>
        <w:drawing>
          <wp:inline xmlns:a="http://schemas.openxmlformats.org/drawingml/2006/main" xmlns:pic="http://schemas.openxmlformats.org/drawingml/2006/picture">
            <wp:extent cx="5400000" cy="3110618"/>
            <wp:docPr id="5" name="Picture 5"/>
            <wp:cNvGraphicFramePr>
              <a:graphicFrameLocks noChangeAspect="1"/>
            </wp:cNvGraphicFramePr>
            <a:graphic>
              <a:graphicData uri="http://schemas.openxmlformats.org/drawingml/2006/picture">
                <pic:pic>
                  <pic:nvPicPr>
                    <pic:cNvPr id="0" name="storydb_db_schema_overview.png"/>
                    <pic:cNvPicPr/>
                  </pic:nvPicPr>
                  <pic:blipFill>
                    <a:blip r:embed="rId65"/>
                    <a:stretch>
                      <a:fillRect/>
                    </a:stretch>
                  </pic:blipFill>
                  <pic:spPr>
                    <a:xfrm>
                      <a:off x="0" y="0"/>
                      <a:ext cx="5400000" cy="3110618"/>
                    </a:xfrm>
                    <a:prstGeom prst="rect"/>
                  </pic:spPr>
                </pic:pic>
              </a:graphicData>
            </a:graphic>
          </wp:inline>
        </w:drawing>
      </w:r>
    </w:p>
    <w:p>
      <w:pPr>
        <w:pStyle w:val="VSUET8"/>
        <w:spacing w:line="240" w:lineRule="auto" w:before="0" w:after="0"/>
        <w:jc w:val="center"/>
      </w:pPr>
      <w:r>
        <w:rPr>
          <w:rFonts w:ascii="Times New Roman" w:hAnsi="Times New Roman" w:eastAsia="Times New Roman"/>
          <w:b w:val="0"/>
          <w:i w:val="0"/>
          <w:sz w:val="24"/>
        </w:rPr>
        <w:t>Рисунок 5. Обобщенная структура базы данных StoryDB</w:t>
      </w:r>
    </w:p>
    <w:p>
      <w:pPr>
        <w:pStyle w:val="VSUETFigureCaption"/>
        <w:spacing w:line="240" w:lineRule="auto" w:before="0" w:after="80"/>
        <w:jc w:val="center"/>
      </w:pPr>
      <w:r>
        <w:rPr>
          <w:rFonts w:ascii="Times New Roman" w:hAnsi="Times New Roman" w:eastAsia="Times New Roman"/>
          <w:b w:val="0"/>
          <w:i/>
          <w:sz w:val="24"/>
        </w:rPr>
        <w:t>Figure 5. General structure of the StoryDB database</w:t>
      </w:r>
    </w:p>
    <w:p>
      <w:pPr>
        <w:spacing w:before="80" w:after="40"/>
        <w:jc w:val="center"/>
      </w:pPr>
      <w:r>
        <w:drawing>
          <wp:inline xmlns:a="http://schemas.openxmlformats.org/drawingml/2006/main" xmlns:pic="http://schemas.openxmlformats.org/drawingml/2006/picture">
            <wp:extent cx="5400000" cy="3039083"/>
            <wp:docPr id="6" name="Picture 6"/>
            <wp:cNvGraphicFramePr>
              <a:graphicFrameLocks noChangeAspect="1"/>
            </wp:cNvGraphicFramePr>
            <a:graphic>
              <a:graphicData uri="http://schemas.openxmlformats.org/drawingml/2006/picture">
                <pic:pic>
                  <pic:nvPicPr>
                    <pic:cNvPr id="0" name="storydb_ui_characters.png"/>
                    <pic:cNvPicPr/>
                  </pic:nvPicPr>
                  <pic:blipFill>
                    <a:blip r:embed="rId66"/>
                    <a:stretch>
                      <a:fillRect/>
                    </a:stretch>
                  </pic:blipFill>
                  <pic:spPr>
                    <a:xfrm>
                      <a:off x="0" y="0"/>
                      <a:ext cx="5400000" cy="3039083"/>
                    </a:xfrm>
                    <a:prstGeom prst="rect"/>
                  </pic:spPr>
                </pic:pic>
              </a:graphicData>
            </a:graphic>
          </wp:inline>
        </w:drawing>
      </w:r>
    </w:p>
    <w:p>
      <w:pPr>
        <w:pStyle w:val="VSUET8"/>
        <w:spacing w:line="240" w:lineRule="auto" w:before="0" w:after="0"/>
        <w:jc w:val="center"/>
      </w:pPr>
      <w:r>
        <w:rPr>
          <w:rFonts w:ascii="Times New Roman" w:hAnsi="Times New Roman" w:eastAsia="Times New Roman"/>
          <w:b w:val="0"/>
          <w:i w:val="0"/>
          <w:sz w:val="24"/>
        </w:rPr>
        <w:t>Рисунок 6. Интерфейс ведения карточек персонажей</w:t>
      </w:r>
    </w:p>
    <w:p>
      <w:pPr>
        <w:pStyle w:val="VSUETFigureCaption"/>
        <w:spacing w:line="240" w:lineRule="auto" w:before="0" w:after="80"/>
        <w:jc w:val="center"/>
      </w:pPr>
      <w:r>
        <w:rPr>
          <w:rFonts w:ascii="Times New Roman" w:hAnsi="Times New Roman" w:eastAsia="Times New Roman"/>
          <w:b w:val="0"/>
          <w:i/>
          <w:sz w:val="24"/>
        </w:rPr>
        <w:t>Figure 6. Interface for maintaining character cards</w:t>
      </w:r>
    </w:p>
    <w:p>
      <w:pPr>
        <w:pStyle w:val="VSUETHeaderNonumber"/>
        <w:spacing w:line="240" w:lineRule="auto" w:before="160" w:after="80"/>
        <w:jc w:val="center"/>
      </w:pPr>
      <w:r>
        <w:rPr>
          <w:rFonts w:ascii="Times New Roman" w:hAnsi="Times New Roman" w:eastAsia="Times New Roman"/>
          <w:b/>
          <w:i w:val="0"/>
          <w:sz w:val="24"/>
        </w:rPr>
        <w:t>Заключение</w:t>
      </w:r>
    </w:p>
    <w:p>
      <w:pPr>
        <w:pStyle w:val="VSUET0"/>
        <w:spacing w:line="240" w:lineRule="auto" w:before="0" w:after="0"/>
        <w:ind w:firstLine="567"/>
        <w:jc w:val="both"/>
      </w:pPr>
      <w:r>
        <w:rPr>
          <w:rFonts w:ascii="Times New Roman" w:hAnsi="Times New Roman" w:eastAsia="Times New Roman"/>
          <w:b w:val="0"/>
          <w:i w:val="0"/>
          <w:sz w:val="24"/>
        </w:rPr>
        <w:t>Разработанная система решает задачу централизованного хранения и анализа проектных данных. Использование StoryDB снижает трудоемкость ведения крупного сюжетного проекта, так как данные вводятся в единую структуру и повторно используются в карточках объектов, каталогах, графе связей, организационных структурах и событиях таймлайна.</w:t>
      </w:r>
    </w:p>
    <w:p>
      <w:pPr>
        <w:pStyle w:val="VSUET0"/>
        <w:spacing w:line="240" w:lineRule="auto" w:before="0" w:after="0"/>
        <w:ind w:firstLine="567"/>
        <w:jc w:val="both"/>
      </w:pPr>
      <w:r>
        <w:rPr>
          <w:rFonts w:ascii="Times New Roman" w:hAnsi="Times New Roman" w:eastAsia="Times New Roman"/>
          <w:b w:val="0"/>
          <w:i w:val="0"/>
          <w:sz w:val="24"/>
        </w:rPr>
        <w:t>Дальнейшее развитие StoryDB может быть связано с расширением алгоритмов автоматической раскладки графов, интеллектуальным поиском противоречий, сравнением версий проекта и углубленной интеграцией механизмов экспорта с шаблонами публикационных материалов.</w:t>
      </w:r>
    </w:p>
    <w:p>
      <w:pPr>
        <w:pStyle w:val="VSUET0"/>
        <w:spacing w:line="240" w:lineRule="auto" w:before="0" w:after="0"/>
        <w:ind w:firstLine="567"/>
        <w:jc w:val="both"/>
      </w:pPr>
      <w:r>
        <w:rPr>
          <w:rFonts w:ascii="Times New Roman" w:hAnsi="Times New Roman" w:eastAsia="Times New Roman"/>
          <w:b w:val="0"/>
          <w:i w:val="0"/>
          <w:sz w:val="24"/>
        </w:rPr>
        <w:t>Научно-практическая значимость результата состоит в адаптации идей графов знаний, реляционного моделирования и визуального анализа к узкой предметной области сюжетного проектирования. В отличие от универсальных систем управления знаниями, StoryDB сохраняет пользовательскую простоту: автор работает с привычными объектами проекта, а система преобразует эти данные в связанные представления.</w:t>
      </w:r>
    </w:p>
    <w:p>
      <w:pPr>
        <w:pStyle w:val="VSUET0"/>
        <w:spacing w:line="240" w:lineRule="auto" w:before="0" w:after="0"/>
        <w:ind w:firstLine="567"/>
        <w:jc w:val="both"/>
      </w:pPr>
      <w:r>
        <w:rPr>
          <w:rFonts w:ascii="Times New Roman" w:hAnsi="Times New Roman" w:eastAsia="Times New Roman"/>
          <w:b w:val="0"/>
          <w:i w:val="0"/>
          <w:sz w:val="24"/>
        </w:rPr>
        <w:t>В дальнейшем систему целесообразно развивать в направлении проверки временных и логических ограничений, расширения импорта и экспорта, добавления версионирования сущностей, а также формирования рекомендаций на основе уже введенных связей. Эти направления позволят перейти от справочной базы проекта к инструменту поддержки принятия решений при разработке сложных сюжетных материалов.</w:t>
      </w:r>
    </w:p>
    <w:p>
      <w:pPr>
        <w:pStyle w:val="VSUETHeaderNonumber"/>
        <w:spacing w:line="240" w:lineRule="auto" w:before="160" w:after="80"/>
        <w:jc w:val="center"/>
      </w:pPr>
      <w:r>
        <w:rPr>
          <w:rFonts w:ascii="Times New Roman" w:hAnsi="Times New Roman" w:eastAsia="Times New Roman"/>
          <w:b/>
          <w:i w:val="0"/>
          <w:sz w:val="24"/>
        </w:rPr>
        <w:t>Литература</w:t>
      </w:r>
    </w:p>
    <w:p>
      <w:pPr>
        <w:pStyle w:val="VSUET0"/>
        <w:spacing w:line="240" w:lineRule="auto" w:before="0" w:after="0"/>
        <w:jc w:val="both"/>
      </w:pPr>
      <w:r>
        <w:rPr>
          <w:rFonts w:ascii="Times New Roman" w:hAnsi="Times New Roman" w:eastAsia="Times New Roman"/>
          <w:b w:val="0"/>
          <w:i w:val="0"/>
          <w:sz w:val="24"/>
        </w:rPr>
        <w:t>1. Hogan A., Blomqvist E., Cochez M., d'Amato C., de Melo G., Gutierrez C., Kirrane S., Gayo J.E.L., Navigli R., Neumaier S., Ngomo A.C.N., Polleres A., Rashid S.M., Rula A., Schmelzeisen L., Sequeda J., Staab S., Zimmermann A. Knowledge Graphs // ACM Computing Surveys. 2021. Vol. 54. No. 4. Article 71. DOI: 10.1145/3447772.</w:t>
      </w:r>
    </w:p>
    <w:p>
      <w:pPr>
        <w:pStyle w:val="VSUET0"/>
        <w:spacing w:line="240" w:lineRule="auto" w:before="0" w:after="0"/>
        <w:jc w:val="both"/>
      </w:pPr>
      <w:r>
        <w:rPr>
          <w:rFonts w:ascii="Times New Roman" w:hAnsi="Times New Roman" w:eastAsia="Times New Roman"/>
          <w:b w:val="0"/>
          <w:i w:val="0"/>
          <w:sz w:val="24"/>
        </w:rPr>
        <w:t>2. Ji S., Pan S., Cambria E., Marttinen P., Yu P.S. A Survey on Knowledge Graphs: Representation, Acquisition, and Applications // IEEE Transactions on Neural Networks and Learning Systems. 2022. Vol. 33. No. 2. P. 494-514. DOI: 10.1109/TNNLS.2021.3070843.</w:t>
      </w:r>
    </w:p>
    <w:p>
      <w:pPr>
        <w:pStyle w:val="VSUET0"/>
        <w:spacing w:line="240" w:lineRule="auto" w:before="0" w:after="0"/>
        <w:jc w:val="both"/>
      </w:pPr>
      <w:r>
        <w:rPr>
          <w:rFonts w:ascii="Times New Roman" w:hAnsi="Times New Roman" w:eastAsia="Times New Roman"/>
          <w:b w:val="0"/>
          <w:i w:val="0"/>
          <w:sz w:val="24"/>
        </w:rPr>
        <w:t>3. Peng C., Feng X., Naseriparsa M., Osborne F. Knowledge Graphs: Opportunities and Challenges // Artificial Intelligence Review. 2023. Vol. 56. P. 13071-13102. DOI: 10.1007/s10462-023-10465-9.</w:t>
      </w:r>
    </w:p>
    <w:p>
      <w:pPr>
        <w:pStyle w:val="VSUET0"/>
        <w:spacing w:line="240" w:lineRule="auto" w:before="0" w:after="0"/>
        <w:jc w:val="both"/>
      </w:pPr>
      <w:r>
        <w:rPr>
          <w:rFonts w:ascii="Times New Roman" w:hAnsi="Times New Roman" w:eastAsia="Times New Roman"/>
          <w:b w:val="0"/>
          <w:i w:val="0"/>
          <w:sz w:val="24"/>
        </w:rPr>
        <w:t>4. Paulheim H. Knowledge graph refinement: A survey of approaches and evaluation methods // Semantic Web. 2017. Vol. 8. No. 3. P. 489-508. DOI: 10.3233/SW-160218.</w:t>
      </w:r>
    </w:p>
    <w:p>
      <w:pPr>
        <w:pStyle w:val="VSUET0"/>
        <w:spacing w:line="240" w:lineRule="auto" w:before="0" w:after="0"/>
        <w:jc w:val="both"/>
      </w:pPr>
      <w:r>
        <w:rPr>
          <w:rFonts w:ascii="Times New Roman" w:hAnsi="Times New Roman" w:eastAsia="Times New Roman"/>
          <w:b w:val="0"/>
          <w:i w:val="0"/>
          <w:sz w:val="24"/>
        </w:rPr>
        <w:t>5. Noy N., Gao Y., Jain A., Narayanan A., Patterson A., Taylor J. Industry-scale knowledge graphs: Lessons and challenges // Communications of the ACM. 2019. Vol. 62. No. 8. P. 36-43. DOI: 10.1145/3331166.</w:t>
      </w:r>
    </w:p>
    <w:p>
      <w:pPr>
        <w:pStyle w:val="VSUET0"/>
        <w:spacing w:line="240" w:lineRule="auto" w:before="0" w:after="0"/>
        <w:jc w:val="both"/>
      </w:pPr>
      <w:r>
        <w:rPr>
          <w:rFonts w:ascii="Times New Roman" w:hAnsi="Times New Roman" w:eastAsia="Times New Roman"/>
          <w:b w:val="0"/>
          <w:i w:val="0"/>
          <w:sz w:val="24"/>
        </w:rPr>
        <w:t>6. Zhou J., Cui G., Hu S., Zhang Z., Yang C., Liu Z., Wang L., Li C., Sun M. Graph neural networks: A review of methods and applications // AI Open. 2020. Vol. 1. P. 57-81. DOI: 10.1016/j.aiopen.2021.01.001.</w:t>
      </w:r>
    </w:p>
    <w:p>
      <w:pPr>
        <w:pStyle w:val="VSUET0"/>
        <w:spacing w:line="240" w:lineRule="auto" w:before="0" w:after="0"/>
        <w:jc w:val="both"/>
      </w:pPr>
      <w:r>
        <w:rPr>
          <w:rFonts w:ascii="Times New Roman" w:hAnsi="Times New Roman" w:eastAsia="Times New Roman"/>
          <w:b w:val="0"/>
          <w:i w:val="0"/>
          <w:sz w:val="24"/>
        </w:rPr>
        <w:t>7. Wu Z., Pan S., Chen F., Long G., Zhang C., Philip S.Y. A Comprehensive Survey on Graph Neural Networks // IEEE Transactions on Neural Networks and Learning Systems. 2021. Vol. 32. No. 1. P. 4-24. DOI: 10.1109/TNNLS.2020.2978386.</w:t>
      </w:r>
    </w:p>
    <w:p>
      <w:pPr>
        <w:pStyle w:val="VSUET0"/>
        <w:spacing w:line="240" w:lineRule="auto" w:before="0" w:after="0"/>
        <w:jc w:val="both"/>
      </w:pPr>
      <w:r>
        <w:rPr>
          <w:rFonts w:ascii="Times New Roman" w:hAnsi="Times New Roman" w:eastAsia="Times New Roman"/>
          <w:b w:val="0"/>
          <w:i w:val="0"/>
          <w:sz w:val="24"/>
        </w:rPr>
        <w:t>8. Bizer C., Heath T., Berners-Lee T. Linked Data - The Story So Far // International Journal on Semantic Web and Information Systems. 2009. Vol. 5. No. 3. P. 1-22. DOI: 10.4018/jswis.2009081901.</w:t>
      </w:r>
    </w:p>
    <w:p>
      <w:pPr>
        <w:pStyle w:val="VSUET0"/>
        <w:spacing w:line="240" w:lineRule="auto" w:before="0" w:after="0"/>
        <w:jc w:val="both"/>
      </w:pPr>
      <w:r>
        <w:rPr>
          <w:rFonts w:ascii="Times New Roman" w:hAnsi="Times New Roman" w:eastAsia="Times New Roman"/>
          <w:b w:val="0"/>
          <w:i w:val="0"/>
          <w:sz w:val="24"/>
        </w:rPr>
        <w:t>9. Berners-Lee T., Hendler J., Lassila O. The Semantic Web // Scientific American. 2001. Vol. 284. No. 5. P. 34-43. DOI: 10.1038/scientificamerican0501-34.</w:t>
      </w:r>
    </w:p>
    <w:p>
      <w:pPr>
        <w:pStyle w:val="VSUET0"/>
        <w:spacing w:line="240" w:lineRule="auto" w:before="0" w:after="0"/>
        <w:jc w:val="both"/>
      </w:pPr>
      <w:r>
        <w:rPr>
          <w:rFonts w:ascii="Times New Roman" w:hAnsi="Times New Roman" w:eastAsia="Times New Roman"/>
          <w:b w:val="0"/>
          <w:i w:val="0"/>
          <w:sz w:val="24"/>
        </w:rPr>
        <w:t>10. Brehmer M., Lee B., Bach B., Riche N.H., Munzner T. Timelines Revisited: A Design Space and Considerations for Expressive Storytelling // IEEE Transactions on Visualization and Computer Graphics. 2017. Vol. 23. No. 9. P. 2151-2164. DOI: 10.1109/TVCG.2016.2614803.</w:t>
      </w:r>
    </w:p>
    <w:p>
      <w:pPr>
        <w:pStyle w:val="VSUET0"/>
        <w:spacing w:line="240" w:lineRule="auto" w:before="0" w:after="0"/>
        <w:jc w:val="both"/>
      </w:pPr>
      <w:r>
        <w:rPr>
          <w:rFonts w:ascii="Times New Roman" w:hAnsi="Times New Roman" w:eastAsia="Times New Roman"/>
          <w:b w:val="0"/>
          <w:i w:val="0"/>
          <w:sz w:val="24"/>
        </w:rPr>
        <w:t>11. Beck F., Burch M., Diehl S., Weiskopf D. A Taxonomy and Survey of Dynamic Graph Visualization // Computer Graphics Forum. 2017. Vol. 36. No. 1. P. 133-159. DOI: 10.1111/cgf.12791.</w:t>
      </w:r>
    </w:p>
    <w:p>
      <w:pPr>
        <w:pStyle w:val="VSUET0"/>
        <w:spacing w:line="240" w:lineRule="auto" w:before="0" w:after="0"/>
        <w:jc w:val="both"/>
      </w:pPr>
      <w:r>
        <w:rPr>
          <w:rFonts w:ascii="Times New Roman" w:hAnsi="Times New Roman" w:eastAsia="Times New Roman"/>
          <w:b w:val="0"/>
          <w:i w:val="0"/>
          <w:sz w:val="24"/>
        </w:rPr>
        <w:t>12. Von Landesberger T., Kuijper A., Schreck T., Kohlhammer J., Van Wijk J.J., Fekete J.D., Fellner D.W. Visual Analysis of Large Graphs: State-of-the-Art and Future Research Challenges // Computer Graphics Forum. 2011. Vol. 30. No. 6. P. 1719-1749. DOI: 10.1111/j.1467-8659.2011.01898.x.</w:t>
      </w:r>
    </w:p>
    <w:p>
      <w:pPr>
        <w:pStyle w:val="VSUET0"/>
        <w:spacing w:line="240" w:lineRule="auto" w:before="0" w:after="0"/>
        <w:jc w:val="both"/>
      </w:pPr>
      <w:r>
        <w:rPr>
          <w:rFonts w:ascii="Times New Roman" w:hAnsi="Times New Roman" w:eastAsia="Times New Roman"/>
          <w:b w:val="0"/>
          <w:i w:val="0"/>
          <w:sz w:val="24"/>
        </w:rPr>
        <w:t>13. Dadzie A.S., Rowe M. Approaches to visualising Linked Data: A survey // Semantic Web. 2011. Vol. 2. No. 2. P. 89-124. DOI: 10.3233/SW-2011-0037.</w:t>
      </w:r>
    </w:p>
    <w:p>
      <w:pPr>
        <w:pStyle w:val="VSUET0"/>
        <w:spacing w:line="240" w:lineRule="auto" w:before="0" w:after="0"/>
        <w:jc w:val="both"/>
      </w:pPr>
      <w:r>
        <w:rPr>
          <w:rFonts w:ascii="Times New Roman" w:hAnsi="Times New Roman" w:eastAsia="Times New Roman"/>
          <w:b w:val="0"/>
          <w:i w:val="0"/>
          <w:sz w:val="24"/>
        </w:rPr>
        <w:t>14. Bach B., Pietriga E., Fekete J.D. GraphDiaries: Animated Transitions and Temporal Navigation for Dynamic Networks // IEEE Transactions on Visualization and Computer Graphics. 2014. Vol. 20. No. 5. P. 740-754. DOI: 10.1109/TVCG.2013.254.</w:t>
      </w:r>
    </w:p>
    <w:p>
      <w:pPr>
        <w:pStyle w:val="VSUET0"/>
        <w:spacing w:line="240" w:lineRule="auto" w:before="0" w:after="0"/>
        <w:jc w:val="both"/>
      </w:pPr>
      <w:r>
        <w:rPr>
          <w:rFonts w:ascii="Times New Roman" w:hAnsi="Times New Roman" w:eastAsia="Times New Roman"/>
          <w:b w:val="0"/>
          <w:i w:val="0"/>
          <w:sz w:val="24"/>
        </w:rPr>
        <w:t>15. Heer J., Bostock M., Ogievetsky V. A tour through the visualization zoo // Communications of the ACM. 2010. Vol. 53. No. 6. P. 59-67. DOI: 10.1145/1743546.1743567.</w:t>
      </w:r>
    </w:p>
    <w:p>
      <w:pPr>
        <w:pStyle w:val="VSUET0"/>
        <w:spacing w:line="240" w:lineRule="auto" w:before="0" w:after="0"/>
        <w:jc w:val="both"/>
      </w:pPr>
      <w:r>
        <w:rPr>
          <w:rFonts w:ascii="Times New Roman" w:hAnsi="Times New Roman" w:eastAsia="Times New Roman"/>
          <w:b w:val="0"/>
          <w:i w:val="0"/>
          <w:sz w:val="24"/>
        </w:rPr>
        <w:t>16. Chen P.P.S. The Entity-Relationship Model - Toward a Unified View of Data // ACM Transactions on Database Systems. 1976. Vol. 1. No. 1. P. 9-36. DOI: 10.1145/320434.320440.</w:t>
      </w:r>
    </w:p>
    <w:p>
      <w:pPr>
        <w:pStyle w:val="VSUET0"/>
        <w:spacing w:line="240" w:lineRule="auto" w:before="0" w:after="0"/>
        <w:jc w:val="both"/>
      </w:pPr>
      <w:r>
        <w:rPr>
          <w:rFonts w:ascii="Times New Roman" w:hAnsi="Times New Roman" w:eastAsia="Times New Roman"/>
          <w:b w:val="0"/>
          <w:i w:val="0"/>
          <w:sz w:val="24"/>
        </w:rPr>
        <w:t>17. Batini C., Lenzerini M., Navathe S.B. A comparative analysis of methodologies for database schema integration // ACM Computing Surveys. 1986. Vol. 18. No. 4. P. 323-364. DOI: 10.1145/27633.27634.</w:t>
      </w:r>
    </w:p>
    <w:p>
      <w:pPr>
        <w:pStyle w:val="VSUET0"/>
        <w:spacing w:line="240" w:lineRule="auto" w:before="0" w:after="0"/>
        <w:jc w:val="both"/>
      </w:pPr>
      <w:r>
        <w:rPr>
          <w:rFonts w:ascii="Times New Roman" w:hAnsi="Times New Roman" w:eastAsia="Times New Roman"/>
          <w:b w:val="0"/>
          <w:i w:val="0"/>
          <w:sz w:val="24"/>
        </w:rPr>
        <w:t>18. Soldani J., Tamburri D.A., Van Den Heuvel W.J. The pains and gains of microservices: A systematic grey literature review // Journal of Systems and Software. 2018. Vol. 146. P. 215-232. DOI: 10.1016/j.jss.2018.09.082.</w:t>
      </w:r>
    </w:p>
    <w:p>
      <w:pPr>
        <w:pStyle w:val="VSUET0"/>
        <w:spacing w:line="240" w:lineRule="auto" w:before="0" w:after="0"/>
        <w:jc w:val="both"/>
      </w:pPr>
      <w:r>
        <w:rPr>
          <w:rFonts w:ascii="Times New Roman" w:hAnsi="Times New Roman" w:eastAsia="Times New Roman"/>
          <w:b w:val="0"/>
          <w:i w:val="0"/>
          <w:sz w:val="24"/>
        </w:rPr>
        <w:t>19. Jamshidi P., Pahl C., Mendonca N.C., Lewis J., Tilkov S. Microservices: The Journey So Far and Challenges Ahead // IEEE Software. 2018. Vol. 35. No. 3. P. 24-35. DOI: 10.1109/MS.2018.2141039.</w:t>
      </w:r>
    </w:p>
    <w:p>
      <w:pPr>
        <w:pStyle w:val="VSUET0"/>
        <w:spacing w:line="240" w:lineRule="auto" w:before="0" w:after="0"/>
        <w:jc w:val="both"/>
      </w:pPr>
      <w:r>
        <w:rPr>
          <w:rFonts w:ascii="Times New Roman" w:hAnsi="Times New Roman" w:eastAsia="Times New Roman"/>
          <w:b w:val="0"/>
          <w:i w:val="0"/>
          <w:sz w:val="24"/>
        </w:rPr>
        <w:t>20. Di Francesco P., Lago P., Malavolta I. Architecting with microservices: A systematic mapping study // Journal of Systems and Software. 2019. Vol. 150. P. 77-97. DOI: 10.1016/j.jss.2019.01.001.</w:t>
      </w:r>
    </w:p>
    <w:p>
      <w:pPr>
        <w:pStyle w:val="VSUETHeaderNonumber"/>
        <w:spacing w:line="240" w:lineRule="auto" w:before="160" w:after="80"/>
        <w:jc w:val="center"/>
      </w:pPr>
      <w:r>
        <w:rPr>
          <w:rFonts w:ascii="Times New Roman" w:hAnsi="Times New Roman" w:eastAsia="Times New Roman"/>
          <w:b/>
          <w:i w:val="0"/>
          <w:sz w:val="24"/>
        </w:rPr>
        <w:t>References</w:t>
      </w:r>
    </w:p>
    <w:p>
      <w:pPr>
        <w:pStyle w:val="VSUET0"/>
        <w:spacing w:line="240" w:lineRule="auto" w:before="0" w:after="0"/>
        <w:jc w:val="both"/>
      </w:pPr>
      <w:r>
        <w:rPr>
          <w:rFonts w:ascii="Times New Roman" w:hAnsi="Times New Roman" w:eastAsia="Times New Roman"/>
          <w:b w:val="0"/>
          <w:i w:val="0"/>
          <w:sz w:val="24"/>
        </w:rPr>
        <w:t>1. Hogan A., Blomqvist E., Cochez M., d'Amato C., de Melo G., Gutierrez C., Kirrane S., Gayo J.E.L., Navigli R., Neumaier S., Ngomo A.C.N., Polleres A., Rashid S.M., Rula A., Schmelzeisen L., Sequeda J., Staab S., Zimmermann A. Knowledge Graphs // ACM Computing Surveys. 2021. Vol. 54. No. 4. Article 71. DOI: 10.1145/3447772.</w:t>
      </w:r>
    </w:p>
    <w:p>
      <w:pPr>
        <w:pStyle w:val="VSUET0"/>
        <w:spacing w:line="240" w:lineRule="auto" w:before="0" w:after="0"/>
        <w:jc w:val="both"/>
      </w:pPr>
      <w:r>
        <w:rPr>
          <w:rFonts w:ascii="Times New Roman" w:hAnsi="Times New Roman" w:eastAsia="Times New Roman"/>
          <w:b w:val="0"/>
          <w:i w:val="0"/>
          <w:sz w:val="24"/>
        </w:rPr>
        <w:t>2. Ji S., Pan S., Cambria E., Marttinen P., Yu P.S. A Survey on Knowledge Graphs: Representation, Acquisition, and Applications // IEEE Transactions on Neural Networks and Learning Systems. 2022. Vol. 33. No. 2. P. 494-514. DOI: 10.1109/TNNLS.2021.3070843.</w:t>
      </w:r>
    </w:p>
    <w:p>
      <w:pPr>
        <w:pStyle w:val="VSUET0"/>
        <w:spacing w:line="240" w:lineRule="auto" w:before="0" w:after="0"/>
        <w:jc w:val="both"/>
      </w:pPr>
      <w:r>
        <w:rPr>
          <w:rFonts w:ascii="Times New Roman" w:hAnsi="Times New Roman" w:eastAsia="Times New Roman"/>
          <w:b w:val="0"/>
          <w:i w:val="0"/>
          <w:sz w:val="24"/>
        </w:rPr>
        <w:t>3. Peng C., Feng X., Naseriparsa M., Osborne F. Knowledge Graphs: Opportunities and Challenges // Artificial Intelligence Review. 2023. Vol. 56. P. 13071-13102. DOI: 10.1007/s10462-023-10465-9.</w:t>
      </w:r>
    </w:p>
    <w:p>
      <w:pPr>
        <w:pStyle w:val="VSUET0"/>
        <w:spacing w:line="240" w:lineRule="auto" w:before="0" w:after="0"/>
        <w:jc w:val="both"/>
      </w:pPr>
      <w:r>
        <w:rPr>
          <w:rFonts w:ascii="Times New Roman" w:hAnsi="Times New Roman" w:eastAsia="Times New Roman"/>
          <w:b w:val="0"/>
          <w:i w:val="0"/>
          <w:sz w:val="24"/>
        </w:rPr>
        <w:t>4. Paulheim H. Knowledge graph refinement: A survey of approaches and evaluation methods // Semantic Web. 2017. Vol. 8. No. 3. P. 489-508. DOI: 10.3233/SW-160218.</w:t>
      </w:r>
    </w:p>
    <w:p>
      <w:pPr>
        <w:pStyle w:val="VSUET0"/>
        <w:spacing w:line="240" w:lineRule="auto" w:before="0" w:after="0"/>
        <w:jc w:val="both"/>
      </w:pPr>
      <w:r>
        <w:rPr>
          <w:rFonts w:ascii="Times New Roman" w:hAnsi="Times New Roman" w:eastAsia="Times New Roman"/>
          <w:b w:val="0"/>
          <w:i w:val="0"/>
          <w:sz w:val="24"/>
        </w:rPr>
        <w:t>5. Noy N., Gao Y., Jain A., Narayanan A., Patterson A., Taylor J. Industry-scale knowledge graphs: Lessons and challenges // Communications of the ACM. 2019. Vol. 62. No. 8. P. 36-43. DOI: 10.1145/3331166.</w:t>
      </w:r>
    </w:p>
    <w:p>
      <w:pPr>
        <w:pStyle w:val="VSUET0"/>
        <w:spacing w:line="240" w:lineRule="auto" w:before="0" w:after="0"/>
        <w:jc w:val="both"/>
      </w:pPr>
      <w:r>
        <w:rPr>
          <w:rFonts w:ascii="Times New Roman" w:hAnsi="Times New Roman" w:eastAsia="Times New Roman"/>
          <w:b w:val="0"/>
          <w:i w:val="0"/>
          <w:sz w:val="24"/>
        </w:rPr>
        <w:t>6. Zhou J., Cui G., Hu S., Zhang Z., Yang C., Liu Z., Wang L., Li C., Sun M. Graph neural networks: A review of methods and applications // AI Open. 2020. Vol. 1. P. 57-81. DOI: 10.1016/j.aiopen.2021.01.001.</w:t>
      </w:r>
    </w:p>
    <w:p>
      <w:pPr>
        <w:pStyle w:val="VSUET0"/>
        <w:spacing w:line="240" w:lineRule="auto" w:before="0" w:after="0"/>
        <w:jc w:val="both"/>
      </w:pPr>
      <w:r>
        <w:rPr>
          <w:rFonts w:ascii="Times New Roman" w:hAnsi="Times New Roman" w:eastAsia="Times New Roman"/>
          <w:b w:val="0"/>
          <w:i w:val="0"/>
          <w:sz w:val="24"/>
        </w:rPr>
        <w:t>7. Wu Z., Pan S., Chen F., Long G., Zhang C., Philip S.Y. A Comprehensive Survey on Graph Neural Networks // IEEE Transactions on Neural Networks and Learning Systems. 2021. Vol. 32. No. 1. P. 4-24. DOI: 10.1109/TNNLS.2020.2978386.</w:t>
      </w:r>
    </w:p>
    <w:p>
      <w:pPr>
        <w:pStyle w:val="VSUET0"/>
        <w:spacing w:line="240" w:lineRule="auto" w:before="0" w:after="0"/>
        <w:jc w:val="both"/>
      </w:pPr>
      <w:r>
        <w:rPr>
          <w:rFonts w:ascii="Times New Roman" w:hAnsi="Times New Roman" w:eastAsia="Times New Roman"/>
          <w:b w:val="0"/>
          <w:i w:val="0"/>
          <w:sz w:val="24"/>
        </w:rPr>
        <w:t>8. Bizer C., Heath T., Berners-Lee T. Linked Data - The Story So Far // International Journal on Semantic Web and Information Systems. 2009. Vol. 5. No. 3. P. 1-22. DOI: 10.4018/jswis.2009081901.</w:t>
      </w:r>
    </w:p>
    <w:p>
      <w:pPr>
        <w:pStyle w:val="VSUET0"/>
        <w:spacing w:line="240" w:lineRule="auto" w:before="0" w:after="0"/>
        <w:jc w:val="both"/>
      </w:pPr>
      <w:r>
        <w:rPr>
          <w:rFonts w:ascii="Times New Roman" w:hAnsi="Times New Roman" w:eastAsia="Times New Roman"/>
          <w:b w:val="0"/>
          <w:i w:val="0"/>
          <w:sz w:val="24"/>
        </w:rPr>
        <w:t>9. Berners-Lee T., Hendler J., Lassila O. The Semantic Web // Scientific American. 2001. Vol. 284. No. 5. P. 34-43. DOI: 10.1038/scientificamerican0501-34.</w:t>
      </w:r>
    </w:p>
    <w:p>
      <w:pPr>
        <w:pStyle w:val="VSUET0"/>
        <w:spacing w:line="240" w:lineRule="auto" w:before="0" w:after="0"/>
        <w:jc w:val="both"/>
      </w:pPr>
      <w:r>
        <w:rPr>
          <w:rFonts w:ascii="Times New Roman" w:hAnsi="Times New Roman" w:eastAsia="Times New Roman"/>
          <w:b w:val="0"/>
          <w:i w:val="0"/>
          <w:sz w:val="24"/>
        </w:rPr>
        <w:t>10. Brehmer M., Lee B., Bach B., Riche N.H., Munzner T. Timelines Revisited: A Design Space and Considerations for Expressive Storytelling // IEEE Transactions on Visualization and Computer Graphics. 2017. Vol. 23. No. 9. P. 2151-2164. DOI: 10.1109/TVCG.2016.2614803.</w:t>
      </w:r>
    </w:p>
    <w:p>
      <w:pPr>
        <w:pStyle w:val="VSUET0"/>
        <w:spacing w:line="240" w:lineRule="auto" w:before="0" w:after="0"/>
        <w:jc w:val="both"/>
      </w:pPr>
      <w:r>
        <w:rPr>
          <w:rFonts w:ascii="Times New Roman" w:hAnsi="Times New Roman" w:eastAsia="Times New Roman"/>
          <w:b w:val="0"/>
          <w:i w:val="0"/>
          <w:sz w:val="24"/>
        </w:rPr>
        <w:t>11. Beck F., Burch M., Diehl S., Weiskopf D. A Taxonomy and Survey of Dynamic Graph Visualization // Computer Graphics Forum. 2017. Vol. 36. No. 1. P. 133-159. DOI: 10.1111/cgf.12791.</w:t>
      </w:r>
    </w:p>
    <w:p>
      <w:pPr>
        <w:pStyle w:val="VSUET0"/>
        <w:spacing w:line="240" w:lineRule="auto" w:before="0" w:after="0"/>
        <w:jc w:val="both"/>
      </w:pPr>
      <w:r>
        <w:rPr>
          <w:rFonts w:ascii="Times New Roman" w:hAnsi="Times New Roman" w:eastAsia="Times New Roman"/>
          <w:b w:val="0"/>
          <w:i w:val="0"/>
          <w:sz w:val="24"/>
        </w:rPr>
        <w:t>12. Von Landesberger T., Kuijper A., Schreck T., Kohlhammer J., Van Wijk J.J., Fekete J.D., Fellner D.W. Visual Analysis of Large Graphs: State-of-the-Art and Future Research Challenges // Computer Graphics Forum. 2011. Vol. 30. No. 6. P. 1719-1749. DOI: 10.1111/j.1467-8659.2011.01898.x.</w:t>
      </w:r>
    </w:p>
    <w:p>
      <w:pPr>
        <w:pStyle w:val="VSUET0"/>
        <w:spacing w:line="240" w:lineRule="auto" w:before="0" w:after="0"/>
        <w:jc w:val="both"/>
      </w:pPr>
      <w:r>
        <w:rPr>
          <w:rFonts w:ascii="Times New Roman" w:hAnsi="Times New Roman" w:eastAsia="Times New Roman"/>
          <w:b w:val="0"/>
          <w:i w:val="0"/>
          <w:sz w:val="24"/>
        </w:rPr>
        <w:t>13. Dadzie A.S., Rowe M. Approaches to visualising Linked Data: A survey // Semantic Web. 2011. Vol. 2. No. 2. P. 89-124. DOI: 10.3233/SW-2011-0037.</w:t>
      </w:r>
    </w:p>
    <w:p>
      <w:pPr>
        <w:pStyle w:val="VSUET0"/>
        <w:spacing w:line="240" w:lineRule="auto" w:before="0" w:after="0"/>
        <w:jc w:val="both"/>
      </w:pPr>
      <w:r>
        <w:rPr>
          <w:rFonts w:ascii="Times New Roman" w:hAnsi="Times New Roman" w:eastAsia="Times New Roman"/>
          <w:b w:val="0"/>
          <w:i w:val="0"/>
          <w:sz w:val="24"/>
        </w:rPr>
        <w:t>14. Bach B., Pietriga E., Fekete J.D. GraphDiaries: Animated Transitions and Temporal Navigation for Dynamic Networks // IEEE Transactions on Visualization and Computer Graphics. 2014. Vol. 20. No. 5. P. 740-754. DOI: 10.1109/TVCG.2013.254.</w:t>
      </w:r>
    </w:p>
    <w:p>
      <w:pPr>
        <w:pStyle w:val="VSUET0"/>
        <w:spacing w:line="240" w:lineRule="auto" w:before="0" w:after="0"/>
        <w:jc w:val="both"/>
      </w:pPr>
      <w:r>
        <w:rPr>
          <w:rFonts w:ascii="Times New Roman" w:hAnsi="Times New Roman" w:eastAsia="Times New Roman"/>
          <w:b w:val="0"/>
          <w:i w:val="0"/>
          <w:sz w:val="24"/>
        </w:rPr>
        <w:t>15. Heer J., Bostock M., Ogievetsky V. A tour through the visualization zoo // Communications of the ACM. 2010. Vol. 53. No. 6. P. 59-67. DOI: 10.1145/1743546.1743567.</w:t>
      </w:r>
    </w:p>
    <w:p>
      <w:pPr>
        <w:pStyle w:val="VSUET0"/>
        <w:spacing w:line="240" w:lineRule="auto" w:before="0" w:after="0"/>
        <w:jc w:val="both"/>
      </w:pPr>
      <w:r>
        <w:rPr>
          <w:rFonts w:ascii="Times New Roman" w:hAnsi="Times New Roman" w:eastAsia="Times New Roman"/>
          <w:b w:val="0"/>
          <w:i w:val="0"/>
          <w:sz w:val="24"/>
        </w:rPr>
        <w:t>16. Chen P.P.S. The Entity-Relationship Model - Toward a Unified View of Data // ACM Transactions on Database Systems. 1976. Vol. 1. No. 1. P. 9-36. DOI: 10.1145/320434.320440.</w:t>
      </w:r>
    </w:p>
    <w:p>
      <w:pPr>
        <w:pStyle w:val="VSUET0"/>
        <w:spacing w:line="240" w:lineRule="auto" w:before="0" w:after="0"/>
        <w:jc w:val="both"/>
      </w:pPr>
      <w:r>
        <w:rPr>
          <w:rFonts w:ascii="Times New Roman" w:hAnsi="Times New Roman" w:eastAsia="Times New Roman"/>
          <w:b w:val="0"/>
          <w:i w:val="0"/>
          <w:sz w:val="24"/>
        </w:rPr>
        <w:t>17. Batini C., Lenzerini M., Navathe S.B. A comparative analysis of methodologies for database schema integration // ACM Computing Surveys. 1986. Vol. 18. No. 4. P. 323-364. DOI: 10.1145/27633.27634.</w:t>
      </w:r>
    </w:p>
    <w:p>
      <w:pPr>
        <w:pStyle w:val="VSUET0"/>
        <w:spacing w:line="240" w:lineRule="auto" w:before="0" w:after="0"/>
        <w:jc w:val="both"/>
      </w:pPr>
      <w:r>
        <w:rPr>
          <w:rFonts w:ascii="Times New Roman" w:hAnsi="Times New Roman" w:eastAsia="Times New Roman"/>
          <w:b w:val="0"/>
          <w:i w:val="0"/>
          <w:sz w:val="24"/>
        </w:rPr>
        <w:t>18. Soldani J., Tamburri D.A., Van Den Heuvel W.J. The pains and gains of microservices: A systematic grey literature review // Journal of Systems and Software. 2018. Vol. 146. P. 215-232. DOI: 10.1016/j.jss.2018.09.082.</w:t>
      </w:r>
    </w:p>
    <w:p>
      <w:pPr>
        <w:pStyle w:val="VSUET0"/>
        <w:spacing w:line="240" w:lineRule="auto" w:before="0" w:after="0"/>
        <w:jc w:val="both"/>
      </w:pPr>
      <w:r>
        <w:rPr>
          <w:rFonts w:ascii="Times New Roman" w:hAnsi="Times New Roman" w:eastAsia="Times New Roman"/>
          <w:b w:val="0"/>
          <w:i w:val="0"/>
          <w:sz w:val="24"/>
        </w:rPr>
        <w:t>19. Jamshidi P., Pahl C., Mendonca N.C., Lewis J., Tilkov S. Microservices: The Journey So Far and Challenges Ahead // IEEE Software. 2018. Vol. 35. No. 3. P. 24-35. DOI: 10.1109/MS.2018.2141039.</w:t>
      </w:r>
    </w:p>
    <w:p>
      <w:pPr>
        <w:pStyle w:val="VSUET0"/>
        <w:spacing w:line="240" w:lineRule="auto" w:before="0" w:after="0"/>
        <w:jc w:val="both"/>
      </w:pPr>
      <w:r>
        <w:rPr>
          <w:rFonts w:ascii="Times New Roman" w:hAnsi="Times New Roman" w:eastAsia="Times New Roman"/>
          <w:b w:val="0"/>
          <w:i w:val="0"/>
          <w:sz w:val="24"/>
        </w:rPr>
        <w:t>20. Di Francesco P., Lago P., Malavolta I. Architecting with microservices: A systematic mapping study // Journal of Systems and Software. 2019. Vol. 150. P. 77-97. DOI: 10.1016/j.jss.2019.01.001.</w:t>
      </w:r>
    </w:p>
    <w:p>
      <w:pPr>
        <w:pStyle w:val="VSUETHeaderNonumber"/>
        <w:spacing w:line="240" w:lineRule="auto" w:before="160" w:after="80"/>
        <w:jc w:val="center"/>
      </w:pPr>
      <w:r>
        <w:rPr>
          <w:rFonts w:ascii="Times New Roman" w:hAnsi="Times New Roman" w:eastAsia="Times New Roman"/>
          <w:b/>
          <w:i w:val="0"/>
          <w:sz w:val="24"/>
        </w:rPr>
        <w:t>Информация об авторах</w:t>
      </w:r>
    </w:p>
    <w:p>
      <w:pPr>
        <w:pStyle w:val="VSUETAboutAuthors"/>
        <w:spacing w:line="240" w:lineRule="auto" w:before="0" w:after="0"/>
        <w:jc w:val="both"/>
      </w:pPr>
      <w:r>
        <w:rPr>
          <w:rFonts w:ascii="Times New Roman" w:hAnsi="Times New Roman" w:eastAsia="Times New Roman"/>
          <w:b w:val="0"/>
          <w:i w:val="0"/>
          <w:sz w:val="24"/>
        </w:rPr>
        <w:t>Автор, ответственный за переписку: Захарин В.С.; e-mail: vovavimov23@yandex.ru.</w:t>
      </w:r>
    </w:p>
    <w:p>
      <w:pPr>
        <w:pStyle w:val="VSUETAboutAuthors"/>
        <w:spacing w:line="240" w:lineRule="auto" w:before="0" w:after="0"/>
        <w:jc w:val="both"/>
      </w:pPr>
      <w:r>
        <w:rPr>
          <w:rFonts w:ascii="Times New Roman" w:hAnsi="Times New Roman" w:eastAsia="Times New Roman"/>
          <w:b w:val="0"/>
          <w:i w:val="0"/>
          <w:sz w:val="24"/>
        </w:rPr>
        <w:t>Захарин В.С. - магистрант кафедры информационных технологий, моделирования и управления, Воронежский государственный университет инженерных технологий (394036, Россия, г. Воронеж, проспект Революции, д. 19), e-mail: vovavimov23@yandex.ru</w:t>
      </w:r>
    </w:p>
    <w:p>
      <w:pPr>
        <w:pStyle w:val="VSUETAboutAuthors"/>
        <w:spacing w:line="240" w:lineRule="auto" w:before="0" w:after="0"/>
        <w:jc w:val="both"/>
      </w:pPr>
      <w:r>
        <w:rPr>
          <w:rFonts w:ascii="Times New Roman" w:hAnsi="Times New Roman" w:eastAsia="Times New Roman"/>
          <w:b w:val="0"/>
          <w:i w:val="0"/>
          <w:sz w:val="24"/>
        </w:rPr>
        <w:t>Лемешкин Александр Викторович - кандидат технических наук, доцент кафедры информационных технологий, моделирования и управления, Воронежский государственный университет инженерных технологий (394036, Россия, г. Воронеж, проспект Революции, д. 19), e-mail: sansan66@mail.ru</w:t>
      </w:r>
    </w:p>
    <w:p>
      <w:pPr>
        <w:pStyle w:val="VSUETHeaderNonumber"/>
        <w:spacing w:line="240" w:lineRule="auto" w:before="160" w:after="80"/>
        <w:jc w:val="center"/>
      </w:pPr>
      <w:r>
        <w:rPr>
          <w:rFonts w:ascii="Times New Roman" w:hAnsi="Times New Roman" w:eastAsia="Times New Roman"/>
          <w:b/>
          <w:i w:val="0"/>
          <w:sz w:val="24"/>
        </w:rPr>
        <w:t>Information about the authors</w:t>
      </w:r>
    </w:p>
    <w:p>
      <w:pPr>
        <w:pStyle w:val="VSUETAboutAuthors"/>
        <w:spacing w:line="240" w:lineRule="auto" w:before="0" w:after="0"/>
        <w:jc w:val="both"/>
      </w:pPr>
      <w:r>
        <w:rPr>
          <w:rFonts w:ascii="Times New Roman" w:hAnsi="Times New Roman" w:eastAsia="Times New Roman"/>
          <w:b w:val="0"/>
          <w:i w:val="0"/>
          <w:sz w:val="24"/>
        </w:rPr>
        <w:t>Corresponding author: V.S. Zakharin; e-mail: vovavimov23@yandex.ru.</w:t>
      </w:r>
    </w:p>
    <w:p>
      <w:pPr>
        <w:pStyle w:val="VSUETAboutAuthors"/>
        <w:spacing w:line="240" w:lineRule="auto" w:before="0" w:after="0"/>
        <w:jc w:val="both"/>
      </w:pPr>
      <w:r>
        <w:rPr>
          <w:rFonts w:ascii="Times New Roman" w:hAnsi="Times New Roman" w:eastAsia="Times New Roman"/>
          <w:b w:val="0"/>
          <w:i w:val="0"/>
          <w:sz w:val="24"/>
        </w:rPr>
        <w:t>V.S. Zakharin, graduate student of the Department of Information Technology, Modeling and Management, Voronezh State University of Engineering Technologies (394036, Russia, Voronezh, Revolution Avenue, 19), e-mail: vovavimov23@yandex.ru</w:t>
      </w:r>
    </w:p>
    <w:p>
      <w:pPr>
        <w:pStyle w:val="VSUETAboutAuthors"/>
        <w:spacing w:line="240" w:lineRule="auto" w:before="0" w:after="0"/>
        <w:jc w:val="both"/>
      </w:pPr>
      <w:r>
        <w:rPr>
          <w:rFonts w:ascii="Times New Roman" w:hAnsi="Times New Roman" w:eastAsia="Times New Roman"/>
          <w:b w:val="0"/>
          <w:i w:val="0"/>
          <w:sz w:val="24"/>
        </w:rPr>
        <w:t>Alexander V. Lemeshkin, candidate of technical sciences, associate professor of the Department of Information Technology, Modeling and Management, Voronezh State University of Engineering Technologies (394036, Russia, Voronezh, Revolution Avenue, 19), e-mail: sansan66@mail.ru</w:t>
      </w:r>
    </w:p>
    <w:sectPr w:rsidR="002D0A26" w:rsidRPr="00443423" w:rsidSect="006A12EB">
      <w:headerReference w:type="even" r:id="rId53"/>
      <w:headerReference w:type="default" r:id="rId54"/>
      <w:footerReference w:type="even" r:id="rId55"/>
      <w:footerReference w:type="default" r:id="rId56"/>
      <w:headerReference w:type="first" r:id="rId57"/>
      <w:footerReference w:type="first" r:id="rId58"/>
      <w:type w:val="continuous"/>
      <w:pgSz w:w="11906" w:h="16838" w:code="9"/>
      <w:pgMar w:top="1418" w:right="1021" w:bottom="1418" w:left="1247" w:header="1020" w:footer="1020" w:gutter="0"/>
      <w:cols w:space="709"/>
      <w:docGrid w:linePitch="360"/>
    </w:sectPr>
  </w:body>
</w:document>
</file>

<file path=word/customizations.xml><?xml version="1.0" encoding="utf-8"?>
<wne:tcg xmlns:r="http://schemas.openxmlformats.org/officeDocument/2006/relationships" xmlns:wne="http://schemas.microsoft.com/office/word/2006/wordml">
  <wne:keymaps>
    <wne:keymap wne:kcmPrimary="0256">
      <wne:macro wne:macroName="PROJECT.ELSEVIER.PASTEWITHDESTINATIONFORMATTING"/>
    </wne:keymap>
    <wne:keymap wne:kcmPrimary="0350">
      <wne:acd wne:acdName="acd0"/>
    </wne:keymap>
    <wne:keymap wne:kcmPrimary="0356">
      <wne:acd wne:acdName="acd1"/>
    </wne:keymap>
    <wne:keymap wne:kcmPrimary="0730">
      <wne:macro wne:macroName="PROJECT.LNMACROS.LINESPACEONE"/>
    </wne:keymap>
    <wne:keymap wne:kcmPrimary="0746">
      <wne:macro wne:macroName="METODICHKA.MTD_ACTION.A001_TEXT_BORDER"/>
    </wne:keymap>
    <wne:keymap wne:kcmPrimary="074A">
      <wne:macro wne:macroName="PROJECT.LNMACROS.TABLE_FORMAT"/>
    </wne:keymap>
    <wne:keymap wne:kcmPrimary="0757">
      <wne:macro wne:macroName="PROJECT.FORMATTING.SURNAME"/>
    </wne:keymap>
    <wne:keymap wne:kcmPrimary="0778">
      <wne:macro wne:macroName="PROJECT.LNMACROS.UPDATEALLFIELDSONSTEROIDS"/>
    </wne:keymap>
    <wne:keymap wne:kcmPrimary="07BB">
      <wne:macro wne:macroName="PROJECT.LNMACROS.LINESPACEPLUS"/>
    </wne:keymap>
    <wne:keymap wne:kcmPrimary="07BD">
      <wne:macro wne:macroName="PROJECT.LNMACROS.LINESPACEMINUS"/>
    </wne:keymap>
  </wne:keymaps>
  <wne:toolbars>
    <wne:acdManifest>
      <wne:acdEntry wne:acdName="acd0"/>
      <wne:acdEntry wne:acdName="acd1"/>
    </wne:acdManifest>
    <wne:toolbarData r:id="rId1"/>
  </wne:toolbars>
  <wne:acds>
    <wne:acd wne:argValue="AgBwAHIAbwBnAHIAYQBtAGMAbwBkAGUA" wne:acdName="acd0" wne:fciIndexBasedOn="0065"/>
    <wne:acd wne:argValue="AgBwADEAYQA=" wne:acdName="acd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049E0" w14:textId="77777777" w:rsidR="001255E7" w:rsidRDefault="001255E7" w:rsidP="000B670B">
      <w:r>
        <w:separator/>
      </w:r>
    </w:p>
  </w:endnote>
  <w:endnote w:type="continuationSeparator" w:id="0">
    <w:p w14:paraId="40EABE28" w14:textId="77777777" w:rsidR="001255E7" w:rsidRDefault="001255E7" w:rsidP="000B67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ACF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Monotype Corsiva">
    <w:altName w:val="Monotype Corsiva"/>
    <w:panose1 w:val="03010101010201010101"/>
    <w:charset w:val="CC"/>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HAnsi"/>
        <w:sz w:val="22"/>
        <w:szCs w:val="24"/>
        <w:lang w:val="ru-RU" w:eastAsia="en-US"/>
      </w:rPr>
      <w:id w:val="2118408618"/>
      <w:docPartObj>
        <w:docPartGallery w:val="Page Numbers (Bottom of Page)"/>
        <w:docPartUnique/>
      </w:docPartObj>
    </w:sdtPr>
    <w:sdtContent>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2"/>
          <w:gridCol w:w="3212"/>
          <w:gridCol w:w="3214"/>
        </w:tblGrid>
        <w:tr w:rsidR="006159D2" w14:paraId="054E6A1F" w14:textId="77777777" w:rsidTr="001D0D5E">
          <w:trPr>
            <w:trHeight w:val="20"/>
          </w:trPr>
          <w:tc>
            <w:tcPr>
              <w:cnfStyle w:val="001000000000" w:firstRow="0" w:lastRow="0" w:firstColumn="1" w:lastColumn="0" w:oddVBand="0" w:evenVBand="0" w:oddHBand="0" w:evenHBand="0" w:firstRowFirstColumn="0" w:firstRowLastColumn="0" w:lastRowFirstColumn="0" w:lastRowLastColumn="0"/>
              <w:tcW w:w="1666" w:type="pct"/>
            </w:tcPr>
            <w:p w14:paraId="60A93993" w14:textId="4C21F3DE" w:rsidR="006159D2" w:rsidRDefault="006159D2" w:rsidP="001D0D5E">
              <w:pPr>
                <w:jc w:val="center"/>
                <w:rPr>
                  <w:szCs w:val="24"/>
                </w:rPr>
              </w:pPr>
            </w:p>
          </w:tc>
          <w:tc>
            <w:tcPr>
              <w:tcW w:w="1666" w:type="pct"/>
            </w:tcPr>
            <w:p w14:paraId="57129B56" w14:textId="77777777" w:rsidR="006159D2" w:rsidRDefault="006159D2" w:rsidP="001D0D5E">
              <w:pPr>
                <w:jc w:val="center"/>
                <w:cnfStyle w:val="000000000000" w:firstRow="0" w:lastRow="0" w:firstColumn="0" w:lastColumn="0" w:oddVBand="0" w:evenVBand="0" w:oddHBand="0" w:evenHBand="0" w:firstRowFirstColumn="0" w:firstRowLastColumn="0" w:lastRowFirstColumn="0" w:lastRowLastColumn="0"/>
                <w:rPr>
                  <w:szCs w:val="24"/>
                </w:rPr>
              </w:pPr>
              <w:r w:rsidRPr="00FA3E98">
                <w:rPr>
                  <w:szCs w:val="24"/>
                </w:rPr>
                <w:fldChar w:fldCharType="begin"/>
              </w:r>
              <w:r w:rsidRPr="00FA3E98">
                <w:rPr>
                  <w:sz w:val="22"/>
                  <w:szCs w:val="24"/>
                </w:rPr>
                <w:instrText>PAGE   \* MERGEFORMAT</w:instrText>
              </w:r>
              <w:r w:rsidRPr="00FA3E98">
                <w:rPr>
                  <w:szCs w:val="24"/>
                </w:rPr>
                <w:fldChar w:fldCharType="separate"/>
              </w:r>
              <w:r w:rsidR="00FA69FF" w:rsidRPr="00FA69FF">
                <w:rPr>
                  <w:szCs w:val="24"/>
                </w:rPr>
                <w:t>2</w:t>
              </w:r>
              <w:r w:rsidRPr="00FA3E98">
                <w:rPr>
                  <w:szCs w:val="24"/>
                </w:rPr>
                <w:fldChar w:fldCharType="end"/>
              </w:r>
            </w:p>
          </w:tc>
          <w:tc>
            <w:tcPr>
              <w:tcW w:w="1667" w:type="pct"/>
            </w:tcPr>
            <w:p w14:paraId="7FDE1166" w14:textId="1CF77CC7" w:rsidR="006159D2" w:rsidRDefault="006159D2" w:rsidP="001D0D5E">
              <w:pPr>
                <w:jc w:val="center"/>
                <w:cnfStyle w:val="000000000000" w:firstRow="0" w:lastRow="0" w:firstColumn="0" w:lastColumn="0" w:oddVBand="0" w:evenVBand="0" w:oddHBand="0" w:evenHBand="0" w:firstRowFirstColumn="0" w:firstRowLastColumn="0" w:lastRowFirstColumn="0" w:lastRowLastColumn="0"/>
                <w:rPr>
                  <w:szCs w:val="24"/>
                </w:rPr>
              </w:pPr>
            </w:p>
          </w:tc>
        </w:tr>
      </w:tbl>
      <w:p w14:paraId="2C49E8AD" w14:textId="4C21F3DE" w:rsidR="006159D2" w:rsidRPr="00FA3E98" w:rsidRDefault="00000000" w:rsidP="001D0D5E">
        <w:pPr>
          <w:jc w:val="center"/>
          <w:rPr>
            <w:sz w:val="2"/>
            <w:szCs w:val="2"/>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HAnsi"/>
        <w:sz w:val="22"/>
        <w:szCs w:val="20"/>
        <w:lang w:val="ru-RU" w:eastAsia="en-US"/>
      </w:rPr>
      <w:id w:val="-1507973063"/>
      <w:docPartObj>
        <w:docPartGallery w:val="Page Numbers (Bottom of Page)"/>
        <w:docPartUnique/>
      </w:docPartObj>
    </w:sdtPr>
    <w:sdtEndPr>
      <w:rPr>
        <w:sz w:val="2"/>
        <w:szCs w:val="2"/>
      </w:rPr>
    </w:sdtEndPr>
    <w:sdtContent>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2"/>
          <w:gridCol w:w="3212"/>
          <w:gridCol w:w="3214"/>
        </w:tblGrid>
        <w:tr w:rsidR="006159D2" w:rsidRPr="00DB07E3" w14:paraId="5E20DEA6" w14:textId="77777777" w:rsidTr="001D0D5E">
          <w:trPr>
            <w:trHeight w:val="20"/>
          </w:trPr>
          <w:tc>
            <w:tcPr>
              <w:cnfStyle w:val="001000000000" w:firstRow="0" w:lastRow="0" w:firstColumn="1" w:lastColumn="0" w:oddVBand="0" w:evenVBand="0" w:oddHBand="0" w:evenHBand="0" w:firstRowFirstColumn="0" w:firstRowLastColumn="0" w:lastRowFirstColumn="0" w:lastRowLastColumn="0"/>
              <w:tcW w:w="1666" w:type="pct"/>
            </w:tcPr>
            <w:p w14:paraId="257AC3EF" w14:textId="77777777" w:rsidR="006159D2" w:rsidRPr="00DB07E3" w:rsidRDefault="006159D2" w:rsidP="001D0D5E">
              <w:pPr>
                <w:jc w:val="center"/>
                <w:rPr>
                  <w:szCs w:val="20"/>
                </w:rPr>
              </w:pPr>
            </w:p>
          </w:tc>
          <w:tc>
            <w:tcPr>
              <w:tcW w:w="1666" w:type="pct"/>
            </w:tcPr>
            <w:p w14:paraId="71BB6F01" w14:textId="77777777" w:rsidR="006159D2" w:rsidRPr="00DB07E3" w:rsidRDefault="006159D2" w:rsidP="001D0D5E">
              <w:pPr>
                <w:jc w:val="center"/>
                <w:cnfStyle w:val="000000000000" w:firstRow="0" w:lastRow="0" w:firstColumn="0" w:lastColumn="0" w:oddVBand="0" w:evenVBand="0" w:oddHBand="0" w:evenHBand="0" w:firstRowFirstColumn="0" w:firstRowLastColumn="0" w:lastRowFirstColumn="0" w:lastRowLastColumn="0"/>
                <w:rPr>
                  <w:szCs w:val="20"/>
                </w:rPr>
              </w:pPr>
              <w:r w:rsidRPr="00DB07E3">
                <w:rPr>
                  <w:szCs w:val="20"/>
                </w:rPr>
                <w:fldChar w:fldCharType="begin"/>
              </w:r>
              <w:r w:rsidRPr="00DB07E3">
                <w:rPr>
                  <w:szCs w:val="20"/>
                </w:rPr>
                <w:instrText>PAGE   \* MERGEFORMAT</w:instrText>
              </w:r>
              <w:r w:rsidRPr="00DB07E3">
                <w:rPr>
                  <w:szCs w:val="20"/>
                </w:rPr>
                <w:fldChar w:fldCharType="separate"/>
              </w:r>
              <w:r w:rsidRPr="00DB07E3">
                <w:rPr>
                  <w:szCs w:val="20"/>
                </w:rPr>
                <w:t>2</w:t>
              </w:r>
              <w:r w:rsidRPr="00DB07E3">
                <w:rPr>
                  <w:szCs w:val="20"/>
                </w:rPr>
                <w:fldChar w:fldCharType="end"/>
              </w:r>
            </w:p>
          </w:tc>
          <w:tc>
            <w:tcPr>
              <w:tcW w:w="1667" w:type="pct"/>
            </w:tcPr>
            <w:p w14:paraId="3E9E68A2" w14:textId="598A50AC" w:rsidR="006159D2" w:rsidRPr="00DB07E3" w:rsidRDefault="006159D2" w:rsidP="001D0D5E">
              <w:pPr>
                <w:jc w:val="center"/>
                <w:cnfStyle w:val="000000000000" w:firstRow="0" w:lastRow="0" w:firstColumn="0" w:lastColumn="0" w:oddVBand="0" w:evenVBand="0" w:oddHBand="0" w:evenHBand="0" w:firstRowFirstColumn="0" w:firstRowLastColumn="0" w:lastRowFirstColumn="0" w:lastRowLastColumn="0"/>
                <w:rPr>
                  <w:szCs w:val="20"/>
                </w:rPr>
              </w:pPr>
            </w:p>
          </w:tc>
        </w:tr>
      </w:tbl>
      <w:p w14:paraId="2E0A714E" w14:textId="77777777" w:rsidR="006159D2" w:rsidRPr="00DB07E3" w:rsidRDefault="00000000" w:rsidP="001D0D5E">
        <w:pPr>
          <w:jc w:val="center"/>
          <w:rPr>
            <w:sz w:val="2"/>
            <w:szCs w:val="2"/>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295103979"/>
      <w:lock w:val="sdtContentLocked"/>
      <w:placeholder>
        <w:docPart w:val="B600E031FAA94A4C8D37BCD94B656A01"/>
      </w:placeholder>
      <w:group/>
    </w:sdtPr>
    <w:sdtEndPr>
      <w:rPr>
        <w:lang w:val="en-US"/>
      </w:rPr>
    </w:sdtEndPr>
    <w:sdtContent>
      <w:p w14:paraId="56A70365" w14:textId="421B725F" w:rsidR="006159D2" w:rsidRPr="00BF5859" w:rsidRDefault="006159D2" w:rsidP="004E7633">
        <w:pPr>
          <w:tabs>
            <w:tab w:val="right" w:pos="7380"/>
          </w:tabs>
          <w:ind w:firstLine="1418"/>
          <w:rPr>
            <w:sz w:val="16"/>
            <w:szCs w:val="16"/>
            <w:lang w:val="en-US"/>
          </w:rPr>
        </w:pPr>
        <w:r w:rsidRPr="00BF5859">
          <w:rPr>
            <w:sz w:val="16"/>
            <w:szCs w:val="16"/>
          </w:rPr>
          <w:t>Для цитирования</w:t>
        </w:r>
        <w:r w:rsidRPr="00BF5859">
          <w:rPr>
            <w:sz w:val="16"/>
            <w:szCs w:val="16"/>
          </w:rPr>
          <w:tab/>
        </w:r>
        <w:r w:rsidRPr="00BF5859">
          <w:rPr>
            <w:sz w:val="16"/>
            <w:szCs w:val="16"/>
            <w:lang w:val="en-US"/>
          </w:rPr>
          <w:t xml:space="preserve">For </w:t>
        </w:r>
        <w:r w:rsidRPr="00343BE5">
          <w:rPr>
            <w:sz w:val="16"/>
            <w:szCs w:val="16"/>
            <w:lang w:val="en-US"/>
          </w:rPr>
          <w:t>citation</w:t>
        </w:r>
      </w:p>
    </w:sdtContent>
  </w:sdt>
  <w:tbl>
    <w:tblPr>
      <w:tblStyle w:val="a9"/>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6159D2" w:rsidRPr="00EE5642" w14:paraId="7008255A" w14:textId="77777777" w:rsidTr="0095426A">
      <w:tc>
        <w:tcPr>
          <w:cnfStyle w:val="001000000000" w:firstRow="0" w:lastRow="0" w:firstColumn="1" w:lastColumn="0" w:oddVBand="0" w:evenVBand="0" w:oddHBand="0" w:evenHBand="0" w:firstRowFirstColumn="0" w:firstRowLastColumn="0" w:lastRowFirstColumn="0" w:lastRowLastColumn="0"/>
          <w:tcW w:w="4814" w:type="dxa"/>
          <w:vAlign w:val="top"/>
        </w:tcPr>
        <w:bookmarkStart w:id="3" w:name="_Hlk20755753" w:displacedByCustomXml="next"/>
        <w:bookmarkStart w:id="4" w:name="_Hlk20759133" w:displacedByCustomXml="next"/>
        <w:sdt>
          <w:sdtPr>
            <w:id w:val="-1388179041"/>
            <w:lock w:val="sdtContentLocked"/>
            <w:placeholder>
              <w:docPart w:val="0F7A6E8B0F9B4E86A4142D85D46860F1"/>
            </w:placeholder>
            <w:group/>
          </w:sdtPr>
          <w:sdtContent>
            <w:bookmarkStart w:id="5" w:name="_Hlk20759726" w:displacedByCustomXml="prev"/>
            <w:p w14:paraId="603A279C" w14:textId="045A4148" w:rsidR="006159D2" w:rsidRPr="00074EDF" w:rsidRDefault="00000000" w:rsidP="009F3947">
              <w:pPr>
                <w:pStyle w:val="VSUETCite"/>
                <w:rPr>
                  <w:rFonts w:eastAsiaTheme="minorHAnsi"/>
                  <w:lang w:val="ru-RU"/>
                </w:rPr>
              </w:pPr>
              <w:sdt>
                <w:sdtPr>
                  <w:alias w:val="Text_87"/>
                  <w:tag w:val="no"/>
                  <w:id w:val="1528371411"/>
                  <w:lock w:val="sdtLocked"/>
                  <w:placeholder>
                    <w:docPart w:val="0F7A6E8B0F9B4E86A4142D85D46860F1"/>
                  </w:placeholder>
                  <w:dataBinding w:prefixMappings="xmlns:ns0='http://AddIn Basic XML Script/Basic Nodes' " w:xpath="/ns0:basic_XML[1]/ns0:authors_ru[1]" w:storeItemID="{584DB894-62EB-436C-AFF3-E7CAAF8E4356}"/>
                  <w:text/>
                </w:sdtPr>
                <w:sdtContent>
                  <w:bookmarkEnd w:id="5"/>
                  <w:r w:rsidR="006159D2" w:rsidRPr="00A84899">
                    <w:rPr>
                      <w:lang w:val="ru-RU"/>
                    </w:rPr>
                    <w:t>ВВЕДИТЕ ЗДЕСЬ Фамилия И.О., Фамилия И.О. …</w:t>
                  </w:r>
                </w:sdtContent>
              </w:sdt>
              <w:bookmarkEnd w:id="4"/>
              <w:bookmarkEnd w:id="3"/>
              <w:r w:rsidR="006159D2">
                <w:t> </w:t>
              </w:r>
              <w:sdt>
                <w:sdtPr>
                  <w:alias w:val="text_100"/>
                  <w:tag w:val="no"/>
                  <w:id w:val="-1473674506"/>
                  <w:lock w:val="sdtLocked"/>
                  <w:placeholder>
                    <w:docPart w:val="0F7A6E8B0F9B4E86A4142D85D46860F1"/>
                  </w:placeholder>
                  <w:dataBinding w:prefixMappings="xmlns:ns0='http://AddIn Basic XML Script/Basic Nodes' " w:xpath="/ns0:basic_XML[1]/ns0:title_ru[1]" w:storeItemID="{584DB894-62EB-436C-AFF3-E7CAAF8E4356}"/>
                  <w:text/>
                </w:sdtPr>
                <w:sdtContent>
                  <w:r w:rsidR="001A2610" w:rsidRPr="001A2610">
                    <w:rPr>
                      <w:lang w:val="ru-RU"/>
                    </w:rPr>
                    <w:t>Введите здесь название статьи</w:t>
                  </w:r>
                </w:sdtContent>
              </w:sdt>
              <w:sdt>
                <w:sdtPr>
                  <w:id w:val="-2059306427"/>
                  <w:lock w:val="sdtContentLocked"/>
                  <w:placeholder>
                    <w:docPart w:val="DefaultPlaceholder_1081868574"/>
                  </w:placeholder>
                  <w:group/>
                </w:sdtPr>
                <w:sdtContent>
                  <w:r w:rsidR="006159D2">
                    <w:rPr>
                      <w:rFonts w:eastAsiaTheme="minorHAnsi"/>
                      <w:lang w:val="en-US"/>
                    </w:rPr>
                    <w:t> </w:t>
                  </w:r>
                  <w:r w:rsidR="006159D2" w:rsidRPr="00390259">
                    <w:rPr>
                      <w:rFonts w:eastAsiaTheme="minorHAnsi"/>
                      <w:lang w:val="ru-RU"/>
                    </w:rPr>
                    <w:t>//</w:t>
                  </w:r>
                  <w:r w:rsidR="006159D2">
                    <w:rPr>
                      <w:rFonts w:eastAsiaTheme="minorHAnsi"/>
                      <w:lang w:val="ru-RU"/>
                    </w:rPr>
                    <w:t xml:space="preserve"> </w:t>
                  </w:r>
                  <w:r w:rsidR="006159D2" w:rsidRPr="00390259">
                    <w:rPr>
                      <w:lang w:val="ru-RU"/>
                    </w:rPr>
                    <w:t xml:space="preserve">Вестник </w:t>
                  </w:r>
                  <w:r w:rsidR="006159D2" w:rsidRPr="00494CE8">
                    <w:rPr>
                      <w:lang w:val="ru-RU"/>
                    </w:rPr>
                    <w:t>ВГУИТ</w:t>
                  </w:r>
                  <w:r w:rsidR="006159D2" w:rsidRPr="00390259">
                    <w:rPr>
                      <w:lang w:val="ru-RU"/>
                    </w:rPr>
                    <w:t>.</w:t>
                  </w:r>
                </w:sdtContent>
              </w:sdt>
              <w:r w:rsidR="006159D2">
                <w:rPr>
                  <w:lang w:val="en-US"/>
                </w:rPr>
                <w:t> </w:t>
              </w:r>
              <w:sdt>
                <w:sdtPr>
                  <w:alias w:val="Text_88"/>
                  <w:tag w:val="no"/>
                  <w:id w:val="-147285892"/>
                  <w:lock w:val="sdtContentLocked"/>
                  <w:placeholder>
                    <w:docPart w:val="71D721CB67AB451C8C9ED716DF988105"/>
                  </w:placeholder>
                  <w:dataBinding w:prefixMappings="xmlns:ns0='http://AddIn Basic XML Script/Basic Nodes' " w:xpath="/ns0:basic_XML[1]/ns0:year[1]" w:storeItemID="{584DB894-62EB-436C-AFF3-E7CAAF8E4356}"/>
                  <w:text/>
                </w:sdtPr>
                <w:sdtContent>
                  <w:r w:rsidR="00EE5642">
                    <w:t>2026</w:t>
                  </w:r>
                </w:sdtContent>
              </w:sdt>
              <w:sdt>
                <w:sdtPr>
                  <w:id w:val="1022280547"/>
                  <w:lock w:val="sdtContentLocked"/>
                  <w:placeholder>
                    <w:docPart w:val="0F7A6E8B0F9B4E86A4142D85D46860F1"/>
                  </w:placeholder>
                  <w:group/>
                </w:sdtPr>
                <w:sdtContent>
                  <w:r w:rsidR="006159D2" w:rsidRPr="00111ACD">
                    <w:rPr>
                      <w:lang w:val="ru-RU"/>
                    </w:rPr>
                    <w:t>.</w:t>
                  </w:r>
                  <w:r w:rsidR="006159D2">
                    <w:t> </w:t>
                  </w:r>
                  <w:r w:rsidR="006159D2">
                    <w:rPr>
                      <w:lang w:val="ru-RU"/>
                    </w:rPr>
                    <w:t>Т. </w:t>
                  </w:r>
                </w:sdtContent>
              </w:sdt>
              <w:sdt>
                <w:sdtPr>
                  <w:alias w:val="tex444"/>
                  <w:tag w:val="no"/>
                  <w:id w:val="14049436"/>
                  <w:lock w:val="sdtContentLocked"/>
                  <w:placeholder>
                    <w:docPart w:val="0F7A6E8B0F9B4E86A4142D85D46860F1"/>
                  </w:placeholder>
                  <w:dataBinding w:prefixMappings="xmlns:ns0='http://AddIn Basic XML Script/Basic Nodes' " w:xpath="/ns0:basic_XML[1]/ns0:vol[1]" w:storeItemID="{584DB894-62EB-436C-AFF3-E7CAAF8E4356}"/>
                  <w:text/>
                </w:sdtPr>
                <w:sdtContent>
                  <w:r w:rsidR="00EE5642">
                    <w:t>88</w:t>
                  </w:r>
                </w:sdtContent>
              </w:sdt>
              <w:sdt>
                <w:sdtPr>
                  <w:id w:val="-1464956984"/>
                  <w:lock w:val="sdtContentLocked"/>
                  <w:placeholder>
                    <w:docPart w:val="71D721CB67AB451C8C9ED716DF988105"/>
                  </w:placeholder>
                  <w:group/>
                </w:sdtPr>
                <w:sdtContent>
                  <w:r w:rsidR="006159D2" w:rsidRPr="00494CE8">
                    <w:rPr>
                      <w:lang w:val="ru-RU"/>
                    </w:rPr>
                    <w:t>.</w:t>
                  </w:r>
                  <w:r w:rsidR="006159D2">
                    <w:rPr>
                      <w:lang w:val="en-US"/>
                    </w:rPr>
                    <w:t> </w:t>
                  </w:r>
                  <w:r w:rsidR="006159D2" w:rsidRPr="00494CE8">
                    <w:rPr>
                      <w:lang w:val="ru-RU"/>
                    </w:rPr>
                    <w:t>№</w:t>
                  </w:r>
                  <w:r w:rsidR="006159D2" w:rsidRPr="009D1F54">
                    <w:t> </w:t>
                  </w:r>
                </w:sdtContent>
              </w:sdt>
              <w:sdt>
                <w:sdtPr>
                  <w:alias w:val="Text_89"/>
                  <w:tag w:val="no"/>
                  <w:id w:val="1643999396"/>
                  <w:lock w:val="sdtContentLocked"/>
                  <w:placeholder>
                    <w:docPart w:val="71D721CB67AB451C8C9ED716DF988105"/>
                  </w:placeholder>
                  <w:dataBinding w:prefixMappings="xmlns:ns0='http://AddIn Basic XML Script/Basic Nodes' " w:xpath="/ns0:basic_XML[1]/ns0:number[1]" w:storeItemID="{584DB894-62EB-436C-AFF3-E7CAAF8E4356}"/>
                  <w:text/>
                </w:sdtPr>
                <w:sdtContent>
                  <w:r w:rsidR="00EE5642">
                    <w:t>3</w:t>
                  </w:r>
                </w:sdtContent>
              </w:sdt>
              <w:sdt>
                <w:sdtPr>
                  <w:id w:val="-1888718808"/>
                  <w:lock w:val="sdtContentLocked"/>
                  <w:placeholder>
                    <w:docPart w:val="71D721CB67AB451C8C9ED716DF988105"/>
                  </w:placeholder>
                  <w:group/>
                </w:sdtPr>
                <w:sdtContent>
                  <w:r w:rsidR="006159D2" w:rsidRPr="00494CE8">
                    <w:rPr>
                      <w:lang w:val="ru-RU"/>
                    </w:rPr>
                    <w:t>. С</w:t>
                  </w:r>
                  <w:r w:rsidR="006159D2" w:rsidRPr="00111ACD">
                    <w:rPr>
                      <w:lang w:val="ru-RU"/>
                    </w:rPr>
                    <w:t>.</w:t>
                  </w:r>
                  <w:r w:rsidR="006159D2" w:rsidRPr="009D1F54">
                    <w:t> </w:t>
                  </w:r>
                </w:sdtContent>
              </w:sdt>
              <w:r w:rsidR="006159D2" w:rsidRPr="00AD4EB3">
                <w:fldChar w:fldCharType="begin"/>
              </w:r>
              <w:r w:rsidR="006159D2" w:rsidRPr="00660143">
                <w:rPr>
                  <w:lang w:val="ru-RU"/>
                </w:rPr>
                <w:instrText xml:space="preserve"> </w:instrText>
              </w:r>
              <w:r w:rsidR="006159D2" w:rsidRPr="00AD4EB3">
                <w:rPr>
                  <w:lang w:val="en-US"/>
                </w:rPr>
                <w:instrText>REF</w:instrText>
              </w:r>
              <w:r w:rsidR="006159D2" w:rsidRPr="00660143">
                <w:rPr>
                  <w:lang w:val="ru-RU"/>
                </w:rPr>
                <w:instrText xml:space="preserve">  </w:instrText>
              </w:r>
              <w:r w:rsidR="006159D2" w:rsidRPr="00AD4EB3">
                <w:rPr>
                  <w:lang w:val="en-US"/>
                </w:rPr>
                <w:instrText>first</w:instrText>
              </w:r>
              <w:r w:rsidR="006159D2" w:rsidRPr="00660143">
                <w:rPr>
                  <w:lang w:val="ru-RU"/>
                </w:rPr>
                <w:instrText xml:space="preserve">  \* </w:instrText>
              </w:r>
              <w:r w:rsidR="006159D2" w:rsidRPr="00AD4EB3">
                <w:rPr>
                  <w:lang w:val="en-US"/>
                </w:rPr>
                <w:instrText>MERGEFORMAT</w:instrText>
              </w:r>
              <w:r w:rsidR="006159D2" w:rsidRPr="00660143">
                <w:rPr>
                  <w:lang w:val="ru-RU"/>
                </w:rPr>
                <w:instrText xml:space="preserve"> </w:instrText>
              </w:r>
              <w:r w:rsidR="006159D2" w:rsidRPr="00AD4EB3">
                <w:fldChar w:fldCharType="separate"/>
              </w:r>
              <w:r w:rsidR="00723EB8" w:rsidRPr="00723EB8">
                <w:rPr>
                  <w:lang w:val="ru-RU"/>
                </w:rPr>
                <w:t>5</w:t>
              </w:r>
              <w:r w:rsidR="006159D2" w:rsidRPr="00AD4EB3">
                <w:fldChar w:fldCharType="end"/>
              </w:r>
              <w:sdt>
                <w:sdtPr>
                  <w:id w:val="186642527"/>
                  <w:lock w:val="sdtContentLocked"/>
                  <w:placeholder>
                    <w:docPart w:val="1360E028BD214B9EA7C11CCFF9A2F5E5"/>
                  </w:placeholder>
                  <w:group/>
                </w:sdtPr>
                <w:sdtContent>
                  <w:r w:rsidR="006159D2">
                    <w:rPr>
                      <w:lang w:val="ru-RU"/>
                    </w:rPr>
                    <w:t>–</w:t>
                  </w:r>
                  <w:r w:rsidR="006159D2" w:rsidRPr="00AD4EB3">
                    <w:fldChar w:fldCharType="begin"/>
                  </w:r>
                  <w:r w:rsidR="006159D2" w:rsidRPr="00660143">
                    <w:rPr>
                      <w:lang w:val="ru-RU"/>
                    </w:rPr>
                    <w:instrText xml:space="preserve"> </w:instrText>
                  </w:r>
                  <w:r w:rsidR="006159D2" w:rsidRPr="00AD4EB3">
                    <w:rPr>
                      <w:lang w:val="en-US"/>
                    </w:rPr>
                    <w:instrText>REF</w:instrText>
                  </w:r>
                  <w:r w:rsidR="006159D2" w:rsidRPr="00660143">
                    <w:rPr>
                      <w:lang w:val="ru-RU"/>
                    </w:rPr>
                    <w:instrText xml:space="preserve">  </w:instrText>
                  </w:r>
                  <w:r w:rsidR="006159D2" w:rsidRPr="00AD4EB3">
                    <w:rPr>
                      <w:lang w:val="en-US"/>
                    </w:rPr>
                    <w:instrText>last</w:instrText>
                  </w:r>
                  <w:r w:rsidR="006159D2" w:rsidRPr="00660143">
                    <w:rPr>
                      <w:lang w:val="ru-RU"/>
                    </w:rPr>
                    <w:instrText xml:space="preserve"> \* </w:instrText>
                  </w:r>
                  <w:r w:rsidR="006159D2" w:rsidRPr="00AD4EB3">
                    <w:rPr>
                      <w:lang w:val="en-US"/>
                    </w:rPr>
                    <w:instrText>MERGEFORMAT</w:instrText>
                  </w:r>
                  <w:r w:rsidR="006159D2" w:rsidRPr="00AD4EB3">
                    <w:rPr>
                      <w:lang w:val="ru-RU"/>
                    </w:rPr>
                    <w:instrText xml:space="preserve"> </w:instrText>
                  </w:r>
                  <w:r w:rsidR="006159D2" w:rsidRPr="00AD4EB3">
                    <w:fldChar w:fldCharType="separate"/>
                  </w:r>
                  <w:r w:rsidR="00723EB8" w:rsidRPr="00723EB8">
                    <w:rPr>
                      <w:lang w:val="ru-RU"/>
                    </w:rPr>
                    <w:t>6</w:t>
                  </w:r>
                  <w:r w:rsidR="006159D2" w:rsidRPr="00AD4EB3">
                    <w:fldChar w:fldCharType="end"/>
                  </w:r>
                </w:sdtContent>
              </w:sdt>
              <w:sdt>
                <w:sdtPr>
                  <w:id w:val="193504299"/>
                  <w:lock w:val="sdtContentLocked"/>
                  <w:placeholder>
                    <w:docPart w:val="71D721CB67AB451C8C9ED716DF988105"/>
                  </w:placeholder>
                  <w:group/>
                </w:sdtPr>
                <w:sdtContent>
                  <w:r w:rsidR="006159D2" w:rsidRPr="00074EDF">
                    <w:rPr>
                      <w:rFonts w:eastAsiaTheme="minorHAnsi"/>
                      <w:lang w:val="ru-RU"/>
                    </w:rPr>
                    <w:t xml:space="preserve">. </w:t>
                  </w:r>
                  <w:r w:rsidR="006159D2" w:rsidRPr="009D1F54">
                    <w:rPr>
                      <w:rFonts w:eastAsiaTheme="minorHAnsi"/>
                    </w:rPr>
                    <w:t>doi</w:t>
                  </w:r>
                  <w:r w:rsidR="006159D2">
                    <w:rPr>
                      <w:rFonts w:eastAsiaTheme="minorHAnsi"/>
                      <w:lang w:val="ru-RU"/>
                    </w:rPr>
                    <w:t>:10.20914/2310-1202-</w:t>
                  </w:r>
                </w:sdtContent>
              </w:sdt>
              <w:sdt>
                <w:sdtPr>
                  <w:alias w:val="Text_90"/>
                  <w:tag w:val="no"/>
                  <w:id w:val="1902786806"/>
                  <w:lock w:val="sdtContentLocked"/>
                  <w:placeholder>
                    <w:docPart w:val="71D721CB67AB451C8C9ED716DF988105"/>
                  </w:placeholder>
                  <w:dataBinding w:prefixMappings="xmlns:ns0='http://AddIn Basic XML Script/Basic Nodes' " w:xpath="/ns0:basic_XML[1]/ns0:year[1]" w:storeItemID="{584DB894-62EB-436C-AFF3-E7CAAF8E4356}"/>
                  <w:text/>
                </w:sdtPr>
                <w:sdtContent>
                  <w:r w:rsidR="00EE5642">
                    <w:t>2026</w:t>
                  </w:r>
                </w:sdtContent>
              </w:sdt>
              <w:sdt>
                <w:sdtPr>
                  <w:id w:val="1995755524"/>
                  <w:lock w:val="sdtContentLocked"/>
                  <w:placeholder>
                    <w:docPart w:val="71D721CB67AB451C8C9ED716DF988105"/>
                  </w:placeholder>
                  <w:group/>
                </w:sdtPr>
                <w:sdtContent>
                  <w:r w:rsidR="006159D2" w:rsidRPr="00660143">
                    <w:rPr>
                      <w:lang w:val="ru-RU"/>
                    </w:rPr>
                    <w:t>-</w:t>
                  </w:r>
                </w:sdtContent>
              </w:sdt>
              <w:sdt>
                <w:sdtPr>
                  <w:alias w:val="Text_91"/>
                  <w:tag w:val="no"/>
                  <w:id w:val="-1982297754"/>
                  <w:lock w:val="sdtContentLocked"/>
                  <w:placeholder>
                    <w:docPart w:val="71D721CB67AB451C8C9ED716DF988105"/>
                  </w:placeholder>
                  <w:dataBinding w:prefixMappings="xmlns:ns0='http://AddIn Basic XML Script/Basic Nodes' " w:xpath="/ns0:basic_XML[1]/ns0:number[1]" w:storeItemID="{584DB894-62EB-436C-AFF3-E7CAAF8E4356}"/>
                  <w:text/>
                </w:sdtPr>
                <w:sdtContent>
                  <w:r w:rsidR="00EE5642">
                    <w:t>3</w:t>
                  </w:r>
                </w:sdtContent>
              </w:sdt>
              <w:sdt>
                <w:sdtPr>
                  <w:id w:val="1914813224"/>
                  <w:lock w:val="sdtContentLocked"/>
                  <w:placeholder>
                    <w:docPart w:val="71D721CB67AB451C8C9ED716DF988105"/>
                  </w:placeholder>
                  <w:group/>
                </w:sdtPr>
                <w:sdtContent>
                  <w:r w:rsidR="006159D2">
                    <w:rPr>
                      <w:rFonts w:eastAsiaTheme="minorHAnsi"/>
                      <w:lang w:val="ru-RU"/>
                    </w:rPr>
                    <w:t>-</w:t>
                  </w:r>
                </w:sdtContent>
              </w:sdt>
              <w:r w:rsidR="006159D2" w:rsidRPr="00AD4EB3">
                <w:fldChar w:fldCharType="begin"/>
              </w:r>
              <w:r w:rsidR="006159D2" w:rsidRPr="00660143">
                <w:rPr>
                  <w:lang w:val="ru-RU"/>
                </w:rPr>
                <w:instrText xml:space="preserve"> </w:instrText>
              </w:r>
              <w:r w:rsidR="006159D2" w:rsidRPr="00AD4EB3">
                <w:rPr>
                  <w:lang w:val="en-US"/>
                </w:rPr>
                <w:instrText>REF</w:instrText>
              </w:r>
              <w:r w:rsidR="006159D2" w:rsidRPr="00660143">
                <w:rPr>
                  <w:lang w:val="ru-RU"/>
                </w:rPr>
                <w:instrText xml:space="preserve">  </w:instrText>
              </w:r>
              <w:bookmarkStart w:id="6" w:name="_Hlk26205491"/>
              <w:r w:rsidR="006159D2" w:rsidRPr="00AD4EB3">
                <w:rPr>
                  <w:lang w:val="en-US"/>
                </w:rPr>
                <w:instrText>first</w:instrText>
              </w:r>
              <w:r w:rsidR="006159D2" w:rsidRPr="00660143">
                <w:rPr>
                  <w:lang w:val="ru-RU"/>
                </w:rPr>
                <w:instrText xml:space="preserve">  </w:instrText>
              </w:r>
              <w:bookmarkEnd w:id="6"/>
              <w:r w:rsidR="006159D2" w:rsidRPr="00660143">
                <w:rPr>
                  <w:lang w:val="ru-RU"/>
                </w:rPr>
                <w:instrText xml:space="preserve">\* </w:instrText>
              </w:r>
              <w:r w:rsidR="006159D2" w:rsidRPr="00AD4EB3">
                <w:rPr>
                  <w:lang w:val="en-US"/>
                </w:rPr>
                <w:instrText>MERGEFORMAT</w:instrText>
              </w:r>
              <w:r w:rsidR="006159D2" w:rsidRPr="00660143">
                <w:rPr>
                  <w:lang w:val="ru-RU"/>
                </w:rPr>
                <w:instrText xml:space="preserve"> </w:instrText>
              </w:r>
              <w:r w:rsidR="006159D2" w:rsidRPr="00AD4EB3">
                <w:fldChar w:fldCharType="separate"/>
              </w:r>
              <w:r w:rsidR="00723EB8" w:rsidRPr="00723EB8">
                <w:rPr>
                  <w:lang w:val="ru-RU"/>
                </w:rPr>
                <w:t>5</w:t>
              </w:r>
              <w:r w:rsidR="006159D2" w:rsidRPr="00AD4EB3">
                <w:fldChar w:fldCharType="end"/>
              </w:r>
              <w:sdt>
                <w:sdtPr>
                  <w:id w:val="1055814291"/>
                  <w:lock w:val="sdtContentLocked"/>
                  <w:placeholder>
                    <w:docPart w:val="1360E028BD214B9EA7C11CCFF9A2F5E5"/>
                  </w:placeholder>
                  <w:group/>
                </w:sdtPr>
                <w:sdtContent>
                  <w:r w:rsidR="006159D2" w:rsidRPr="00660143">
                    <w:rPr>
                      <w:lang w:val="ru-RU"/>
                    </w:rPr>
                    <w:t>-</w:t>
                  </w:r>
                  <w:r w:rsidR="006159D2" w:rsidRPr="00AD4EB3">
                    <w:fldChar w:fldCharType="begin"/>
                  </w:r>
                  <w:r w:rsidR="006159D2" w:rsidRPr="00660143">
                    <w:rPr>
                      <w:lang w:val="ru-RU"/>
                    </w:rPr>
                    <w:instrText xml:space="preserve"> </w:instrText>
                  </w:r>
                  <w:r w:rsidR="006159D2" w:rsidRPr="00AD4EB3">
                    <w:rPr>
                      <w:lang w:val="en-US"/>
                    </w:rPr>
                    <w:instrText>REF</w:instrText>
                  </w:r>
                  <w:r w:rsidR="006159D2" w:rsidRPr="00660143">
                    <w:rPr>
                      <w:lang w:val="ru-RU"/>
                    </w:rPr>
                    <w:instrText xml:space="preserve">  </w:instrText>
                  </w:r>
                  <w:r w:rsidR="006159D2" w:rsidRPr="00AD4EB3">
                    <w:rPr>
                      <w:lang w:val="en-US"/>
                    </w:rPr>
                    <w:instrText>last</w:instrText>
                  </w:r>
                  <w:r w:rsidR="006159D2" w:rsidRPr="00660143">
                    <w:rPr>
                      <w:lang w:val="ru-RU"/>
                    </w:rPr>
                    <w:instrText xml:space="preserve"> \* </w:instrText>
                  </w:r>
                  <w:r w:rsidR="006159D2" w:rsidRPr="00AD4EB3">
                    <w:rPr>
                      <w:lang w:val="en-US"/>
                    </w:rPr>
                    <w:instrText>MERGEFORMAT</w:instrText>
                  </w:r>
                  <w:r w:rsidR="006159D2" w:rsidRPr="00AD4EB3">
                    <w:rPr>
                      <w:lang w:val="ru-RU"/>
                    </w:rPr>
                    <w:instrText xml:space="preserve"> </w:instrText>
                  </w:r>
                  <w:r w:rsidR="006159D2" w:rsidRPr="00AD4EB3">
                    <w:fldChar w:fldCharType="separate"/>
                  </w:r>
                  <w:r w:rsidR="00723EB8" w:rsidRPr="00723EB8">
                    <w:rPr>
                      <w:lang w:val="ru-RU"/>
                    </w:rPr>
                    <w:t>6</w:t>
                  </w:r>
                  <w:r w:rsidR="006159D2" w:rsidRPr="00AD4EB3">
                    <w:fldChar w:fldCharType="end"/>
                  </w:r>
                </w:sdtContent>
              </w:sdt>
            </w:p>
          </w:sdtContent>
        </w:sdt>
      </w:tc>
      <w:tc>
        <w:tcPr>
          <w:tcW w:w="4814" w:type="dxa"/>
        </w:tcPr>
        <w:bookmarkStart w:id="7" w:name="_Hlk20756533" w:displacedByCustomXml="next"/>
        <w:sdt>
          <w:sdtPr>
            <w:rPr>
              <w:lang w:val="en-US"/>
            </w:rPr>
            <w:id w:val="1491831171"/>
            <w:lock w:val="sdtContentLocked"/>
            <w:placeholder>
              <w:docPart w:val="0F7A6E8B0F9B4E86A4142D85D46860F1"/>
            </w:placeholder>
            <w:group/>
          </w:sdtPr>
          <w:sdtEndPr>
            <w:rPr>
              <w:lang w:val="en-CA"/>
            </w:rPr>
          </w:sdtEndPr>
          <w:sdtContent>
            <w:p w14:paraId="320E776C" w14:textId="20774248" w:rsidR="006159D2" w:rsidRPr="00D342BD" w:rsidRDefault="00000000" w:rsidP="009F3947">
              <w:pPr>
                <w:pStyle w:val="VSUETCite"/>
                <w:cnfStyle w:val="000000000000" w:firstRow="0" w:lastRow="0" w:firstColumn="0" w:lastColumn="0" w:oddVBand="0" w:evenVBand="0" w:oddHBand="0" w:evenHBand="0" w:firstRowFirstColumn="0" w:firstRowLastColumn="0" w:lastRowFirstColumn="0" w:lastRowLastColumn="0"/>
                <w:rPr>
                  <w:rFonts w:eastAsiaTheme="minorHAnsi"/>
                  <w:lang w:val="en-US"/>
                </w:rPr>
              </w:pPr>
              <w:sdt>
                <w:sdtPr>
                  <w:alias w:val="Text_92"/>
                  <w:tag w:val="no"/>
                  <w:id w:val="-989018038"/>
                  <w:lock w:val="sdtLocked"/>
                  <w:placeholder>
                    <w:docPart w:val="0F7A6E8B0F9B4E86A4142D85D46860F1"/>
                  </w:placeholder>
                  <w:dataBinding w:prefixMappings="xmlns:ns0='http://AddIn Basic XML Script/Basic Nodes' " w:xpath="/ns0:basic_XML[1]/ns0:authors_en[1]" w:storeItemID="{584DB894-62EB-436C-AFF3-E7CAAF8E4356}"/>
                  <w:text/>
                </w:sdtPr>
                <w:sdtContent>
                  <w:r w:rsidR="006159D2" w:rsidRPr="00A84899">
                    <w:rPr>
                      <w:lang w:val="ru-RU"/>
                    </w:rPr>
                    <w:t>ВВЕДИТЕ ЗДЕСЬ Lastname F.S., Lastname F.S. …</w:t>
                  </w:r>
                </w:sdtContent>
              </w:sdt>
              <w:bookmarkEnd w:id="7"/>
              <w:r w:rsidR="006159D2">
                <w:rPr>
                  <w:lang w:val="en-US"/>
                </w:rPr>
                <w:t> </w:t>
              </w:r>
              <w:sdt>
                <w:sdtPr>
                  <w:alias w:val="text_200"/>
                  <w:tag w:val="no"/>
                  <w:id w:val="356628414"/>
                  <w:lock w:val="sdtLocked"/>
                  <w:placeholder>
                    <w:docPart w:val="0F7A6E8B0F9B4E86A4142D85D46860F1"/>
                  </w:placeholder>
                  <w:dataBinding w:prefixMappings="xmlns:ns0='http://AddIn Basic XML Script/Basic Nodes' " w:xpath="/ns0:basic_XML[1]/ns0:title_en[1]" w:storeItemID="{584DB894-62EB-436C-AFF3-E7CAAF8E4356}"/>
                  <w:text/>
                </w:sdtPr>
                <w:sdtContent>
                  <w:r w:rsidR="001A2610" w:rsidRPr="001A2610">
                    <w:rPr>
                      <w:lang w:val="ru-RU"/>
                    </w:rPr>
                    <w:t>Введите здесь название статьи на английском языке</w:t>
                  </w:r>
                </w:sdtContent>
              </w:sdt>
              <w:sdt>
                <w:sdtPr>
                  <w:id w:val="1319761361"/>
                  <w:lock w:val="sdtContentLocked"/>
                  <w:placeholder>
                    <w:docPart w:val="1360E028BD214B9EA7C11CCFF9A2F5E5"/>
                  </w:placeholder>
                  <w:group/>
                </w:sdtPr>
                <w:sdtContent>
                  <w:r w:rsidR="006159D2" w:rsidRPr="001D7938">
                    <w:rPr>
                      <w:lang w:val="ru-RU"/>
                    </w:rPr>
                    <w:t xml:space="preserve">. </w:t>
                  </w:r>
                  <w:r w:rsidR="006159D2" w:rsidRPr="00E2726D">
                    <w:t xml:space="preserve">Vestnik VGUIT [Proceedings of VSUET]. </w:t>
                  </w:r>
                  <w:sdt>
                    <w:sdtPr>
                      <w:alias w:val="Text_93"/>
                      <w:tag w:val="no"/>
                      <w:id w:val="-1199779016"/>
                      <w:lock w:val="sdtContentLocked"/>
                      <w:placeholder>
                        <w:docPart w:val="1360E028BD214B9EA7C11CCFF9A2F5E5"/>
                      </w:placeholder>
                      <w:dataBinding w:prefixMappings="xmlns:ns0='http://AddIn Basic XML Script/Basic Nodes' " w:xpath="/ns0:basic_XML[1]/ns0:year[1]" w:storeItemID="{584DB894-62EB-436C-AFF3-E7CAAF8E4356}"/>
                      <w:text/>
                    </w:sdtPr>
                    <w:sdtContent>
                      <w:r w:rsidR="00EE5642">
                        <w:t>2026</w:t>
                      </w:r>
                    </w:sdtContent>
                  </w:sdt>
                </w:sdtContent>
              </w:sdt>
              <w:sdt>
                <w:sdtPr>
                  <w:id w:val="-2105638929"/>
                  <w:lock w:val="sdtContentLocked"/>
                  <w:placeholder>
                    <w:docPart w:val="0F7A6E8B0F9B4E86A4142D85D46860F1"/>
                  </w:placeholder>
                  <w:group/>
                </w:sdtPr>
                <w:sdtContent>
                  <w:r w:rsidR="006159D2">
                    <w:t>. vol. </w:t>
                  </w:r>
                </w:sdtContent>
              </w:sdt>
              <w:sdt>
                <w:sdtPr>
                  <w:alias w:val="text43534"/>
                  <w:tag w:val="no"/>
                  <w:id w:val="1430307853"/>
                  <w:lock w:val="sdtContentLocked"/>
                  <w:placeholder>
                    <w:docPart w:val="0F7A6E8B0F9B4E86A4142D85D46860F1"/>
                  </w:placeholder>
                  <w:dataBinding w:prefixMappings="xmlns:ns0='http://AddIn Basic XML Script/Basic Nodes' " w:xpath="/ns0:basic_XML[1]/ns0:vol[1]" w:storeItemID="{584DB894-62EB-436C-AFF3-E7CAAF8E4356}"/>
                  <w:text/>
                </w:sdtPr>
                <w:sdtContent>
                  <w:r w:rsidR="00EE5642">
                    <w:t>88</w:t>
                  </w:r>
                </w:sdtContent>
              </w:sdt>
              <w:sdt>
                <w:sdtPr>
                  <w:id w:val="-2103485519"/>
                  <w:lock w:val="sdtContentLocked"/>
                  <w:placeholder>
                    <w:docPart w:val="71D721CB67AB451C8C9ED716DF988105"/>
                  </w:placeholder>
                  <w:group/>
                </w:sdtPr>
                <w:sdtContent>
                  <w:r w:rsidR="006159D2" w:rsidRPr="00053794">
                    <w:rPr>
                      <w:lang w:val="en-US"/>
                    </w:rPr>
                    <w:t>.</w:t>
                  </w:r>
                  <w:r w:rsidR="006159D2">
                    <w:rPr>
                      <w:lang w:val="en-US"/>
                    </w:rPr>
                    <w:t> </w:t>
                  </w:r>
                  <w:r w:rsidR="006159D2" w:rsidRPr="009D1F54">
                    <w:rPr>
                      <w:rFonts w:eastAsiaTheme="minorHAnsi"/>
                    </w:rPr>
                    <w:t>no</w:t>
                  </w:r>
                  <w:r w:rsidR="006159D2" w:rsidRPr="00053794">
                    <w:rPr>
                      <w:rFonts w:eastAsiaTheme="minorHAnsi"/>
                      <w:lang w:val="en-US"/>
                    </w:rPr>
                    <w:t>.</w:t>
                  </w:r>
                  <w:r w:rsidR="006159D2" w:rsidRPr="009D1F54">
                    <w:rPr>
                      <w:rFonts w:eastAsiaTheme="minorHAnsi"/>
                    </w:rPr>
                    <w:t> </w:t>
                  </w:r>
                </w:sdtContent>
              </w:sdt>
              <w:sdt>
                <w:sdtPr>
                  <w:alias w:val="Text_94"/>
                  <w:tag w:val="no"/>
                  <w:id w:val="-449328341"/>
                  <w:lock w:val="sdtContentLocked"/>
                  <w:placeholder>
                    <w:docPart w:val="71D721CB67AB451C8C9ED716DF988105"/>
                  </w:placeholder>
                  <w:dataBinding w:prefixMappings="xmlns:ns0='http://AddIn Basic XML Script/Basic Nodes' " w:xpath="/ns0:basic_XML[1]/ns0:number[1]" w:storeItemID="{584DB894-62EB-436C-AFF3-E7CAAF8E4356}"/>
                  <w:text/>
                </w:sdtPr>
                <w:sdtContent>
                  <w:r w:rsidR="00EE5642">
                    <w:t>3</w:t>
                  </w:r>
                </w:sdtContent>
              </w:sdt>
              <w:sdt>
                <w:sdtPr>
                  <w:id w:val="-2001955758"/>
                  <w:lock w:val="sdtContentLocked"/>
                  <w:placeholder>
                    <w:docPart w:val="71D721CB67AB451C8C9ED716DF988105"/>
                  </w:placeholder>
                  <w:group/>
                </w:sdtPr>
                <w:sdtContent>
                  <w:r w:rsidR="006159D2" w:rsidRPr="00053794">
                    <w:rPr>
                      <w:lang w:val="en-US"/>
                    </w:rPr>
                    <w:t>.</w:t>
                  </w:r>
                  <w:r w:rsidR="006159D2">
                    <w:rPr>
                      <w:lang w:val="en-US"/>
                    </w:rPr>
                    <w:t> </w:t>
                  </w:r>
                  <w:r w:rsidR="006159D2" w:rsidRPr="009D1F54">
                    <w:t>pp</w:t>
                  </w:r>
                  <w:r w:rsidR="006159D2" w:rsidRPr="00053794">
                    <w:rPr>
                      <w:lang w:val="en-US"/>
                    </w:rPr>
                    <w:t>.</w:t>
                  </w:r>
                  <w:r w:rsidR="006159D2" w:rsidRPr="009D1F54">
                    <w:t> </w:t>
                  </w:r>
                </w:sdtContent>
              </w:sdt>
              <w:r w:rsidR="006159D2" w:rsidRPr="00AD4EB3">
                <w:fldChar w:fldCharType="begin"/>
              </w:r>
              <w:r w:rsidR="006159D2" w:rsidRPr="00AD4EB3">
                <w:rPr>
                  <w:lang w:val="en-US"/>
                </w:rPr>
                <w:instrText xml:space="preserve"> REF  first  \* MERGEFORMAT </w:instrText>
              </w:r>
              <w:r w:rsidR="006159D2" w:rsidRPr="00AD4EB3">
                <w:fldChar w:fldCharType="separate"/>
              </w:r>
              <w:r w:rsidR="00723EB8" w:rsidRPr="00723EB8">
                <w:rPr>
                  <w:lang w:val="en-US"/>
                </w:rPr>
                <w:t>5</w:t>
              </w:r>
              <w:r w:rsidR="006159D2" w:rsidRPr="00AD4EB3">
                <w:fldChar w:fldCharType="end"/>
              </w:r>
              <w:sdt>
                <w:sdtPr>
                  <w:id w:val="-457416908"/>
                  <w:lock w:val="sdtContentLocked"/>
                  <w:placeholder>
                    <w:docPart w:val="1360E028BD214B9EA7C11CCFF9A2F5E5"/>
                  </w:placeholder>
                  <w:group/>
                </w:sdtPr>
                <w:sdtContent>
                  <w:r w:rsidR="006159D2" w:rsidRPr="00B16646">
                    <w:rPr>
                      <w:lang w:val="en-US"/>
                    </w:rPr>
                    <w:t>–</w:t>
                  </w:r>
                  <w:r w:rsidR="006159D2" w:rsidRPr="00AD4EB3">
                    <w:fldChar w:fldCharType="begin"/>
                  </w:r>
                  <w:r w:rsidR="006159D2" w:rsidRPr="00AD4EB3">
                    <w:rPr>
                      <w:lang w:val="en-US"/>
                    </w:rPr>
                    <w:instrText xml:space="preserve"> REF  last \* MERGEFORMAT</w:instrText>
                  </w:r>
                  <w:r w:rsidR="006159D2" w:rsidRPr="00B16646">
                    <w:rPr>
                      <w:lang w:val="en-US"/>
                    </w:rPr>
                    <w:instrText xml:space="preserve"> </w:instrText>
                  </w:r>
                  <w:r w:rsidR="006159D2" w:rsidRPr="00AD4EB3">
                    <w:fldChar w:fldCharType="separate"/>
                  </w:r>
                  <w:r w:rsidR="00723EB8" w:rsidRPr="00723EB8">
                    <w:rPr>
                      <w:lang w:val="en-US"/>
                    </w:rPr>
                    <w:t>6</w:t>
                  </w:r>
                  <w:r w:rsidR="006159D2" w:rsidRPr="00AD4EB3">
                    <w:fldChar w:fldCharType="end"/>
                  </w:r>
                </w:sdtContent>
              </w:sdt>
              <w:r w:rsidR="006159D2" w:rsidRPr="00053794">
                <w:rPr>
                  <w:lang w:val="en-US"/>
                </w:rPr>
                <w:t>. (</w:t>
              </w:r>
              <w:r w:rsidR="006159D2" w:rsidRPr="009D1F54">
                <w:t>in</w:t>
              </w:r>
              <w:r w:rsidR="006159D2" w:rsidRPr="00D97693">
                <w:rPr>
                  <w:lang w:val="en-US"/>
                </w:rPr>
                <w:t> </w:t>
              </w:r>
              <w:r w:rsidR="006159D2" w:rsidRPr="009D1F54">
                <w:t>Russ</w:t>
              </w:r>
              <w:r w:rsidR="006159D2">
                <w:t>ian</w:t>
              </w:r>
              <w:r w:rsidR="006159D2" w:rsidRPr="00053794">
                <w:rPr>
                  <w:lang w:val="en-US"/>
                </w:rPr>
                <w:t>)</w:t>
              </w:r>
              <w:sdt>
                <w:sdtPr>
                  <w:id w:val="2073927226"/>
                  <w:lock w:val="sdtContentLocked"/>
                  <w:placeholder>
                    <w:docPart w:val="2A1C585062774847852A1FF0C9E5204B"/>
                  </w:placeholder>
                  <w:group/>
                </w:sdtPr>
                <w:sdtContent>
                  <w:r w:rsidR="006159D2" w:rsidRPr="009D1F54">
                    <w:t>. doi:10.20914/2310</w:t>
                  </w:r>
                  <w:r w:rsidR="006159D2">
                    <w:t>-</w:t>
                  </w:r>
                  <w:r w:rsidR="006159D2" w:rsidRPr="009D1F54">
                    <w:t>1202</w:t>
                  </w:r>
                  <w:r w:rsidR="006159D2">
                    <w:t>-</w:t>
                  </w:r>
                </w:sdtContent>
              </w:sdt>
              <w:sdt>
                <w:sdtPr>
                  <w:alias w:val="Text_95"/>
                  <w:tag w:val="no"/>
                  <w:id w:val="2034141930"/>
                  <w:lock w:val="sdtContentLocked"/>
                  <w:placeholder>
                    <w:docPart w:val="2A1C585062774847852A1FF0C9E5204B"/>
                  </w:placeholder>
                  <w:dataBinding w:prefixMappings="xmlns:ns0='http://AddIn Basic XML Script/Basic Nodes' " w:xpath="/ns0:basic_XML[1]/ns0:year[1]" w:storeItemID="{584DB894-62EB-436C-AFF3-E7CAAF8E4356}"/>
                  <w:text/>
                </w:sdtPr>
                <w:sdtContent>
                  <w:r w:rsidR="00EE5642">
                    <w:t>2026</w:t>
                  </w:r>
                </w:sdtContent>
              </w:sdt>
              <w:sdt>
                <w:sdtPr>
                  <w:id w:val="2142371205"/>
                  <w:lock w:val="sdtContentLocked"/>
                  <w:placeholder>
                    <w:docPart w:val="2A1C585062774847852A1FF0C9E5204B"/>
                  </w:placeholder>
                  <w:group/>
                </w:sdtPr>
                <w:sdtContent>
                  <w:r w:rsidR="006159D2">
                    <w:t>-</w:t>
                  </w:r>
                </w:sdtContent>
              </w:sdt>
              <w:sdt>
                <w:sdtPr>
                  <w:alias w:val="Text_96"/>
                  <w:tag w:val="no"/>
                  <w:id w:val="1120736432"/>
                  <w:lock w:val="sdtContentLocked"/>
                  <w:placeholder>
                    <w:docPart w:val="2A1C585062774847852A1FF0C9E5204B"/>
                  </w:placeholder>
                  <w:dataBinding w:prefixMappings="xmlns:ns0='http://AddIn Basic XML Script/Basic Nodes' " w:xpath="/ns0:basic_XML[1]/ns0:number[1]" w:storeItemID="{584DB894-62EB-436C-AFF3-E7CAAF8E4356}"/>
                  <w:text/>
                </w:sdtPr>
                <w:sdtContent>
                  <w:r w:rsidR="00EE5642">
                    <w:t>3</w:t>
                  </w:r>
                </w:sdtContent>
              </w:sdt>
              <w:sdt>
                <w:sdtPr>
                  <w:id w:val="-128717772"/>
                  <w:lock w:val="sdtContentLocked"/>
                  <w:placeholder>
                    <w:docPart w:val="2A1C585062774847852A1FF0C9E5204B"/>
                  </w:placeholder>
                  <w:group/>
                </w:sdtPr>
                <w:sdtContent>
                  <w:r w:rsidR="006159D2">
                    <w:t>-</w:t>
                  </w:r>
                </w:sdtContent>
              </w:sdt>
              <w:r w:rsidR="006159D2" w:rsidRPr="00AD4EB3">
                <w:fldChar w:fldCharType="begin"/>
              </w:r>
              <w:r w:rsidR="006159D2" w:rsidRPr="00AD4EB3">
                <w:rPr>
                  <w:lang w:val="en-US"/>
                </w:rPr>
                <w:instrText xml:space="preserve"> REF  first  \* MERGEFORMAT </w:instrText>
              </w:r>
              <w:r w:rsidR="006159D2" w:rsidRPr="00AD4EB3">
                <w:fldChar w:fldCharType="separate"/>
              </w:r>
              <w:r w:rsidR="00723EB8" w:rsidRPr="00723EB8">
                <w:rPr>
                  <w:lang w:val="en-US"/>
                </w:rPr>
                <w:t>5</w:t>
              </w:r>
              <w:r w:rsidR="006159D2" w:rsidRPr="00AD4EB3">
                <w:fldChar w:fldCharType="end"/>
              </w:r>
              <w:sdt>
                <w:sdtPr>
                  <w:id w:val="1446119839"/>
                  <w:lock w:val="sdtContentLocked"/>
                  <w:placeholder>
                    <w:docPart w:val="1360E028BD214B9EA7C11CCFF9A2F5E5"/>
                  </w:placeholder>
                  <w:group/>
                </w:sdtPr>
                <w:sdtContent>
                  <w:r w:rsidR="006159D2" w:rsidRPr="00AD4EB3">
                    <w:rPr>
                      <w:lang w:val="en-US"/>
                    </w:rPr>
                    <w:t>-</w:t>
                  </w:r>
                  <w:r w:rsidR="006159D2" w:rsidRPr="00AD4EB3">
                    <w:fldChar w:fldCharType="begin"/>
                  </w:r>
                  <w:r w:rsidR="006159D2" w:rsidRPr="00AD4EB3">
                    <w:rPr>
                      <w:lang w:val="en-US"/>
                    </w:rPr>
                    <w:instrText xml:space="preserve"> REF  last \* MERGEFORMAT</w:instrText>
                  </w:r>
                  <w:r w:rsidR="006159D2" w:rsidRPr="00B16646">
                    <w:rPr>
                      <w:lang w:val="en-US"/>
                    </w:rPr>
                    <w:instrText xml:space="preserve"> </w:instrText>
                  </w:r>
                  <w:r w:rsidR="006159D2" w:rsidRPr="00AD4EB3">
                    <w:fldChar w:fldCharType="separate"/>
                  </w:r>
                  <w:r w:rsidR="00723EB8" w:rsidRPr="00723EB8">
                    <w:rPr>
                      <w:lang w:val="en-US"/>
                    </w:rPr>
                    <w:t>6</w:t>
                  </w:r>
                  <w:r w:rsidR="006159D2" w:rsidRPr="00AD4EB3">
                    <w:fldChar w:fldCharType="end"/>
                  </w:r>
                </w:sdtContent>
              </w:sdt>
            </w:p>
          </w:sdtContent>
        </w:sdt>
      </w:tc>
    </w:tr>
  </w:tbl>
  <w:p w14:paraId="038DD39A" w14:textId="77777777" w:rsidR="006159D2" w:rsidRPr="00AD4EB3" w:rsidRDefault="006159D2">
    <w:pPr>
      <w:rPr>
        <w:sz w:val="2"/>
        <w:szCs w:val="2"/>
        <w:lang w:val="en-US"/>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0"/>
      <w:gridCol w:w="4808"/>
    </w:tblGrid>
    <w:sdt>
      <w:sdtPr>
        <w:rPr>
          <w:rFonts w:eastAsiaTheme="minorHAnsi"/>
          <w:sz w:val="15"/>
          <w:szCs w:val="15"/>
          <w:lang w:val="ru-RU" w:eastAsia="en-US"/>
        </w:rPr>
        <w:id w:val="-532269685"/>
        <w:lock w:val="sdtContentLocked"/>
        <w:placeholder>
          <w:docPart w:val="DefaultPlaceholder_-1854013440"/>
        </w:placeholder>
        <w:group/>
      </w:sdtPr>
      <w:sdtEndPr>
        <w:rPr>
          <w:lang w:val="en-US"/>
        </w:rPr>
      </w:sdtEndPr>
      <w:sdtContent>
        <w:tr w:rsidR="006159D2" w:rsidRPr="00EE5642" w14:paraId="20BE9A13" w14:textId="77777777" w:rsidTr="009754FB">
          <w:tc>
            <w:tcPr>
              <w:cnfStyle w:val="001000000000" w:firstRow="0" w:lastRow="0" w:firstColumn="1" w:lastColumn="0" w:oddVBand="0" w:evenVBand="0" w:oddHBand="0" w:evenHBand="0" w:firstRowFirstColumn="0" w:firstRowLastColumn="0" w:lastRowFirstColumn="0" w:lastRowLastColumn="0"/>
              <w:tcW w:w="4820" w:type="dxa"/>
              <w:vAlign w:val="bottom"/>
            </w:tcPr>
            <w:p w14:paraId="72FB6F9E" w14:textId="5F6DBB99" w:rsidR="006159D2" w:rsidRPr="003E7DE6" w:rsidRDefault="006159D2" w:rsidP="001D0D5E">
              <w:pPr>
                <w:pStyle w:val="VSUETCite"/>
                <w:jc w:val="left"/>
                <w:rPr>
                  <w:sz w:val="15"/>
                  <w:szCs w:val="15"/>
                  <w:lang w:val="en-US"/>
                </w:rPr>
              </w:pPr>
              <w:r w:rsidRPr="00E2726D">
                <w:rPr>
                  <w:sz w:val="15"/>
                  <w:szCs w:val="15"/>
                  <w:lang w:val="ru-RU"/>
                </w:rPr>
                <w:t>©</w:t>
              </w:r>
              <w:r w:rsidR="003F1134" w:rsidRPr="003F1134">
                <w:rPr>
                  <w:sz w:val="15"/>
                  <w:szCs w:val="15"/>
                  <w:lang w:val="ru-RU"/>
                </w:rPr>
                <w:t xml:space="preserve"> </w:t>
              </w:r>
              <w:sdt>
                <w:sdtPr>
                  <w:rPr>
                    <w:sz w:val="15"/>
                    <w:szCs w:val="15"/>
                  </w:rPr>
                  <w:alias w:val="tessss"/>
                  <w:tag w:val="no"/>
                  <w:id w:val="-701177703"/>
                  <w:lock w:val="sdtContentLocked"/>
                  <w:placeholder>
                    <w:docPart w:val="DefaultPlaceholder_-1854013440"/>
                  </w:placeholder>
                  <w:dataBinding w:prefixMappings="xmlns:ns0='http://AddIn Basic XML Script/Basic Nodes' " w:xpath="/ns0:basic_XML[1]/ns0:year[1]" w:storeItemID="{584DB894-62EB-436C-AFF3-E7CAAF8E4356}"/>
                  <w:text/>
                </w:sdtPr>
                <w:sdtContent>
                  <w:r w:rsidR="00EE5642">
                    <w:rPr>
                      <w:sz w:val="15"/>
                      <w:szCs w:val="15"/>
                    </w:rPr>
                    <w:t>2026</w:t>
                  </w:r>
                </w:sdtContent>
              </w:sdt>
              <w:r w:rsidRPr="00E2726D">
                <w:rPr>
                  <w:sz w:val="15"/>
                  <w:szCs w:val="15"/>
                  <w:lang w:val="ru-RU"/>
                </w:rPr>
                <w:t>,</w:t>
              </w:r>
              <w:r>
                <w:rPr>
                  <w:sz w:val="15"/>
                  <w:szCs w:val="15"/>
                  <w:lang w:val="en-US"/>
                </w:rPr>
                <w:t> </w:t>
              </w:r>
              <w:sdt>
                <w:sdtPr>
                  <w:alias w:val="Text_65"/>
                  <w:tag w:val="no"/>
                  <w:id w:val="-227147763"/>
                  <w:lock w:val="sdtLocked"/>
                  <w:placeholder>
                    <w:docPart w:val="DefaultPlaceholder_-1854013440"/>
                  </w:placeholder>
                  <w:dataBinding w:prefixMappings="xmlns:ns0='http://AddIn Basic XML Script/Basic Nodes' " w:xpath="/ns0:basic_XML[1]/ns0:authors2_ru[1]" w:storeItemID="{584DB894-62EB-436C-AFF3-E7CAAF8E4356}"/>
                  <w:text/>
                </w:sdtPr>
                <w:sdtContent>
                  <w:r w:rsidRPr="00AD1BDB">
                    <w:rPr>
                      <w:sz w:val="15"/>
                      <w:szCs w:val="15"/>
                      <w:lang w:val="ru-RU"/>
                    </w:rPr>
                    <w:t>Фамилия И.О. и др.</w:t>
                  </w:r>
                </w:sdtContent>
              </w:sdt>
              <w:r>
                <w:rPr>
                  <w:sz w:val="15"/>
                  <w:szCs w:val="15"/>
                  <w:lang w:val="en-US"/>
                </w:rPr>
                <w:t> </w:t>
              </w:r>
              <w:bookmarkStart w:id="8" w:name="_Hlk20758653"/>
              <w:r>
                <w:rPr>
                  <w:sz w:val="15"/>
                  <w:szCs w:val="15"/>
                  <w:lang w:val="en-US"/>
                </w:rPr>
                <w:t>/ </w:t>
              </w:r>
              <w:sdt>
                <w:sdtPr>
                  <w:rPr>
                    <w:sz w:val="15"/>
                    <w:szCs w:val="15"/>
                    <w:lang w:val="en-US"/>
                  </w:rPr>
                  <w:alias w:val="Text_925"/>
                  <w:tag w:val="no"/>
                  <w:id w:val="-801997470"/>
                  <w:lock w:val="sdtLocked"/>
                  <w:placeholder>
                    <w:docPart w:val="EC91FEAA8DB44EC1831C9F6CC449B3D7"/>
                  </w:placeholder>
                  <w:dataBinding w:prefixMappings="xmlns:ns0='http://AddIn Basic XML Script/Basic Nodes' " w:xpath="/ns0:basic_XML[1]/ns0:authors2_en[1]" w:storeItemID="{584DB894-62EB-436C-AFF3-E7CAAF8E4356}"/>
                  <w:text/>
                </w:sdtPr>
                <w:sdtContent>
                  <w:r w:rsidRPr="00F33F90">
                    <w:rPr>
                      <w:sz w:val="15"/>
                      <w:szCs w:val="15"/>
                      <w:lang w:val="en-US"/>
                    </w:rPr>
                    <w:t>Lastname F.S. et al.</w:t>
                  </w:r>
                </w:sdtContent>
              </w:sdt>
              <w:bookmarkEnd w:id="8"/>
            </w:p>
          </w:tc>
          <w:tc>
            <w:tcPr>
              <w:tcW w:w="4808" w:type="dxa"/>
            </w:tcPr>
            <w:p w14:paraId="32F5F4D7" w14:textId="415A261E" w:rsidR="006159D2" w:rsidRPr="00E81CE4" w:rsidRDefault="006159D2" w:rsidP="001D0D5E">
              <w:pPr>
                <w:pStyle w:val="VSUETCite"/>
                <w:cnfStyle w:val="000000000000" w:firstRow="0" w:lastRow="0" w:firstColumn="0" w:lastColumn="0" w:oddVBand="0" w:evenVBand="0" w:oddHBand="0" w:evenHBand="0" w:firstRowFirstColumn="0" w:firstRowLastColumn="0" w:lastRowFirstColumn="0" w:lastRowLastColumn="0"/>
                <w:rPr>
                  <w:sz w:val="15"/>
                  <w:szCs w:val="15"/>
                  <w:lang w:val="en-US"/>
                </w:rPr>
              </w:pPr>
              <w:r w:rsidRPr="00E81CE4">
                <w:rPr>
                  <w:sz w:val="15"/>
                  <w:szCs w:val="15"/>
                </w:rPr>
                <w:t xml:space="preserve">This is an open access article distributed under the terms of the </w:t>
              </w:r>
              <w:r>
                <w:rPr>
                  <w:sz w:val="15"/>
                  <w:szCs w:val="15"/>
                </w:rPr>
                <w:br/>
              </w:r>
              <w:r w:rsidRPr="00E81CE4">
                <w:rPr>
                  <w:sz w:val="15"/>
                  <w:szCs w:val="15"/>
                </w:rPr>
                <w:t>Creative Commons Attribution 4.0 International</w:t>
              </w:r>
              <w:r w:rsidRPr="00E81CE4">
                <w:rPr>
                  <w:sz w:val="15"/>
                  <w:szCs w:val="15"/>
                  <w:lang w:val="en-US"/>
                </w:rPr>
                <w:t xml:space="preserve"> License</w:t>
              </w:r>
            </w:p>
          </w:tc>
        </w:tr>
      </w:sdtContent>
    </w:sdt>
    <w:tr w:rsidR="006159D2" w:rsidRPr="00E81CE4" w14:paraId="1321328F" w14:textId="77777777" w:rsidTr="009754FB">
      <w:tc>
        <w:tcPr>
          <w:cnfStyle w:val="001000000000" w:firstRow="0" w:lastRow="0" w:firstColumn="1" w:lastColumn="0" w:oddVBand="0" w:evenVBand="0" w:oddHBand="0" w:evenHBand="0" w:firstRowFirstColumn="0" w:firstRowLastColumn="0" w:lastRowFirstColumn="0" w:lastRowLastColumn="0"/>
          <w:tcW w:w="9628" w:type="dxa"/>
          <w:gridSpan w:val="2"/>
          <w:vAlign w:val="bottom"/>
        </w:tcPr>
        <w:sdt>
          <w:sdtPr>
            <w:rPr>
              <w:sz w:val="14"/>
              <w:szCs w:val="14"/>
            </w:rPr>
            <w:id w:val="12740366"/>
            <w:docPartObj>
              <w:docPartGallery w:val="Page Numbers (Bottom of Page)"/>
              <w:docPartUnique/>
            </w:docPartObj>
          </w:sdtPr>
          <w:sdtEndPr>
            <w:rPr>
              <w:sz w:val="20"/>
              <w:szCs w:val="20"/>
            </w:rPr>
          </w:sdtEndPr>
          <w:sdtContent>
            <w:p w14:paraId="4B2986B2" w14:textId="18BC2671" w:rsidR="006159D2" w:rsidRPr="00E81CE4" w:rsidRDefault="006159D2" w:rsidP="001D0D5E">
              <w:pPr>
                <w:jc w:val="center"/>
                <w:rPr>
                  <w:sz w:val="15"/>
                  <w:szCs w:val="15"/>
                </w:rPr>
              </w:pPr>
              <w:r w:rsidRPr="00FA3E98">
                <w:rPr>
                  <w:szCs w:val="20"/>
                </w:rPr>
                <w:fldChar w:fldCharType="begin"/>
              </w:r>
              <w:r w:rsidRPr="00FA3E98">
                <w:rPr>
                  <w:sz w:val="22"/>
                  <w:szCs w:val="20"/>
                </w:rPr>
                <w:instrText xml:space="preserve"> SET  first </w:instrText>
              </w:r>
              <w:r w:rsidRPr="00FA3E98">
                <w:rPr>
                  <w:sz w:val="22"/>
                  <w:szCs w:val="20"/>
                  <w:lang w:val="en-US"/>
                </w:rPr>
                <w:instrText>"</w:instrText>
              </w:r>
              <w:r w:rsidRPr="00FA3E98">
                <w:rPr>
                  <w:szCs w:val="20"/>
                </w:rPr>
                <w:fldChar w:fldCharType="begin"/>
              </w:r>
              <w:r w:rsidRPr="00FA3E98">
                <w:rPr>
                  <w:sz w:val="22"/>
                  <w:szCs w:val="20"/>
                </w:rPr>
                <w:instrText xml:space="preserve"> </w:instrText>
              </w:r>
              <w:r w:rsidRPr="00FA3E98">
                <w:rPr>
                  <w:sz w:val="22"/>
                  <w:szCs w:val="20"/>
                  <w:lang w:val="en-US"/>
                </w:rPr>
                <w:instrText>PAGE</w:instrText>
              </w:r>
              <w:r w:rsidRPr="00FA3E98">
                <w:rPr>
                  <w:sz w:val="22"/>
                  <w:szCs w:val="20"/>
                </w:rPr>
                <w:instrText xml:space="preserve"> </w:instrText>
              </w:r>
              <w:r w:rsidRPr="00FA3E98">
                <w:rPr>
                  <w:szCs w:val="20"/>
                </w:rPr>
                <w:fldChar w:fldCharType="separate"/>
              </w:r>
              <w:r w:rsidR="00EE5642">
                <w:rPr>
                  <w:noProof/>
                  <w:sz w:val="22"/>
                  <w:szCs w:val="20"/>
                  <w:lang w:val="en-US"/>
                </w:rPr>
                <w:instrText>1</w:instrText>
              </w:r>
              <w:r w:rsidRPr="00FA3E98">
                <w:rPr>
                  <w:szCs w:val="20"/>
                </w:rPr>
                <w:fldChar w:fldCharType="end"/>
              </w:r>
              <w:r w:rsidRPr="00FA3E98">
                <w:rPr>
                  <w:sz w:val="22"/>
                  <w:szCs w:val="20"/>
                  <w:lang w:val="en-US"/>
                </w:rPr>
                <w:instrText>"</w:instrText>
              </w:r>
              <w:r w:rsidRPr="00FA3E98">
                <w:rPr>
                  <w:sz w:val="22"/>
                  <w:szCs w:val="20"/>
                </w:rPr>
                <w:instrText xml:space="preserve"> </w:instrText>
              </w:r>
              <w:r w:rsidRPr="00FA3E98">
                <w:rPr>
                  <w:szCs w:val="20"/>
                </w:rPr>
                <w:fldChar w:fldCharType="separate"/>
              </w:r>
              <w:bookmarkStart w:id="9" w:name="first"/>
              <w:r w:rsidR="00EE5642">
                <w:rPr>
                  <w:noProof/>
                  <w:sz w:val="22"/>
                  <w:szCs w:val="20"/>
                  <w:lang w:val="en-US"/>
                </w:rPr>
                <w:t>1</w:t>
              </w:r>
              <w:bookmarkEnd w:id="9"/>
              <w:r w:rsidRPr="00FA3E98">
                <w:rPr>
                  <w:szCs w:val="20"/>
                </w:rPr>
                <w:fldChar w:fldCharType="end"/>
              </w:r>
              <w:r w:rsidRPr="00FA3E98">
                <w:rPr>
                  <w:szCs w:val="20"/>
                </w:rPr>
                <w:fldChar w:fldCharType="begin"/>
              </w:r>
              <w:r w:rsidRPr="00FA3E98">
                <w:rPr>
                  <w:sz w:val="22"/>
                  <w:szCs w:val="20"/>
                </w:rPr>
                <w:instrText>PAGE   \* MERGEFORMAT</w:instrText>
              </w:r>
              <w:r w:rsidRPr="00FA3E98">
                <w:rPr>
                  <w:szCs w:val="20"/>
                </w:rPr>
                <w:fldChar w:fldCharType="separate"/>
              </w:r>
              <w:r w:rsidR="00FA69FF" w:rsidRPr="00FA69FF">
                <w:rPr>
                  <w:noProof/>
                  <w:szCs w:val="20"/>
                </w:rPr>
                <w:t>1</w:t>
              </w:r>
              <w:r w:rsidRPr="00FA3E98">
                <w:rPr>
                  <w:szCs w:val="20"/>
                </w:rPr>
                <w:fldChar w:fldCharType="end"/>
              </w:r>
            </w:p>
          </w:sdtContent>
        </w:sdt>
      </w:tc>
    </w:tr>
  </w:tbl>
  <w:p w14:paraId="7B9D4DE5" w14:textId="77777777" w:rsidR="006159D2" w:rsidRPr="00FA3E98" w:rsidRDefault="006159D2" w:rsidP="001D0D5E">
    <w:pPr>
      <w:rPr>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HAnsi"/>
        <w:sz w:val="22"/>
        <w:szCs w:val="24"/>
        <w:lang w:val="ru-RU" w:eastAsia="en-US"/>
      </w:rPr>
      <w:id w:val="-874001924"/>
      <w:docPartObj>
        <w:docPartGallery w:val="Page Numbers (Bottom of Page)"/>
        <w:docPartUnique/>
      </w:docPartObj>
    </w:sdtPr>
    <w:sdtContent>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2"/>
          <w:gridCol w:w="3212"/>
          <w:gridCol w:w="3214"/>
        </w:tblGrid>
        <w:tr w:rsidR="006159D2" w14:paraId="1E83BDD1" w14:textId="77777777" w:rsidTr="001D0D5E">
          <w:trPr>
            <w:trHeight w:val="20"/>
          </w:trPr>
          <w:tc>
            <w:tcPr>
              <w:cnfStyle w:val="001000000000" w:firstRow="0" w:lastRow="0" w:firstColumn="1" w:lastColumn="0" w:oddVBand="0" w:evenVBand="0" w:oddHBand="0" w:evenHBand="0" w:firstRowFirstColumn="0" w:firstRowLastColumn="0" w:lastRowFirstColumn="0" w:lastRowLastColumn="0"/>
              <w:tcW w:w="1666" w:type="pct"/>
            </w:tcPr>
            <w:p w14:paraId="5643E52E" w14:textId="77777777" w:rsidR="006159D2" w:rsidRDefault="006159D2" w:rsidP="001D0D5E">
              <w:pPr>
                <w:jc w:val="center"/>
                <w:rPr>
                  <w:szCs w:val="24"/>
                </w:rPr>
              </w:pPr>
            </w:p>
          </w:tc>
          <w:tc>
            <w:tcPr>
              <w:tcW w:w="1666" w:type="pct"/>
            </w:tcPr>
            <w:p w14:paraId="05BC0C2D" w14:textId="77777777" w:rsidR="006159D2" w:rsidRDefault="006159D2" w:rsidP="001D0D5E">
              <w:pPr>
                <w:jc w:val="center"/>
                <w:cnfStyle w:val="000000000000" w:firstRow="0" w:lastRow="0" w:firstColumn="0" w:lastColumn="0" w:oddVBand="0" w:evenVBand="0" w:oddHBand="0" w:evenHBand="0" w:firstRowFirstColumn="0" w:firstRowLastColumn="0" w:lastRowFirstColumn="0" w:lastRowLastColumn="0"/>
                <w:rPr>
                  <w:szCs w:val="24"/>
                </w:rPr>
              </w:pPr>
              <w:r w:rsidRPr="00FA3E98">
                <w:rPr>
                  <w:szCs w:val="24"/>
                </w:rPr>
                <w:fldChar w:fldCharType="begin"/>
              </w:r>
              <w:r w:rsidRPr="00FA3E98">
                <w:rPr>
                  <w:sz w:val="22"/>
                  <w:szCs w:val="24"/>
                </w:rPr>
                <w:instrText>PAGE   \* MERGEFORMAT</w:instrText>
              </w:r>
              <w:r w:rsidRPr="00FA3E98">
                <w:rPr>
                  <w:szCs w:val="24"/>
                </w:rPr>
                <w:fldChar w:fldCharType="separate"/>
              </w:r>
              <w:r w:rsidR="003013EE" w:rsidRPr="003013EE">
                <w:rPr>
                  <w:szCs w:val="24"/>
                </w:rPr>
                <w:t>3</w:t>
              </w:r>
              <w:r w:rsidRPr="00FA3E98">
                <w:rPr>
                  <w:szCs w:val="24"/>
                </w:rPr>
                <w:fldChar w:fldCharType="end"/>
              </w:r>
            </w:p>
          </w:tc>
          <w:tc>
            <w:tcPr>
              <w:tcW w:w="1667" w:type="pct"/>
            </w:tcPr>
            <w:p w14:paraId="1A2BD47F" w14:textId="77777777" w:rsidR="006159D2" w:rsidRDefault="006159D2" w:rsidP="001D0D5E">
              <w:pPr>
                <w:jc w:val="center"/>
                <w:cnfStyle w:val="000000000000" w:firstRow="0" w:lastRow="0" w:firstColumn="0" w:lastColumn="0" w:oddVBand="0" w:evenVBand="0" w:oddHBand="0" w:evenHBand="0" w:firstRowFirstColumn="0" w:firstRowLastColumn="0" w:lastRowFirstColumn="0" w:lastRowLastColumn="0"/>
                <w:rPr>
                  <w:szCs w:val="24"/>
                </w:rPr>
              </w:pPr>
            </w:p>
          </w:tc>
        </w:tr>
      </w:tbl>
      <w:p w14:paraId="3F15BED0" w14:textId="77777777" w:rsidR="006159D2" w:rsidRPr="00FA3E98" w:rsidRDefault="00000000" w:rsidP="00DB07E3">
        <w:pPr>
          <w:rPr>
            <w:sz w:val="2"/>
            <w:szCs w:val="2"/>
          </w:rPr>
        </w:pPr>
      </w:p>
    </w:sdtContent>
  </w:sdt>
  <w:p w14:paraId="78252FF3" w14:textId="77777777" w:rsidR="00BD0DD9" w:rsidRDefault="00BD0DD9"/>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HAnsi"/>
        <w:sz w:val="22"/>
        <w:szCs w:val="24"/>
        <w:lang w:val="ru-RU" w:eastAsia="en-US"/>
      </w:rPr>
      <w:id w:val="-1586760562"/>
      <w:docPartObj>
        <w:docPartGallery w:val="Page Numbers (Bottom of Page)"/>
        <w:docPartUnique/>
      </w:docPartObj>
    </w:sdtPr>
    <w:sdtContent>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2"/>
          <w:gridCol w:w="3212"/>
          <w:gridCol w:w="3214"/>
        </w:tblGrid>
        <w:tr w:rsidR="006159D2" w14:paraId="1AEFC508" w14:textId="77777777" w:rsidTr="001D0D5E">
          <w:trPr>
            <w:trHeight w:val="20"/>
          </w:trPr>
          <w:tc>
            <w:tcPr>
              <w:cnfStyle w:val="001000000000" w:firstRow="0" w:lastRow="0" w:firstColumn="1" w:lastColumn="0" w:oddVBand="0" w:evenVBand="0" w:oddHBand="0" w:evenHBand="0" w:firstRowFirstColumn="0" w:firstRowLastColumn="0" w:lastRowFirstColumn="0" w:lastRowLastColumn="0"/>
              <w:tcW w:w="1666" w:type="pct"/>
            </w:tcPr>
            <w:p w14:paraId="236AE4ED" w14:textId="77777777" w:rsidR="006159D2" w:rsidRDefault="006159D2" w:rsidP="001D0D5E">
              <w:pPr>
                <w:jc w:val="center"/>
                <w:rPr>
                  <w:szCs w:val="24"/>
                </w:rPr>
              </w:pPr>
            </w:p>
          </w:tc>
          <w:tc>
            <w:tcPr>
              <w:tcW w:w="1666" w:type="pct"/>
            </w:tcPr>
            <w:p w14:paraId="56DD134A" w14:textId="77777777" w:rsidR="006159D2" w:rsidRDefault="006159D2" w:rsidP="001D0D5E">
              <w:pPr>
                <w:jc w:val="center"/>
                <w:cnfStyle w:val="000000000000" w:firstRow="0" w:lastRow="0" w:firstColumn="0" w:lastColumn="0" w:oddVBand="0" w:evenVBand="0" w:oddHBand="0" w:evenHBand="0" w:firstRowFirstColumn="0" w:firstRowLastColumn="0" w:lastRowFirstColumn="0" w:lastRowLastColumn="0"/>
                <w:rPr>
                  <w:szCs w:val="24"/>
                </w:rPr>
              </w:pPr>
              <w:r w:rsidRPr="00FA3E98">
                <w:rPr>
                  <w:szCs w:val="24"/>
                </w:rPr>
                <w:fldChar w:fldCharType="begin"/>
              </w:r>
              <w:r w:rsidRPr="00FA3E98">
                <w:rPr>
                  <w:sz w:val="22"/>
                  <w:szCs w:val="24"/>
                </w:rPr>
                <w:instrText>PAGE   \* MERGEFORMAT</w:instrText>
              </w:r>
              <w:r w:rsidRPr="00FA3E98">
                <w:rPr>
                  <w:szCs w:val="24"/>
                </w:rPr>
                <w:fldChar w:fldCharType="separate"/>
              </w:r>
              <w:r w:rsidR="003013EE" w:rsidRPr="003013EE">
                <w:rPr>
                  <w:szCs w:val="24"/>
                </w:rPr>
                <w:t>5</w:t>
              </w:r>
              <w:r w:rsidRPr="00FA3E98">
                <w:rPr>
                  <w:szCs w:val="24"/>
                </w:rPr>
                <w:fldChar w:fldCharType="end"/>
              </w:r>
            </w:p>
          </w:tc>
          <w:tc>
            <w:tcPr>
              <w:tcW w:w="1667" w:type="pct"/>
            </w:tcPr>
            <w:p w14:paraId="7A39EAC0" w14:textId="7BCA1A93" w:rsidR="006159D2" w:rsidRDefault="006159D2" w:rsidP="001D0D5E">
              <w:pPr>
                <w:jc w:val="center"/>
                <w:cnfStyle w:val="000000000000" w:firstRow="0" w:lastRow="0" w:firstColumn="0" w:lastColumn="0" w:oddVBand="0" w:evenVBand="0" w:oddHBand="0" w:evenHBand="0" w:firstRowFirstColumn="0" w:firstRowLastColumn="0" w:lastRowFirstColumn="0" w:lastRowLastColumn="0"/>
                <w:rPr>
                  <w:szCs w:val="24"/>
                </w:rPr>
              </w:pPr>
            </w:p>
          </w:tc>
        </w:tr>
      </w:tbl>
      <w:p w14:paraId="7B66925A" w14:textId="77777777" w:rsidR="006159D2" w:rsidRPr="00FA3E98" w:rsidRDefault="00000000" w:rsidP="001D0D5E">
        <w:pPr>
          <w:jc w:val="center"/>
          <w:rPr>
            <w:sz w:val="2"/>
            <w:szCs w:val="2"/>
          </w:rPr>
        </w:pP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HAnsi"/>
        <w:sz w:val="22"/>
        <w:szCs w:val="20"/>
        <w:lang w:val="ru-RU" w:eastAsia="en-US"/>
      </w:rPr>
      <w:id w:val="-1570343811"/>
      <w:docPartObj>
        <w:docPartGallery w:val="Page Numbers (Bottom of Page)"/>
        <w:docPartUnique/>
      </w:docPartObj>
    </w:sdtPr>
    <w:sdtEndPr>
      <w:rPr>
        <w:sz w:val="2"/>
        <w:szCs w:val="2"/>
      </w:rPr>
    </w:sdtEndPr>
    <w:sdtContent>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2"/>
          <w:gridCol w:w="3212"/>
          <w:gridCol w:w="3214"/>
        </w:tblGrid>
        <w:tr w:rsidR="006159D2" w:rsidRPr="00DB07E3" w14:paraId="1D0F43D5" w14:textId="77777777" w:rsidTr="00C412A0">
          <w:trPr>
            <w:trHeight w:val="20"/>
          </w:trPr>
          <w:tc>
            <w:tcPr>
              <w:cnfStyle w:val="001000000000" w:firstRow="0" w:lastRow="0" w:firstColumn="1" w:lastColumn="0" w:oddVBand="0" w:evenVBand="0" w:oddHBand="0" w:evenHBand="0" w:firstRowFirstColumn="0" w:firstRowLastColumn="0" w:lastRowFirstColumn="0" w:lastRowLastColumn="0"/>
              <w:tcW w:w="1666" w:type="pct"/>
            </w:tcPr>
            <w:p w14:paraId="1FAAC70A" w14:textId="77777777" w:rsidR="006159D2" w:rsidRPr="00DB07E3" w:rsidRDefault="006159D2" w:rsidP="001C1F4F">
              <w:pPr>
                <w:jc w:val="center"/>
                <w:rPr>
                  <w:szCs w:val="20"/>
                  <w:lang w:val="ru-RU"/>
                </w:rPr>
              </w:pPr>
            </w:p>
          </w:tc>
          <w:tc>
            <w:tcPr>
              <w:tcW w:w="1666" w:type="pct"/>
            </w:tcPr>
            <w:p w14:paraId="75A2818D" w14:textId="0382C925" w:rsidR="006159D2" w:rsidRPr="00DB07E3" w:rsidRDefault="006159D2" w:rsidP="001C1F4F">
              <w:pPr>
                <w:jc w:val="center"/>
                <w:cnfStyle w:val="000000000000" w:firstRow="0" w:lastRow="0" w:firstColumn="0" w:lastColumn="0" w:oddVBand="0" w:evenVBand="0" w:oddHBand="0" w:evenHBand="0" w:firstRowFirstColumn="0" w:firstRowLastColumn="0" w:lastRowFirstColumn="0" w:lastRowLastColumn="0"/>
                <w:rPr>
                  <w:szCs w:val="20"/>
                </w:rPr>
              </w:pPr>
              <w:r w:rsidRPr="00DB07E3">
                <w:rPr>
                  <w:szCs w:val="20"/>
                </w:rPr>
                <w:fldChar w:fldCharType="begin"/>
              </w:r>
              <w:r w:rsidRPr="00DB07E3">
                <w:rPr>
                  <w:szCs w:val="20"/>
                </w:rPr>
                <w:instrText xml:space="preserve"> SET last "</w:instrText>
              </w:r>
              <w:r w:rsidRPr="00DB07E3">
                <w:rPr>
                  <w:szCs w:val="20"/>
                </w:rPr>
                <w:fldChar w:fldCharType="begin"/>
              </w:r>
              <w:r w:rsidRPr="00DB07E3">
                <w:rPr>
                  <w:szCs w:val="20"/>
                </w:rPr>
                <w:instrText xml:space="preserve"> PAGE </w:instrText>
              </w:r>
              <w:r w:rsidRPr="00DB07E3">
                <w:rPr>
                  <w:szCs w:val="20"/>
                </w:rPr>
                <w:fldChar w:fldCharType="separate"/>
              </w:r>
              <w:r w:rsidR="00EE5642">
                <w:rPr>
                  <w:noProof/>
                  <w:szCs w:val="20"/>
                </w:rPr>
                <w:instrText>6</w:instrText>
              </w:r>
              <w:r w:rsidRPr="00DB07E3">
                <w:rPr>
                  <w:szCs w:val="20"/>
                </w:rPr>
                <w:fldChar w:fldCharType="end"/>
              </w:r>
              <w:r w:rsidRPr="00DB07E3">
                <w:rPr>
                  <w:szCs w:val="20"/>
                </w:rPr>
                <w:instrText xml:space="preserve">" </w:instrText>
              </w:r>
              <w:r w:rsidRPr="00DB07E3">
                <w:rPr>
                  <w:szCs w:val="20"/>
                </w:rPr>
                <w:fldChar w:fldCharType="separate"/>
              </w:r>
              <w:bookmarkStart w:id="35" w:name="last"/>
              <w:r w:rsidR="00EE5642">
                <w:rPr>
                  <w:noProof/>
                  <w:szCs w:val="20"/>
                </w:rPr>
                <w:t>6</w:t>
              </w:r>
              <w:bookmarkEnd w:id="35"/>
              <w:r w:rsidRPr="00DB07E3">
                <w:rPr>
                  <w:szCs w:val="20"/>
                </w:rPr>
                <w:fldChar w:fldCharType="end"/>
              </w:r>
              <w:r w:rsidRPr="00DB07E3">
                <w:rPr>
                  <w:szCs w:val="20"/>
                </w:rPr>
                <w:fldChar w:fldCharType="begin"/>
              </w:r>
              <w:r w:rsidRPr="00DB07E3">
                <w:rPr>
                  <w:szCs w:val="20"/>
                </w:rPr>
                <w:instrText>PAGE   \* MERGEFORMAT</w:instrText>
              </w:r>
              <w:r w:rsidRPr="00DB07E3">
                <w:rPr>
                  <w:szCs w:val="20"/>
                </w:rPr>
                <w:fldChar w:fldCharType="separate"/>
              </w:r>
              <w:r w:rsidR="003013EE">
                <w:rPr>
                  <w:szCs w:val="20"/>
                </w:rPr>
                <w:t>6</w:t>
              </w:r>
              <w:r w:rsidRPr="00DB07E3">
                <w:rPr>
                  <w:szCs w:val="20"/>
                </w:rPr>
                <w:fldChar w:fldCharType="end"/>
              </w:r>
            </w:p>
          </w:tc>
          <w:tc>
            <w:tcPr>
              <w:tcW w:w="1667" w:type="pct"/>
            </w:tcPr>
            <w:p w14:paraId="765103E4" w14:textId="77777777" w:rsidR="006159D2" w:rsidRPr="00DB07E3" w:rsidRDefault="006159D2" w:rsidP="001C1F4F">
              <w:pPr>
                <w:jc w:val="center"/>
                <w:cnfStyle w:val="000000000000" w:firstRow="0" w:lastRow="0" w:firstColumn="0" w:lastColumn="0" w:oddVBand="0" w:evenVBand="0" w:oddHBand="0" w:evenHBand="0" w:firstRowFirstColumn="0" w:firstRowLastColumn="0" w:lastRowFirstColumn="0" w:lastRowLastColumn="0"/>
                <w:rPr>
                  <w:szCs w:val="20"/>
                </w:rPr>
              </w:pPr>
            </w:p>
          </w:tc>
        </w:tr>
      </w:tbl>
      <w:p w14:paraId="6DA9FB8C" w14:textId="00CC3503" w:rsidR="006159D2" w:rsidRPr="00DB07E3" w:rsidRDefault="00000000" w:rsidP="001C1F4F">
        <w:pPr>
          <w:jc w:val="center"/>
          <w:rPr>
            <w:sz w:val="2"/>
            <w:szCs w:val="2"/>
          </w:rPr>
        </w:pP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HAnsi"/>
        <w:sz w:val="22"/>
        <w:szCs w:val="20"/>
        <w:lang w:val="ru-RU" w:eastAsia="en-US"/>
      </w:rPr>
      <w:id w:val="-1510752047"/>
      <w:docPartObj>
        <w:docPartGallery w:val="Page Numbers (Bottom of Page)"/>
        <w:docPartUnique/>
      </w:docPartObj>
    </w:sdtPr>
    <w:sdtEndPr>
      <w:rPr>
        <w:sz w:val="2"/>
        <w:szCs w:val="2"/>
      </w:rPr>
    </w:sdtEndPr>
    <w:sdtContent>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2"/>
          <w:gridCol w:w="3212"/>
          <w:gridCol w:w="3214"/>
        </w:tblGrid>
        <w:tr w:rsidR="006159D2" w:rsidRPr="00DB07E3" w14:paraId="081BD9D7" w14:textId="77777777" w:rsidTr="00C412A0">
          <w:trPr>
            <w:trHeight w:val="20"/>
          </w:trPr>
          <w:tc>
            <w:tcPr>
              <w:cnfStyle w:val="001000000000" w:firstRow="0" w:lastRow="0" w:firstColumn="1" w:lastColumn="0" w:oddVBand="0" w:evenVBand="0" w:oddHBand="0" w:evenHBand="0" w:firstRowFirstColumn="0" w:firstRowLastColumn="0" w:lastRowFirstColumn="0" w:lastRowLastColumn="0"/>
              <w:tcW w:w="1666" w:type="pct"/>
            </w:tcPr>
            <w:p w14:paraId="3C45672A" w14:textId="77777777" w:rsidR="006159D2" w:rsidRPr="00DB07E3" w:rsidRDefault="006159D2" w:rsidP="00B2132B">
              <w:pPr>
                <w:jc w:val="center"/>
                <w:rPr>
                  <w:szCs w:val="20"/>
                  <w:lang w:val="ru-RU"/>
                </w:rPr>
              </w:pPr>
            </w:p>
          </w:tc>
          <w:tc>
            <w:tcPr>
              <w:tcW w:w="1666" w:type="pct"/>
            </w:tcPr>
            <w:p w14:paraId="4D939976" w14:textId="44EE6AE4" w:rsidR="006159D2" w:rsidRPr="00DB07E3" w:rsidRDefault="006159D2" w:rsidP="00B2132B">
              <w:pPr>
                <w:jc w:val="center"/>
                <w:cnfStyle w:val="000000000000" w:firstRow="0" w:lastRow="0" w:firstColumn="0" w:lastColumn="0" w:oddVBand="0" w:evenVBand="0" w:oddHBand="0" w:evenHBand="0" w:firstRowFirstColumn="0" w:firstRowLastColumn="0" w:lastRowFirstColumn="0" w:lastRowLastColumn="0"/>
                <w:rPr>
                  <w:szCs w:val="20"/>
                </w:rPr>
              </w:pPr>
              <w:r w:rsidRPr="00DB07E3">
                <w:rPr>
                  <w:szCs w:val="20"/>
                </w:rPr>
                <w:fldChar w:fldCharType="begin"/>
              </w:r>
              <w:r w:rsidRPr="00DB07E3">
                <w:rPr>
                  <w:szCs w:val="20"/>
                </w:rPr>
                <w:instrText xml:space="preserve"> SET last "</w:instrText>
              </w:r>
              <w:r w:rsidRPr="00DB07E3">
                <w:rPr>
                  <w:szCs w:val="20"/>
                </w:rPr>
                <w:fldChar w:fldCharType="begin"/>
              </w:r>
              <w:r w:rsidRPr="00DB07E3">
                <w:rPr>
                  <w:szCs w:val="20"/>
                </w:rPr>
                <w:instrText xml:space="preserve"> PAGE </w:instrText>
              </w:r>
              <w:r w:rsidRPr="00DB07E3">
                <w:rPr>
                  <w:szCs w:val="20"/>
                </w:rPr>
                <w:fldChar w:fldCharType="separate"/>
              </w:r>
              <w:r w:rsidR="000C516F">
                <w:rPr>
                  <w:noProof/>
                  <w:szCs w:val="20"/>
                </w:rPr>
                <w:instrText>9</w:instrText>
              </w:r>
              <w:r w:rsidRPr="00DB07E3">
                <w:rPr>
                  <w:szCs w:val="20"/>
                </w:rPr>
                <w:fldChar w:fldCharType="end"/>
              </w:r>
              <w:r w:rsidRPr="00DB07E3">
                <w:rPr>
                  <w:szCs w:val="20"/>
                </w:rPr>
                <w:instrText xml:space="preserve">" </w:instrText>
              </w:r>
              <w:r w:rsidRPr="00DB07E3">
                <w:rPr>
                  <w:szCs w:val="20"/>
                </w:rPr>
                <w:fldChar w:fldCharType="separate"/>
              </w:r>
              <w:r w:rsidR="000C516F">
                <w:rPr>
                  <w:noProof/>
                  <w:szCs w:val="20"/>
                </w:rPr>
                <w:t>9</w:t>
              </w:r>
              <w:r w:rsidRPr="00DB07E3">
                <w:rPr>
                  <w:szCs w:val="20"/>
                </w:rPr>
                <w:fldChar w:fldCharType="end"/>
              </w:r>
              <w:r w:rsidRPr="00DB07E3">
                <w:rPr>
                  <w:szCs w:val="20"/>
                </w:rPr>
                <w:fldChar w:fldCharType="begin"/>
              </w:r>
              <w:r w:rsidRPr="00DB07E3">
                <w:rPr>
                  <w:szCs w:val="20"/>
                </w:rPr>
                <w:instrText>PAGE   \* MERGEFORMAT</w:instrText>
              </w:r>
              <w:r w:rsidRPr="00DB07E3">
                <w:rPr>
                  <w:szCs w:val="20"/>
                </w:rPr>
                <w:fldChar w:fldCharType="separate"/>
              </w:r>
              <w:r w:rsidRPr="00DB07E3">
                <w:rPr>
                  <w:szCs w:val="20"/>
                </w:rPr>
                <w:t>11</w:t>
              </w:r>
              <w:r w:rsidRPr="00DB07E3">
                <w:rPr>
                  <w:szCs w:val="20"/>
                </w:rPr>
                <w:fldChar w:fldCharType="end"/>
              </w:r>
            </w:p>
          </w:tc>
          <w:tc>
            <w:tcPr>
              <w:tcW w:w="1667" w:type="pct"/>
            </w:tcPr>
            <w:p w14:paraId="32733097" w14:textId="77777777" w:rsidR="006159D2" w:rsidRPr="00DB07E3" w:rsidRDefault="006159D2" w:rsidP="00B2132B">
              <w:pPr>
                <w:jc w:val="center"/>
                <w:cnfStyle w:val="000000000000" w:firstRow="0" w:lastRow="0" w:firstColumn="0" w:lastColumn="0" w:oddVBand="0" w:evenVBand="0" w:oddHBand="0" w:evenHBand="0" w:firstRowFirstColumn="0" w:firstRowLastColumn="0" w:lastRowFirstColumn="0" w:lastRowLastColumn="0"/>
                <w:rPr>
                  <w:szCs w:val="20"/>
                </w:rPr>
              </w:pPr>
            </w:p>
          </w:tc>
        </w:tr>
      </w:tbl>
      <w:p w14:paraId="2F80BD70" w14:textId="77777777" w:rsidR="006159D2" w:rsidRPr="00DB07E3" w:rsidRDefault="00000000" w:rsidP="00B2132B">
        <w:pPr>
          <w:jc w:val="center"/>
          <w:rPr>
            <w:sz w:val="2"/>
            <w:szCs w:val="2"/>
          </w:rPr>
        </w:pP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HAnsi"/>
        <w:sz w:val="22"/>
        <w:szCs w:val="24"/>
        <w:lang w:val="ru-RU" w:eastAsia="en-US"/>
      </w:rPr>
      <w:id w:val="-507048642"/>
      <w:docPartObj>
        <w:docPartGallery w:val="Page Numbers (Bottom of Page)"/>
        <w:docPartUnique/>
      </w:docPartObj>
    </w:sdtPr>
    <w:sdtContent>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2"/>
          <w:gridCol w:w="3212"/>
          <w:gridCol w:w="3214"/>
        </w:tblGrid>
        <w:tr w:rsidR="006159D2" w14:paraId="26FC5ADF" w14:textId="77777777" w:rsidTr="001D0D5E">
          <w:trPr>
            <w:trHeight w:val="20"/>
          </w:trPr>
          <w:tc>
            <w:tcPr>
              <w:cnfStyle w:val="001000000000" w:firstRow="0" w:lastRow="0" w:firstColumn="1" w:lastColumn="0" w:oddVBand="0" w:evenVBand="0" w:oddHBand="0" w:evenHBand="0" w:firstRowFirstColumn="0" w:firstRowLastColumn="0" w:lastRowFirstColumn="0" w:lastRowLastColumn="0"/>
              <w:tcW w:w="1666" w:type="pct"/>
            </w:tcPr>
            <w:p w14:paraId="2C8FA9D7" w14:textId="77777777" w:rsidR="006159D2" w:rsidRPr="00CF75A7" w:rsidRDefault="006159D2" w:rsidP="001D0D5E">
              <w:pPr>
                <w:jc w:val="center"/>
                <w:rPr>
                  <w:szCs w:val="24"/>
                  <w:lang w:val="ru-RU"/>
                </w:rPr>
              </w:pPr>
            </w:p>
          </w:tc>
          <w:tc>
            <w:tcPr>
              <w:tcW w:w="1666" w:type="pct"/>
            </w:tcPr>
            <w:p w14:paraId="1E737B11" w14:textId="4A67BDB7" w:rsidR="006159D2" w:rsidRDefault="006159D2" w:rsidP="001D0D5E">
              <w:pPr>
                <w:jc w:val="center"/>
                <w:cnfStyle w:val="000000000000" w:firstRow="0" w:lastRow="0" w:firstColumn="0" w:lastColumn="0" w:oddVBand="0" w:evenVBand="0" w:oddHBand="0" w:evenHBand="0" w:firstRowFirstColumn="0" w:firstRowLastColumn="0" w:lastRowFirstColumn="0" w:lastRowLastColumn="0"/>
                <w:rPr>
                  <w:szCs w:val="24"/>
                </w:rPr>
              </w:pPr>
              <w:r>
                <w:rPr>
                  <w:szCs w:val="24"/>
                </w:rPr>
                <w:fldChar w:fldCharType="begin"/>
              </w:r>
              <w:r>
                <w:rPr>
                  <w:sz w:val="22"/>
                  <w:szCs w:val="24"/>
                </w:rPr>
                <w:instrText xml:space="preserve"> SET last "</w:instrText>
              </w:r>
              <w:r>
                <w:rPr>
                  <w:szCs w:val="24"/>
                </w:rPr>
                <w:fldChar w:fldCharType="begin"/>
              </w:r>
              <w:r>
                <w:rPr>
                  <w:sz w:val="22"/>
                  <w:szCs w:val="24"/>
                </w:rPr>
                <w:instrText xml:space="preserve"> PAGE </w:instrText>
              </w:r>
              <w:r>
                <w:rPr>
                  <w:szCs w:val="24"/>
                </w:rPr>
                <w:fldChar w:fldCharType="separate"/>
              </w:r>
              <w:r w:rsidR="00723EB8">
                <w:rPr>
                  <w:noProof/>
                  <w:sz w:val="22"/>
                  <w:szCs w:val="24"/>
                </w:rPr>
                <w:instrText>6</w:instrText>
              </w:r>
              <w:r>
                <w:rPr>
                  <w:szCs w:val="24"/>
                </w:rPr>
                <w:fldChar w:fldCharType="end"/>
              </w:r>
              <w:r>
                <w:rPr>
                  <w:sz w:val="22"/>
                  <w:szCs w:val="24"/>
                </w:rPr>
                <w:instrText xml:space="preserve">" </w:instrText>
              </w:r>
              <w:r>
                <w:rPr>
                  <w:szCs w:val="24"/>
                </w:rPr>
                <w:fldChar w:fldCharType="separate"/>
              </w:r>
              <w:r w:rsidR="00723EB8">
                <w:rPr>
                  <w:noProof/>
                  <w:sz w:val="22"/>
                  <w:szCs w:val="24"/>
                </w:rPr>
                <w:t>6</w:t>
              </w:r>
              <w:r>
                <w:rPr>
                  <w:szCs w:val="24"/>
                </w:rPr>
                <w:fldChar w:fldCharType="end"/>
              </w:r>
              <w:r w:rsidRPr="00FA3E98">
                <w:rPr>
                  <w:szCs w:val="24"/>
                </w:rPr>
                <w:fldChar w:fldCharType="begin"/>
              </w:r>
              <w:r w:rsidRPr="00FA3E98">
                <w:rPr>
                  <w:sz w:val="22"/>
                  <w:szCs w:val="24"/>
                </w:rPr>
                <w:instrText>PAGE   \* MERGEFORMAT</w:instrText>
              </w:r>
              <w:r w:rsidRPr="00FA3E98">
                <w:rPr>
                  <w:szCs w:val="24"/>
                </w:rPr>
                <w:fldChar w:fldCharType="separate"/>
              </w:r>
              <w:r>
                <w:rPr>
                  <w:szCs w:val="24"/>
                </w:rPr>
                <w:t>2</w:t>
              </w:r>
              <w:r w:rsidRPr="00FA3E98">
                <w:rPr>
                  <w:szCs w:val="24"/>
                </w:rPr>
                <w:fldChar w:fldCharType="end"/>
              </w:r>
            </w:p>
          </w:tc>
          <w:tc>
            <w:tcPr>
              <w:tcW w:w="1667" w:type="pct"/>
            </w:tcPr>
            <w:p w14:paraId="4F450C79" w14:textId="77777777" w:rsidR="006159D2" w:rsidRDefault="006159D2" w:rsidP="001D0D5E">
              <w:pPr>
                <w:jc w:val="center"/>
                <w:cnfStyle w:val="000000000000" w:firstRow="0" w:lastRow="0" w:firstColumn="0" w:lastColumn="0" w:oddVBand="0" w:evenVBand="0" w:oddHBand="0" w:evenHBand="0" w:firstRowFirstColumn="0" w:firstRowLastColumn="0" w:lastRowFirstColumn="0" w:lastRowLastColumn="0"/>
                <w:rPr>
                  <w:szCs w:val="24"/>
                </w:rPr>
              </w:pPr>
            </w:p>
          </w:tc>
        </w:tr>
      </w:tbl>
      <w:p w14:paraId="3A36D97B" w14:textId="77777777" w:rsidR="006159D2" w:rsidRPr="00FA3E98" w:rsidRDefault="00000000" w:rsidP="001D0D5E">
        <w:pPr>
          <w:jc w:val="center"/>
          <w:rPr>
            <w:sz w:val="2"/>
            <w:szCs w:val="2"/>
          </w:rPr>
        </w:pP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5005686"/>
      <w:docPartObj>
        <w:docPartGallery w:val="Page Numbers (Bottom of Page)"/>
        <w:docPartUnique/>
      </w:docPartObj>
    </w:sdtPr>
    <w:sdtEndPr>
      <w:rPr>
        <w:sz w:val="24"/>
      </w:rPr>
    </w:sdtEndPr>
    <w:sdtContent>
      <w:p w14:paraId="4DC72574" w14:textId="77777777" w:rsidR="006159D2" w:rsidRPr="000905FE" w:rsidRDefault="006159D2" w:rsidP="00160970">
        <w:pPr>
          <w:rPr>
            <w:sz w:val="24"/>
          </w:rPr>
        </w:pPr>
        <w:r w:rsidRPr="000905FE">
          <w:rPr>
            <w:sz w:val="24"/>
          </w:rPr>
          <w:fldChar w:fldCharType="begin"/>
        </w:r>
        <w:r w:rsidRPr="000905FE">
          <w:rPr>
            <w:sz w:val="24"/>
          </w:rPr>
          <w:instrText>PAGE   \* MERGEFORMAT</w:instrText>
        </w:r>
        <w:r w:rsidRPr="000905FE">
          <w:rPr>
            <w:sz w:val="24"/>
          </w:rPr>
          <w:fldChar w:fldCharType="separate"/>
        </w:r>
        <w:r>
          <w:rPr>
            <w:sz w:val="24"/>
          </w:rPr>
          <w:t>4</w:t>
        </w:r>
        <w:r w:rsidRPr="000905FE">
          <w:rPr>
            <w:sz w:val="24"/>
          </w:rP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76C1" w14:textId="77777777" w:rsidR="006159D2" w:rsidRPr="00C62BE5" w:rsidRDefault="006159D2" w:rsidP="00137E4A">
    <w:pPr>
      <w:tabs>
        <w:tab w:val="right" w:pos="9638"/>
      </w:tabs>
      <w:jc w:val="left"/>
    </w:pPr>
    <w:r w:rsidRPr="00091752">
      <w:rPr>
        <w:sz w:val="18"/>
      </w:rPr>
      <w:t>Для связи с редакцией: </w:t>
    </w:r>
    <w:r>
      <w:rPr>
        <w:sz w:val="18"/>
        <w:lang w:val="en-US"/>
      </w:rPr>
      <w:t>post</w:t>
    </w:r>
    <w:r w:rsidRPr="00091752">
      <w:rPr>
        <w:sz w:val="18"/>
      </w:rPr>
      <w:t>@</w:t>
    </w:r>
    <w:r>
      <w:rPr>
        <w:sz w:val="18"/>
        <w:lang w:val="en-US"/>
      </w:rPr>
      <w:t>vestnik</w:t>
    </w:r>
    <w:r w:rsidRPr="00EC7E0A">
      <w:rPr>
        <w:sz w:val="18"/>
      </w:rPr>
      <w:t>-</w:t>
    </w:r>
    <w:r>
      <w:rPr>
        <w:sz w:val="18"/>
        <w:lang w:val="en-US"/>
      </w:rPr>
      <w:t>vsuet</w:t>
    </w:r>
    <w:r w:rsidRPr="00091752">
      <w:rPr>
        <w:sz w:val="18"/>
      </w:rPr>
      <w:t>.</w:t>
    </w:r>
    <w:r w:rsidRPr="00091752">
      <w:rPr>
        <w:sz w:val="18"/>
        <w:lang w:val="en-US"/>
      </w:rPr>
      <w:t>ru</w:t>
    </w:r>
    <w:r>
      <w:tab/>
    </w:r>
    <w:r w:rsidRPr="000905FE">
      <w:rPr>
        <w:sz w:val="24"/>
      </w:rPr>
      <w:fldChar w:fldCharType="begin"/>
    </w:r>
    <w:r w:rsidRPr="000905FE">
      <w:rPr>
        <w:sz w:val="24"/>
      </w:rPr>
      <w:instrText>PAGE   \* MERGEFORMAT</w:instrText>
    </w:r>
    <w:r w:rsidRPr="000905FE">
      <w:rPr>
        <w:sz w:val="24"/>
      </w:rPr>
      <w:fldChar w:fldCharType="separate"/>
    </w:r>
    <w:r w:rsidR="003013EE">
      <w:rPr>
        <w:sz w:val="24"/>
      </w:rPr>
      <w:t>7</w:t>
    </w:r>
    <w:r w:rsidRPr="000905FE">
      <w:rPr>
        <w:sz w:val="24"/>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016664376"/>
      <w:lock w:val="sdtContentLocked"/>
      <w:group/>
    </w:sdtPr>
    <w:sdtEndPr>
      <w:rPr>
        <w:lang w:val="en-US"/>
      </w:rPr>
    </w:sdtEndPr>
    <w:sdtContent>
      <w:p w14:paraId="4D5B0263" w14:textId="77777777" w:rsidR="006159D2" w:rsidRPr="00BF5859" w:rsidRDefault="006159D2" w:rsidP="004E7633">
        <w:pPr>
          <w:tabs>
            <w:tab w:val="right" w:pos="7380"/>
          </w:tabs>
          <w:ind w:firstLine="1418"/>
          <w:rPr>
            <w:sz w:val="16"/>
            <w:szCs w:val="16"/>
            <w:lang w:val="en-US"/>
          </w:rPr>
        </w:pPr>
        <w:r w:rsidRPr="00BF5859">
          <w:rPr>
            <w:sz w:val="16"/>
            <w:szCs w:val="16"/>
          </w:rPr>
          <w:t>Для цитирования</w:t>
        </w:r>
        <w:r w:rsidRPr="00BF5859">
          <w:rPr>
            <w:sz w:val="16"/>
            <w:szCs w:val="16"/>
          </w:rPr>
          <w:tab/>
        </w:r>
        <w:r w:rsidRPr="00BF5859">
          <w:rPr>
            <w:sz w:val="16"/>
            <w:szCs w:val="16"/>
            <w:lang w:val="en-US"/>
          </w:rPr>
          <w:t xml:space="preserve">For </w:t>
        </w:r>
        <w:r w:rsidRPr="00343BE5">
          <w:rPr>
            <w:sz w:val="16"/>
            <w:szCs w:val="16"/>
            <w:lang w:val="en-US"/>
          </w:rPr>
          <w:t>citation</w:t>
        </w:r>
      </w:p>
    </w:sdtContent>
  </w:sdt>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6159D2" w:rsidRPr="00EE5642" w14:paraId="01E94131" w14:textId="77777777" w:rsidTr="007D65F0">
      <w:tc>
        <w:tcPr>
          <w:cnfStyle w:val="001000000000" w:firstRow="0" w:lastRow="0" w:firstColumn="1" w:lastColumn="0" w:oddVBand="0" w:evenVBand="0" w:oddHBand="0" w:evenHBand="0" w:firstRowFirstColumn="0" w:firstRowLastColumn="0" w:lastRowFirstColumn="0" w:lastRowLastColumn="0"/>
          <w:tcW w:w="4814" w:type="dxa"/>
          <w:vAlign w:val="top"/>
        </w:tcPr>
        <w:sdt>
          <w:sdtPr>
            <w:id w:val="1071767852"/>
            <w:lock w:val="sdtContentLocked"/>
            <w:group/>
          </w:sdtPr>
          <w:sdtContent>
            <w:p w14:paraId="37777D49" w14:textId="0F972924" w:rsidR="006159D2" w:rsidRPr="00074EDF" w:rsidRDefault="00000000" w:rsidP="009F3947">
              <w:pPr>
                <w:pStyle w:val="VSUETCite"/>
                <w:rPr>
                  <w:rFonts w:eastAsiaTheme="minorHAnsi"/>
                  <w:lang w:val="ru-RU"/>
                </w:rPr>
              </w:pPr>
              <w:sdt>
                <w:sdtPr>
                  <w:alias w:val="Text_68"/>
                  <w:tag w:val="no"/>
                  <w:id w:val="30624407"/>
                  <w:lock w:val="sdtLocked"/>
                  <w:dataBinding w:prefixMappings="xmlns:ns0='http://AddIn Basic XML Script/Basic Nodes' " w:xpath="/ns0:basic_XML[1]/ns0:authors[1]" w:storeItemID="{584DB894-62EB-436C-AFF3-E7CAAF8E4356}"/>
                  <w:text/>
                </w:sdtPr>
                <w:sdtContent>
                  <w:r w:rsidR="006159D2" w:rsidRPr="00F83433">
                    <w:rPr>
                      <w:lang w:val="ru-RU"/>
                    </w:rPr>
                    <w:t>ВВЕДИТЕ ЗДЕСЬ Фамилия И.О., Фамилия И.О. …</w:t>
                  </w:r>
                </w:sdtContent>
              </w:sdt>
              <w:r w:rsidR="006159D2" w:rsidRPr="00111ACD">
                <w:rPr>
                  <w:lang w:val="ru-RU"/>
                </w:rPr>
                <w:t xml:space="preserve"> </w:t>
              </w:r>
              <w:sdt>
                <w:sdtPr>
                  <w:alias w:val="text_69"/>
                  <w:tag w:val="no"/>
                  <w:id w:val="-2109419863"/>
                  <w:lock w:val="sdtLocked"/>
                  <w:dataBinding w:prefixMappings="xmlns:ns0='http://AddIn Basic XML Script/Basic Nodes' " w:xpath="/ns0:basic_XML[1]/ns0:title[1]" w:storeItemID="{584DB894-62EB-436C-AFF3-E7CAAF8E4356}"/>
                  <w:text/>
                </w:sdtPr>
                <w:sdtContent>
                  <w:r w:rsidR="006159D2" w:rsidRPr="00A84899">
                    <w:rPr>
                      <w:lang w:val="ru-RU"/>
                    </w:rPr>
                    <w:t>Введите здесь название статьи</w:t>
                  </w:r>
                </w:sdtContent>
              </w:sdt>
              <w:sdt>
                <w:sdtPr>
                  <w:id w:val="-1848247788"/>
                  <w:lock w:val="sdtContentLocked"/>
                  <w:group/>
                </w:sdtPr>
                <w:sdtContent>
                  <w:r w:rsidR="006159D2">
                    <w:rPr>
                      <w:rFonts w:eastAsiaTheme="minorHAnsi"/>
                      <w:lang w:val="en-US"/>
                    </w:rPr>
                    <w:t> </w:t>
                  </w:r>
                  <w:r w:rsidR="006159D2" w:rsidRPr="00390259">
                    <w:rPr>
                      <w:rFonts w:eastAsiaTheme="minorHAnsi"/>
                      <w:lang w:val="ru-RU"/>
                    </w:rPr>
                    <w:t>//</w:t>
                  </w:r>
                  <w:r w:rsidR="006159D2">
                    <w:rPr>
                      <w:rFonts w:eastAsiaTheme="minorHAnsi"/>
                      <w:lang w:val="ru-RU"/>
                    </w:rPr>
                    <w:t xml:space="preserve"> </w:t>
                  </w:r>
                  <w:r w:rsidR="006159D2" w:rsidRPr="00390259">
                    <w:rPr>
                      <w:lang w:val="ru-RU"/>
                    </w:rPr>
                    <w:t xml:space="preserve">Вестник </w:t>
                  </w:r>
                  <w:r w:rsidR="006159D2" w:rsidRPr="00494CE8">
                    <w:rPr>
                      <w:lang w:val="ru-RU"/>
                    </w:rPr>
                    <w:t>ВГУИТ</w:t>
                  </w:r>
                  <w:r w:rsidR="006159D2" w:rsidRPr="00390259">
                    <w:rPr>
                      <w:lang w:val="ru-RU"/>
                    </w:rPr>
                    <w:t>.</w:t>
                  </w:r>
                </w:sdtContent>
              </w:sdt>
              <w:r w:rsidR="006159D2">
                <w:rPr>
                  <w:lang w:val="en-US"/>
                </w:rPr>
                <w:t> </w:t>
              </w:r>
              <w:sdt>
                <w:sdtPr>
                  <w:alias w:val="Text_97"/>
                  <w:tag w:val="no"/>
                  <w:id w:val="1357304844"/>
                  <w:lock w:val="sdtContentLocked"/>
                  <w:dataBinding w:prefixMappings="xmlns:ns0='http://AddIn Basic XML Script/Basic Nodes' " w:xpath="/ns0:basic_XML[1]/ns0:year[1]" w:storeItemID="{584DB894-62EB-436C-AFF3-E7CAAF8E4356}"/>
                  <w:text/>
                </w:sdtPr>
                <w:sdtContent>
                  <w:r w:rsidR="00EE5642">
                    <w:t>2026</w:t>
                  </w:r>
                </w:sdtContent>
              </w:sdt>
              <w:sdt>
                <w:sdtPr>
                  <w:id w:val="-479691679"/>
                  <w:lock w:val="sdtContentLocked"/>
                  <w:group/>
                </w:sdtPr>
                <w:sdtContent>
                  <w:r w:rsidR="006159D2" w:rsidRPr="00111ACD">
                    <w:rPr>
                      <w:lang w:val="ru-RU"/>
                    </w:rPr>
                    <w:t>.</w:t>
                  </w:r>
                  <w:r w:rsidR="006159D2">
                    <w:t> </w:t>
                  </w:r>
                  <w:r w:rsidR="006159D2">
                    <w:rPr>
                      <w:lang w:val="ru-RU"/>
                    </w:rPr>
                    <w:t>Т. </w:t>
                  </w:r>
                </w:sdtContent>
              </w:sdt>
              <w:sdt>
                <w:sdtPr>
                  <w:alias w:val="tex444_2"/>
                  <w:tag w:val="no"/>
                  <w:id w:val="-1499184206"/>
                  <w:lock w:val="sdtContentLocked"/>
                  <w:dataBinding w:prefixMappings="xmlns:ns0='http://AddIn Basic XML Script/Basic Nodes' " w:xpath="/ns0:basic_XML[1]/ns0:vol[1]" w:storeItemID="{584DB894-62EB-436C-AFF3-E7CAAF8E4356}"/>
                  <w:text/>
                </w:sdtPr>
                <w:sdtContent>
                  <w:r w:rsidR="00EE5642">
                    <w:t>88</w:t>
                  </w:r>
                </w:sdtContent>
              </w:sdt>
              <w:sdt>
                <w:sdtPr>
                  <w:id w:val="644167044"/>
                  <w:lock w:val="sdtContentLocked"/>
                  <w:group/>
                </w:sdtPr>
                <w:sdtContent>
                  <w:r w:rsidR="006159D2" w:rsidRPr="00494CE8">
                    <w:rPr>
                      <w:lang w:val="ru-RU"/>
                    </w:rPr>
                    <w:t>.</w:t>
                  </w:r>
                  <w:r w:rsidR="006159D2">
                    <w:rPr>
                      <w:lang w:val="en-US"/>
                    </w:rPr>
                    <w:t> </w:t>
                  </w:r>
                  <w:r w:rsidR="006159D2" w:rsidRPr="00494CE8">
                    <w:rPr>
                      <w:lang w:val="ru-RU"/>
                    </w:rPr>
                    <w:t>№</w:t>
                  </w:r>
                  <w:r w:rsidR="006159D2" w:rsidRPr="009D1F54">
                    <w:t> </w:t>
                  </w:r>
                </w:sdtContent>
              </w:sdt>
              <w:sdt>
                <w:sdtPr>
                  <w:alias w:val="Text_98"/>
                  <w:tag w:val="no"/>
                  <w:id w:val="1573773430"/>
                  <w:lock w:val="sdtContentLocked"/>
                  <w:dataBinding w:prefixMappings="xmlns:ns0='http://AddIn Basic XML Script/Basic Nodes' " w:xpath="/ns0:basic_XML[1]/ns0:number[1]" w:storeItemID="{584DB894-62EB-436C-AFF3-E7CAAF8E4356}"/>
                  <w:text/>
                </w:sdtPr>
                <w:sdtContent>
                  <w:r w:rsidR="00EE5642">
                    <w:t>3</w:t>
                  </w:r>
                </w:sdtContent>
              </w:sdt>
              <w:sdt>
                <w:sdtPr>
                  <w:id w:val="-1962104095"/>
                  <w:lock w:val="sdtContentLocked"/>
                  <w:group/>
                </w:sdtPr>
                <w:sdtContent>
                  <w:r w:rsidR="006159D2" w:rsidRPr="00494CE8">
                    <w:rPr>
                      <w:lang w:val="ru-RU"/>
                    </w:rPr>
                    <w:t>. С</w:t>
                  </w:r>
                  <w:r w:rsidR="006159D2" w:rsidRPr="00111ACD">
                    <w:rPr>
                      <w:lang w:val="ru-RU"/>
                    </w:rPr>
                    <w:t>.</w:t>
                  </w:r>
                  <w:r w:rsidR="006159D2" w:rsidRPr="009D1F54">
                    <w:t> </w:t>
                  </w:r>
                </w:sdtContent>
              </w:sdt>
              <w:r w:rsidR="006159D2" w:rsidRPr="009D1F54">
                <w:fldChar w:fldCharType="begin"/>
              </w:r>
              <w:r w:rsidR="006159D2" w:rsidRPr="00074EDF">
                <w:rPr>
                  <w:lang w:val="ru-RU"/>
                </w:rPr>
                <w:instrText xml:space="preserve"> </w:instrText>
              </w:r>
              <w:r w:rsidR="006159D2" w:rsidRPr="009D1F54">
                <w:instrText>PAGE</w:instrText>
              </w:r>
              <w:r w:rsidR="006159D2" w:rsidRPr="00074EDF">
                <w:rPr>
                  <w:lang w:val="ru-RU"/>
                </w:rPr>
                <w:instrText xml:space="preserve">  \* </w:instrText>
              </w:r>
              <w:r w:rsidR="006159D2" w:rsidRPr="009D1F54">
                <w:instrText>Arabic</w:instrText>
              </w:r>
              <w:r w:rsidR="006159D2" w:rsidRPr="00074EDF">
                <w:rPr>
                  <w:lang w:val="ru-RU"/>
                </w:rPr>
                <w:instrText xml:space="preserve">  \* </w:instrText>
              </w:r>
              <w:r w:rsidR="006159D2" w:rsidRPr="009D1F54">
                <w:instrText>MERGEFORMAT</w:instrText>
              </w:r>
              <w:r w:rsidR="006159D2" w:rsidRPr="00074EDF">
                <w:rPr>
                  <w:lang w:val="ru-RU"/>
                </w:rPr>
                <w:instrText xml:space="preserve"> </w:instrText>
              </w:r>
              <w:r w:rsidR="006159D2" w:rsidRPr="009D1F54">
                <w:fldChar w:fldCharType="separate"/>
              </w:r>
              <w:r w:rsidR="006159D2" w:rsidRPr="009F3947">
                <w:rPr>
                  <w:noProof/>
                  <w:lang w:val="ru-RU"/>
                </w:rPr>
                <w:t>1</w:t>
              </w:r>
              <w:r w:rsidR="006159D2" w:rsidRPr="009D1F54">
                <w:fldChar w:fldCharType="end"/>
              </w:r>
              <w:sdt>
                <w:sdtPr>
                  <w:id w:val="-535659634"/>
                  <w:lock w:val="sdtContentLocked"/>
                  <w:group/>
                </w:sdtPr>
                <w:sdtContent>
                  <w:r w:rsidR="006159D2">
                    <w:rPr>
                      <w:lang w:val="en-US"/>
                    </w:rPr>
                    <w:t>–</w:t>
                  </w:r>
                </w:sdtContent>
              </w:sdt>
              <w:r w:rsidR="006159D2" w:rsidRPr="009D1F54">
                <w:fldChar w:fldCharType="begin"/>
              </w:r>
              <w:r w:rsidR="006159D2" w:rsidRPr="00074EDF">
                <w:rPr>
                  <w:lang w:val="ru-RU"/>
                </w:rPr>
                <w:instrText xml:space="preserve"> </w:instrText>
              </w:r>
              <w:r w:rsidR="006159D2" w:rsidRPr="009D1F54">
                <w:instrText>DOCPROPERTY</w:instrText>
              </w:r>
              <w:r w:rsidR="006159D2" w:rsidRPr="00074EDF">
                <w:rPr>
                  <w:lang w:val="ru-RU"/>
                </w:rPr>
                <w:instrText xml:space="preserve">  </w:instrText>
              </w:r>
              <w:r w:rsidR="006159D2" w:rsidRPr="009D1F54">
                <w:instrText>Pages</w:instrText>
              </w:r>
              <w:r w:rsidR="006159D2" w:rsidRPr="00074EDF">
                <w:rPr>
                  <w:lang w:val="ru-RU"/>
                </w:rPr>
                <w:instrText xml:space="preserve">  \* </w:instrText>
              </w:r>
              <w:r w:rsidR="006159D2" w:rsidRPr="009D1F54">
                <w:instrText>MERGEFORMAT</w:instrText>
              </w:r>
              <w:r w:rsidR="006159D2" w:rsidRPr="00074EDF">
                <w:rPr>
                  <w:lang w:val="ru-RU"/>
                </w:rPr>
                <w:instrText xml:space="preserve"> </w:instrText>
              </w:r>
              <w:r w:rsidR="006159D2" w:rsidRPr="009D1F54">
                <w:fldChar w:fldCharType="separate"/>
              </w:r>
              <w:r w:rsidR="00723EB8" w:rsidRPr="00723EB8">
                <w:rPr>
                  <w:lang w:val="ru-RU"/>
                </w:rPr>
                <w:t>7</w:t>
              </w:r>
              <w:r w:rsidR="006159D2" w:rsidRPr="009D1F54">
                <w:fldChar w:fldCharType="end"/>
              </w:r>
              <w:sdt>
                <w:sdtPr>
                  <w:id w:val="1599755622"/>
                  <w:lock w:val="sdtContentLocked"/>
                  <w:group/>
                </w:sdtPr>
                <w:sdtContent>
                  <w:r w:rsidR="006159D2" w:rsidRPr="00074EDF">
                    <w:rPr>
                      <w:rFonts w:eastAsiaTheme="minorHAnsi"/>
                      <w:lang w:val="ru-RU"/>
                    </w:rPr>
                    <w:t xml:space="preserve">. </w:t>
                  </w:r>
                  <w:r w:rsidR="006159D2" w:rsidRPr="009D1F54">
                    <w:rPr>
                      <w:rFonts w:eastAsiaTheme="minorHAnsi"/>
                    </w:rPr>
                    <w:t>doi</w:t>
                  </w:r>
                  <w:r w:rsidR="006159D2">
                    <w:rPr>
                      <w:rFonts w:eastAsiaTheme="minorHAnsi"/>
                      <w:lang w:val="ru-RU"/>
                    </w:rPr>
                    <w:t>:10.20914/2310-1202-</w:t>
                  </w:r>
                </w:sdtContent>
              </w:sdt>
              <w:sdt>
                <w:sdtPr>
                  <w:alias w:val="Text_99"/>
                  <w:tag w:val="no"/>
                  <w:id w:val="-1945070926"/>
                  <w:lock w:val="sdtContentLocked"/>
                  <w:dataBinding w:prefixMappings="xmlns:ns0='http://AddIn Basic XML Script/Basic Nodes' " w:xpath="/ns0:basic_XML[1]/ns0:year[1]" w:storeItemID="{584DB894-62EB-436C-AFF3-E7CAAF8E4356}"/>
                  <w:text/>
                </w:sdtPr>
                <w:sdtContent>
                  <w:r w:rsidR="00EE5642">
                    <w:t>2026</w:t>
                  </w:r>
                </w:sdtContent>
              </w:sdt>
              <w:sdt>
                <w:sdtPr>
                  <w:id w:val="213702126"/>
                  <w:lock w:val="sdtContentLocked"/>
                  <w:group/>
                </w:sdtPr>
                <w:sdtContent>
                  <w:r w:rsidR="006159D2">
                    <w:t>-</w:t>
                  </w:r>
                </w:sdtContent>
              </w:sdt>
              <w:sdt>
                <w:sdtPr>
                  <w:alias w:val="Text_101"/>
                  <w:tag w:val="no"/>
                  <w:id w:val="1821610556"/>
                  <w:lock w:val="sdtContentLocked"/>
                  <w:dataBinding w:prefixMappings="xmlns:ns0='http://AddIn Basic XML Script/Basic Nodes' " w:xpath="/ns0:basic_XML[1]/ns0:number[1]" w:storeItemID="{584DB894-62EB-436C-AFF3-E7CAAF8E4356}"/>
                  <w:text/>
                </w:sdtPr>
                <w:sdtContent>
                  <w:r w:rsidR="00EE5642">
                    <w:t>3</w:t>
                  </w:r>
                </w:sdtContent>
              </w:sdt>
              <w:sdt>
                <w:sdtPr>
                  <w:id w:val="1797335594"/>
                  <w:lock w:val="sdtContentLocked"/>
                  <w:group/>
                </w:sdtPr>
                <w:sdtContent>
                  <w:r w:rsidR="006159D2">
                    <w:rPr>
                      <w:rFonts w:eastAsiaTheme="minorHAnsi"/>
                      <w:lang w:val="ru-RU"/>
                    </w:rPr>
                    <w:t>-</w:t>
                  </w:r>
                </w:sdtContent>
              </w:sdt>
              <w:r w:rsidR="006159D2" w:rsidRPr="009D1F54">
                <w:fldChar w:fldCharType="begin"/>
              </w:r>
              <w:r w:rsidR="006159D2" w:rsidRPr="00074EDF">
                <w:rPr>
                  <w:rFonts w:eastAsiaTheme="minorHAnsi"/>
                  <w:lang w:val="ru-RU"/>
                </w:rPr>
                <w:instrText xml:space="preserve"> </w:instrText>
              </w:r>
              <w:r w:rsidR="006159D2" w:rsidRPr="009D1F54">
                <w:rPr>
                  <w:rFonts w:eastAsiaTheme="minorHAnsi"/>
                </w:rPr>
                <w:instrText>PAGE</w:instrText>
              </w:r>
              <w:r w:rsidR="006159D2" w:rsidRPr="00074EDF">
                <w:rPr>
                  <w:rFonts w:eastAsiaTheme="minorHAnsi"/>
                  <w:lang w:val="ru-RU"/>
                </w:rPr>
                <w:instrText xml:space="preserve">   \* </w:instrText>
              </w:r>
              <w:r w:rsidR="006159D2" w:rsidRPr="009D1F54">
                <w:rPr>
                  <w:rFonts w:eastAsiaTheme="minorHAnsi"/>
                </w:rPr>
                <w:instrText>MERGEFORMAT</w:instrText>
              </w:r>
              <w:r w:rsidR="006159D2" w:rsidRPr="00074EDF">
                <w:rPr>
                  <w:rFonts w:eastAsiaTheme="minorHAnsi"/>
                  <w:lang w:val="ru-RU"/>
                </w:rPr>
                <w:instrText xml:space="preserve"> </w:instrText>
              </w:r>
              <w:r w:rsidR="006159D2" w:rsidRPr="009D1F54">
                <w:fldChar w:fldCharType="separate"/>
              </w:r>
              <w:r w:rsidR="006159D2" w:rsidRPr="009F3947">
                <w:rPr>
                  <w:rFonts w:eastAsiaTheme="minorHAnsi"/>
                  <w:noProof/>
                  <w:lang w:val="ru-RU"/>
                </w:rPr>
                <w:t>1</w:t>
              </w:r>
              <w:r w:rsidR="006159D2" w:rsidRPr="009D1F54">
                <w:fldChar w:fldCharType="end"/>
              </w:r>
              <w:sdt>
                <w:sdtPr>
                  <w:id w:val="-632567037"/>
                  <w:lock w:val="sdtContentLocked"/>
                  <w:group/>
                </w:sdtPr>
                <w:sdtContent>
                  <w:r w:rsidR="006159D2">
                    <w:rPr>
                      <w:rFonts w:eastAsiaTheme="minorHAnsi"/>
                      <w:lang w:val="ru-RU"/>
                    </w:rPr>
                    <w:t>-</w:t>
                  </w:r>
                </w:sdtContent>
              </w:sdt>
              <w:r w:rsidR="006159D2" w:rsidRPr="009D1F54">
                <w:fldChar w:fldCharType="begin"/>
              </w:r>
              <w:r w:rsidR="006159D2" w:rsidRPr="00074EDF">
                <w:rPr>
                  <w:lang w:val="ru-RU"/>
                </w:rPr>
                <w:instrText xml:space="preserve"> </w:instrText>
              </w:r>
              <w:r w:rsidR="006159D2" w:rsidRPr="009D1F54">
                <w:instrText>DOCPROPERTY</w:instrText>
              </w:r>
              <w:r w:rsidR="006159D2" w:rsidRPr="00074EDF">
                <w:rPr>
                  <w:lang w:val="ru-RU"/>
                </w:rPr>
                <w:instrText xml:space="preserve">  </w:instrText>
              </w:r>
              <w:r w:rsidR="006159D2" w:rsidRPr="009D1F54">
                <w:instrText>Pages</w:instrText>
              </w:r>
              <w:r w:rsidR="006159D2" w:rsidRPr="00074EDF">
                <w:rPr>
                  <w:lang w:val="ru-RU"/>
                </w:rPr>
                <w:instrText xml:space="preserve">  \* </w:instrText>
              </w:r>
              <w:r w:rsidR="006159D2" w:rsidRPr="009D1F54">
                <w:instrText>MERGEFORMAT</w:instrText>
              </w:r>
              <w:r w:rsidR="006159D2" w:rsidRPr="00074EDF">
                <w:rPr>
                  <w:lang w:val="ru-RU"/>
                </w:rPr>
                <w:instrText xml:space="preserve"> </w:instrText>
              </w:r>
              <w:r w:rsidR="006159D2" w:rsidRPr="009D1F54">
                <w:fldChar w:fldCharType="separate"/>
              </w:r>
              <w:r w:rsidR="00723EB8" w:rsidRPr="00723EB8">
                <w:rPr>
                  <w:lang w:val="ru-RU"/>
                </w:rPr>
                <w:t>7</w:t>
              </w:r>
              <w:r w:rsidR="006159D2" w:rsidRPr="009D1F54">
                <w:fldChar w:fldCharType="end"/>
              </w:r>
            </w:p>
          </w:sdtContent>
        </w:sdt>
      </w:tc>
      <w:tc>
        <w:tcPr>
          <w:tcW w:w="4814" w:type="dxa"/>
        </w:tcPr>
        <w:sdt>
          <w:sdtPr>
            <w:rPr>
              <w:lang w:val="en-US"/>
            </w:rPr>
            <w:id w:val="351234953"/>
            <w:lock w:val="sdtContentLocked"/>
            <w:group/>
          </w:sdtPr>
          <w:sdtEndPr>
            <w:rPr>
              <w:lang w:val="en-CA"/>
            </w:rPr>
          </w:sdtEndPr>
          <w:sdtContent>
            <w:p w14:paraId="7E0E33E1" w14:textId="11B0919A" w:rsidR="006159D2" w:rsidRPr="00D342BD" w:rsidRDefault="00000000" w:rsidP="009F3947">
              <w:pPr>
                <w:pStyle w:val="VSUETCite"/>
                <w:cnfStyle w:val="000000000000" w:firstRow="0" w:lastRow="0" w:firstColumn="0" w:lastColumn="0" w:oddVBand="0" w:evenVBand="0" w:oddHBand="0" w:evenHBand="0" w:firstRowFirstColumn="0" w:firstRowLastColumn="0" w:lastRowFirstColumn="0" w:lastRowLastColumn="0"/>
                <w:rPr>
                  <w:rFonts w:eastAsiaTheme="minorHAnsi"/>
                  <w:lang w:val="en-US"/>
                </w:rPr>
              </w:pPr>
              <w:sdt>
                <w:sdtPr>
                  <w:alias w:val="Text_102"/>
                  <w:tag w:val="no"/>
                  <w:id w:val="-654830721"/>
                  <w:lock w:val="sdtLocked"/>
                  <w:dataBinding w:prefixMappings="xmlns:ns0='http://AddIn Basic XML Script/Basic Nodes' " w:xpath="/ns0:basic_XML[1]/ns0:authors[2]" w:storeItemID="{584DB894-62EB-436C-AFF3-E7CAAF8E4356}"/>
                  <w:text/>
                </w:sdtPr>
                <w:sdtContent>
                  <w:r w:rsidR="006159D2" w:rsidRPr="00F83433">
                    <w:rPr>
                      <w:lang w:val="ru-RU"/>
                    </w:rPr>
                    <w:t>ВВЕДИТЕ ЗДЕСЬ Lastname F.S., Lastname F.S. …</w:t>
                  </w:r>
                </w:sdtContent>
              </w:sdt>
              <w:r w:rsidR="006159D2" w:rsidRPr="00EA5DC7">
                <w:rPr>
                  <w:lang w:val="ru-RU"/>
                </w:rPr>
                <w:t xml:space="preserve"> </w:t>
              </w:r>
              <w:sdt>
                <w:sdtPr>
                  <w:alias w:val="text_103"/>
                  <w:tag w:val="no"/>
                  <w:id w:val="1639151996"/>
                  <w:lock w:val="sdtLocked"/>
                  <w:dataBinding w:prefixMappings="xmlns:ns0='http://AddIn Basic XML Script/Basic Nodes' " w:xpath="/ns0:basic_XML[1]/ns0:title[2]" w:storeItemID="{584DB894-62EB-436C-AFF3-E7CAAF8E4356}"/>
                  <w:text/>
                </w:sdtPr>
                <w:sdtContent>
                  <w:r w:rsidR="006159D2" w:rsidRPr="008A7697">
                    <w:rPr>
                      <w:lang w:val="ru-RU"/>
                    </w:rPr>
                    <w:t>Введите здесь название статьи на английском языке</w:t>
                  </w:r>
                </w:sdtContent>
              </w:sdt>
              <w:sdt>
                <w:sdtPr>
                  <w:id w:val="-1934504705"/>
                  <w:lock w:val="sdtContentLocked"/>
                  <w:group/>
                </w:sdtPr>
                <w:sdtContent>
                  <w:r w:rsidR="006159D2" w:rsidRPr="001D7938">
                    <w:rPr>
                      <w:lang w:val="ru-RU"/>
                    </w:rPr>
                    <w:t xml:space="preserve">. </w:t>
                  </w:r>
                  <w:r w:rsidR="006159D2" w:rsidRPr="00751CD9">
                    <w:rPr>
                      <w:i/>
                    </w:rPr>
                    <w:t>Vestnik</w:t>
                  </w:r>
                  <w:bookmarkStart w:id="55" w:name="OLE_LINK47"/>
                  <w:bookmarkStart w:id="56" w:name="OLE_LINK48"/>
                  <w:r w:rsidR="006159D2">
                    <w:rPr>
                      <w:lang w:val="en-US"/>
                    </w:rPr>
                    <w:t> </w:t>
                  </w:r>
                  <w:r w:rsidR="006159D2" w:rsidRPr="00494CE8">
                    <w:rPr>
                      <w:i/>
                      <w:lang w:val="en-US"/>
                    </w:rPr>
                    <w:t>V</w:t>
                  </w:r>
                  <w:r w:rsidR="006159D2">
                    <w:rPr>
                      <w:i/>
                      <w:lang w:val="en-US"/>
                    </w:rPr>
                    <w:t>GUIT</w:t>
                  </w:r>
                  <w:bookmarkEnd w:id="55"/>
                  <w:bookmarkEnd w:id="56"/>
                  <w:r w:rsidR="006159D2">
                    <w:rPr>
                      <w:lang w:val="en-US"/>
                    </w:rPr>
                    <w:t xml:space="preserve"> </w:t>
                  </w:r>
                  <w:r w:rsidR="006159D2" w:rsidRPr="00D97693">
                    <w:rPr>
                      <w:lang w:val="en-US"/>
                    </w:rPr>
                    <w:t>[</w:t>
                  </w:r>
                  <w:r w:rsidR="006159D2" w:rsidRPr="009D1F54">
                    <w:t>Proceedings</w:t>
                  </w:r>
                  <w:r w:rsidR="006159D2">
                    <w:rPr>
                      <w:lang w:val="en-US"/>
                    </w:rPr>
                    <w:t> </w:t>
                  </w:r>
                  <w:r w:rsidR="006159D2" w:rsidRPr="009D1F54">
                    <w:t>of</w:t>
                  </w:r>
                  <w:r w:rsidR="006159D2">
                    <w:rPr>
                      <w:lang w:val="en-US"/>
                    </w:rPr>
                    <w:t> </w:t>
                  </w:r>
                  <w:r w:rsidR="006159D2">
                    <w:t>VSUET</w:t>
                  </w:r>
                  <w:r w:rsidR="006159D2" w:rsidRPr="00D97693">
                    <w:rPr>
                      <w:lang w:val="en-US"/>
                    </w:rPr>
                    <w:t xml:space="preserve">]. </w:t>
                  </w:r>
                  <w:sdt>
                    <w:sdtPr>
                      <w:alias w:val="Text_104"/>
                      <w:tag w:val="no"/>
                      <w:id w:val="-979300289"/>
                      <w:lock w:val="sdtContentLocked"/>
                      <w:dataBinding w:prefixMappings="xmlns:ns0='http://AddIn Basic XML Script/Basic Nodes' " w:xpath="/ns0:basic_XML[1]/ns0:year[1]" w:storeItemID="{584DB894-62EB-436C-AFF3-E7CAAF8E4356}"/>
                      <w:text/>
                    </w:sdtPr>
                    <w:sdtContent>
                      <w:r w:rsidR="00EE5642">
                        <w:t>2026</w:t>
                      </w:r>
                    </w:sdtContent>
                  </w:sdt>
                </w:sdtContent>
              </w:sdt>
              <w:sdt>
                <w:sdtPr>
                  <w:id w:val="-1355112135"/>
                  <w:lock w:val="sdtContentLocked"/>
                  <w:group/>
                </w:sdtPr>
                <w:sdtContent>
                  <w:r w:rsidR="006159D2">
                    <w:t>. vol. </w:t>
                  </w:r>
                </w:sdtContent>
              </w:sdt>
              <w:sdt>
                <w:sdtPr>
                  <w:alias w:val="text43534_2"/>
                  <w:tag w:val="no"/>
                  <w:id w:val="-1715880512"/>
                  <w:lock w:val="sdtContentLocked"/>
                  <w:dataBinding w:prefixMappings="xmlns:ns0='http://AddIn Basic XML Script/Basic Nodes' " w:xpath="/ns0:basic_XML[1]/ns0:vol[1]" w:storeItemID="{584DB894-62EB-436C-AFF3-E7CAAF8E4356}"/>
                  <w:text/>
                </w:sdtPr>
                <w:sdtContent>
                  <w:r w:rsidR="00EE5642">
                    <w:t>88</w:t>
                  </w:r>
                </w:sdtContent>
              </w:sdt>
              <w:sdt>
                <w:sdtPr>
                  <w:id w:val="-1763525222"/>
                  <w:lock w:val="sdtContentLocked"/>
                  <w:group/>
                </w:sdtPr>
                <w:sdtContent>
                  <w:r w:rsidR="006159D2" w:rsidRPr="00053794">
                    <w:rPr>
                      <w:lang w:val="en-US"/>
                    </w:rPr>
                    <w:t>.</w:t>
                  </w:r>
                  <w:r w:rsidR="006159D2">
                    <w:rPr>
                      <w:lang w:val="en-US"/>
                    </w:rPr>
                    <w:t> </w:t>
                  </w:r>
                  <w:r w:rsidR="006159D2" w:rsidRPr="009D1F54">
                    <w:rPr>
                      <w:rFonts w:eastAsiaTheme="minorHAnsi"/>
                    </w:rPr>
                    <w:t>no</w:t>
                  </w:r>
                  <w:r w:rsidR="006159D2" w:rsidRPr="00053794">
                    <w:rPr>
                      <w:rFonts w:eastAsiaTheme="minorHAnsi"/>
                      <w:lang w:val="en-US"/>
                    </w:rPr>
                    <w:t>.</w:t>
                  </w:r>
                  <w:r w:rsidR="006159D2" w:rsidRPr="009D1F54">
                    <w:rPr>
                      <w:rFonts w:eastAsiaTheme="minorHAnsi"/>
                    </w:rPr>
                    <w:t> </w:t>
                  </w:r>
                </w:sdtContent>
              </w:sdt>
              <w:sdt>
                <w:sdtPr>
                  <w:alias w:val="Text_105"/>
                  <w:tag w:val="no"/>
                  <w:id w:val="600917914"/>
                  <w:lock w:val="sdtContentLocked"/>
                  <w:dataBinding w:prefixMappings="xmlns:ns0='http://AddIn Basic XML Script/Basic Nodes' " w:xpath="/ns0:basic_XML[1]/ns0:number[1]" w:storeItemID="{584DB894-62EB-436C-AFF3-E7CAAF8E4356}"/>
                  <w:text/>
                </w:sdtPr>
                <w:sdtContent>
                  <w:r w:rsidR="00EE5642">
                    <w:t>3</w:t>
                  </w:r>
                </w:sdtContent>
              </w:sdt>
              <w:sdt>
                <w:sdtPr>
                  <w:id w:val="1021429806"/>
                  <w:lock w:val="sdtContentLocked"/>
                  <w:group/>
                </w:sdtPr>
                <w:sdtContent>
                  <w:r w:rsidR="006159D2" w:rsidRPr="00053794">
                    <w:rPr>
                      <w:lang w:val="en-US"/>
                    </w:rPr>
                    <w:t>.</w:t>
                  </w:r>
                  <w:r w:rsidR="006159D2">
                    <w:rPr>
                      <w:lang w:val="en-US"/>
                    </w:rPr>
                    <w:t> </w:t>
                  </w:r>
                  <w:r w:rsidR="006159D2" w:rsidRPr="009D1F54">
                    <w:t>pp</w:t>
                  </w:r>
                  <w:r w:rsidR="006159D2" w:rsidRPr="00053794">
                    <w:rPr>
                      <w:lang w:val="en-US"/>
                    </w:rPr>
                    <w:t>.</w:t>
                  </w:r>
                  <w:r w:rsidR="006159D2" w:rsidRPr="009D1F54">
                    <w:t> </w:t>
                  </w:r>
                </w:sdtContent>
              </w:sdt>
              <w:r w:rsidR="006159D2" w:rsidRPr="009D1F54">
                <w:fldChar w:fldCharType="begin"/>
              </w:r>
              <w:r w:rsidR="006159D2" w:rsidRPr="00053794">
                <w:rPr>
                  <w:rFonts w:eastAsiaTheme="minorHAnsi"/>
                  <w:lang w:val="en-US"/>
                </w:rPr>
                <w:instrText xml:space="preserve"> </w:instrText>
              </w:r>
              <w:r w:rsidR="006159D2" w:rsidRPr="009D1F54">
                <w:rPr>
                  <w:rFonts w:eastAsiaTheme="minorHAnsi"/>
                </w:rPr>
                <w:instrText>PAGE</w:instrText>
              </w:r>
              <w:r w:rsidR="006159D2" w:rsidRPr="00053794">
                <w:rPr>
                  <w:rFonts w:eastAsiaTheme="minorHAnsi"/>
                  <w:lang w:val="en-US"/>
                </w:rPr>
                <w:instrText xml:space="preserve">   \* </w:instrText>
              </w:r>
              <w:r w:rsidR="006159D2" w:rsidRPr="009D1F54">
                <w:rPr>
                  <w:rFonts w:eastAsiaTheme="minorHAnsi"/>
                </w:rPr>
                <w:instrText>MERGEFORMAT</w:instrText>
              </w:r>
              <w:r w:rsidR="006159D2" w:rsidRPr="00053794">
                <w:rPr>
                  <w:rFonts w:eastAsiaTheme="minorHAnsi"/>
                  <w:lang w:val="en-US"/>
                </w:rPr>
                <w:instrText xml:space="preserve"> </w:instrText>
              </w:r>
              <w:r w:rsidR="006159D2" w:rsidRPr="009D1F54">
                <w:fldChar w:fldCharType="separate"/>
              </w:r>
              <w:r w:rsidR="006159D2" w:rsidRPr="009F3947">
                <w:rPr>
                  <w:rFonts w:eastAsiaTheme="minorHAnsi"/>
                  <w:noProof/>
                  <w:lang w:val="en-US"/>
                </w:rPr>
                <w:t>1</w:t>
              </w:r>
              <w:r w:rsidR="006159D2" w:rsidRPr="009D1F54">
                <w:fldChar w:fldCharType="end"/>
              </w:r>
              <w:sdt>
                <w:sdtPr>
                  <w:id w:val="-153763110"/>
                  <w:lock w:val="sdtContentLocked"/>
                  <w:group/>
                </w:sdtPr>
                <w:sdtContent>
                  <w:r w:rsidR="006159D2">
                    <w:rPr>
                      <w:rFonts w:eastAsiaTheme="minorHAnsi"/>
                    </w:rPr>
                    <w:t>–</w:t>
                  </w:r>
                </w:sdtContent>
              </w:sdt>
              <w:r w:rsidR="006159D2" w:rsidRPr="009D1F54">
                <w:fldChar w:fldCharType="begin"/>
              </w:r>
              <w:r w:rsidR="006159D2" w:rsidRPr="00053794">
                <w:rPr>
                  <w:lang w:val="en-US"/>
                </w:rPr>
                <w:instrText xml:space="preserve"> </w:instrText>
              </w:r>
              <w:r w:rsidR="006159D2" w:rsidRPr="009D1F54">
                <w:instrText>DOCPROPERTY</w:instrText>
              </w:r>
              <w:r w:rsidR="006159D2" w:rsidRPr="00053794">
                <w:rPr>
                  <w:lang w:val="en-US"/>
                </w:rPr>
                <w:instrText xml:space="preserve">  </w:instrText>
              </w:r>
              <w:r w:rsidR="006159D2" w:rsidRPr="009D1F54">
                <w:instrText>Pages</w:instrText>
              </w:r>
              <w:r w:rsidR="006159D2" w:rsidRPr="00053794">
                <w:rPr>
                  <w:lang w:val="en-US"/>
                </w:rPr>
                <w:instrText xml:space="preserve">  \* </w:instrText>
              </w:r>
              <w:r w:rsidR="006159D2" w:rsidRPr="009D1F54">
                <w:instrText>MERGEFORMAT</w:instrText>
              </w:r>
              <w:r w:rsidR="006159D2" w:rsidRPr="00053794">
                <w:rPr>
                  <w:lang w:val="en-US"/>
                </w:rPr>
                <w:instrText xml:space="preserve"> </w:instrText>
              </w:r>
              <w:r w:rsidR="006159D2" w:rsidRPr="009D1F54">
                <w:fldChar w:fldCharType="separate"/>
              </w:r>
              <w:r w:rsidR="00723EB8" w:rsidRPr="00723EB8">
                <w:rPr>
                  <w:lang w:val="en-US"/>
                </w:rPr>
                <w:t>7</w:t>
              </w:r>
              <w:r w:rsidR="006159D2" w:rsidRPr="009D1F54">
                <w:fldChar w:fldCharType="end"/>
              </w:r>
              <w:r w:rsidR="006159D2" w:rsidRPr="00053794">
                <w:rPr>
                  <w:lang w:val="en-US"/>
                </w:rPr>
                <w:t>. (</w:t>
              </w:r>
              <w:r w:rsidR="006159D2" w:rsidRPr="009D1F54">
                <w:t>in</w:t>
              </w:r>
              <w:r w:rsidR="006159D2" w:rsidRPr="00D97693">
                <w:rPr>
                  <w:lang w:val="en-US"/>
                </w:rPr>
                <w:t> </w:t>
              </w:r>
              <w:r w:rsidR="006159D2" w:rsidRPr="009D1F54">
                <w:t>Russ</w:t>
              </w:r>
              <w:r w:rsidR="006159D2">
                <w:t>ian</w:t>
              </w:r>
              <w:r w:rsidR="006159D2" w:rsidRPr="00053794">
                <w:rPr>
                  <w:lang w:val="en-US"/>
                </w:rPr>
                <w:t>)</w:t>
              </w:r>
              <w:sdt>
                <w:sdtPr>
                  <w:id w:val="-1884857576"/>
                  <w:lock w:val="sdtContentLocked"/>
                  <w:group/>
                </w:sdtPr>
                <w:sdtContent>
                  <w:r w:rsidR="006159D2" w:rsidRPr="009D1F54">
                    <w:t>. doi:10.20914/2310</w:t>
                  </w:r>
                  <w:r w:rsidR="006159D2">
                    <w:t>-</w:t>
                  </w:r>
                  <w:r w:rsidR="006159D2" w:rsidRPr="009D1F54">
                    <w:t>1202</w:t>
                  </w:r>
                  <w:r w:rsidR="006159D2">
                    <w:t>-</w:t>
                  </w:r>
                </w:sdtContent>
              </w:sdt>
              <w:sdt>
                <w:sdtPr>
                  <w:alias w:val="Text_106"/>
                  <w:tag w:val="no"/>
                  <w:id w:val="238227134"/>
                  <w:lock w:val="sdtContentLocked"/>
                  <w:dataBinding w:prefixMappings="xmlns:ns0='http://AddIn Basic XML Script/Basic Nodes' " w:xpath="/ns0:basic_XML[1]/ns0:year[1]" w:storeItemID="{584DB894-62EB-436C-AFF3-E7CAAF8E4356}"/>
                  <w:text/>
                </w:sdtPr>
                <w:sdtContent>
                  <w:r w:rsidR="00EE5642">
                    <w:t>2026</w:t>
                  </w:r>
                </w:sdtContent>
              </w:sdt>
              <w:sdt>
                <w:sdtPr>
                  <w:id w:val="-718203042"/>
                  <w:lock w:val="sdtContentLocked"/>
                  <w:group/>
                </w:sdtPr>
                <w:sdtContent>
                  <w:r w:rsidR="006159D2">
                    <w:t>-</w:t>
                  </w:r>
                </w:sdtContent>
              </w:sdt>
              <w:sdt>
                <w:sdtPr>
                  <w:alias w:val="Text_107"/>
                  <w:tag w:val="no"/>
                  <w:id w:val="-918490277"/>
                  <w:lock w:val="sdtContentLocked"/>
                  <w:dataBinding w:prefixMappings="xmlns:ns0='http://AddIn Basic XML Script/Basic Nodes' " w:xpath="/ns0:basic_XML[1]/ns0:number[1]" w:storeItemID="{584DB894-62EB-436C-AFF3-E7CAAF8E4356}"/>
                  <w:text/>
                </w:sdtPr>
                <w:sdtContent>
                  <w:r w:rsidR="00EE5642">
                    <w:t>3</w:t>
                  </w:r>
                </w:sdtContent>
              </w:sdt>
              <w:sdt>
                <w:sdtPr>
                  <w:id w:val="1619175965"/>
                  <w:lock w:val="sdtContentLocked"/>
                  <w:group/>
                </w:sdtPr>
                <w:sdtContent>
                  <w:r w:rsidR="006159D2">
                    <w:t>-</w:t>
                  </w:r>
                </w:sdtContent>
              </w:sdt>
              <w:r w:rsidR="006159D2" w:rsidRPr="009D1F54">
                <w:fldChar w:fldCharType="begin"/>
              </w:r>
              <w:r w:rsidR="006159D2" w:rsidRPr="009D1F54">
                <w:instrText xml:space="preserve"> PAGE   \* MERGEFORMAT </w:instrText>
              </w:r>
              <w:r w:rsidR="006159D2" w:rsidRPr="009D1F54">
                <w:fldChar w:fldCharType="separate"/>
              </w:r>
              <w:r w:rsidR="006159D2">
                <w:rPr>
                  <w:noProof/>
                </w:rPr>
                <w:t>1</w:t>
              </w:r>
              <w:r w:rsidR="006159D2" w:rsidRPr="009D1F54">
                <w:fldChar w:fldCharType="end"/>
              </w:r>
              <w:sdt>
                <w:sdtPr>
                  <w:id w:val="-2111731021"/>
                  <w:lock w:val="sdtContentLocked"/>
                  <w:group/>
                </w:sdtPr>
                <w:sdtContent>
                  <w:r w:rsidR="006159D2">
                    <w:t>-</w:t>
                  </w:r>
                </w:sdtContent>
              </w:sdt>
              <w:r w:rsidR="006159D2" w:rsidRPr="009D1F54">
                <w:fldChar w:fldCharType="begin"/>
              </w:r>
              <w:r w:rsidR="006159D2" w:rsidRPr="009D1F54">
                <w:instrText xml:space="preserve"> DOCPROPERTY  Pages  \* MERGEFORMAT </w:instrText>
              </w:r>
              <w:r w:rsidR="006159D2" w:rsidRPr="009D1F54">
                <w:fldChar w:fldCharType="separate"/>
              </w:r>
              <w:r w:rsidR="00723EB8">
                <w:t>7</w:t>
              </w:r>
              <w:r w:rsidR="006159D2" w:rsidRPr="009D1F54">
                <w:fldChar w:fldCharType="end"/>
              </w:r>
            </w:p>
          </w:sdtContent>
        </w:sdt>
      </w:tc>
    </w:tr>
  </w:tbl>
  <w:sdt>
    <w:sdtPr>
      <w:rPr>
        <w:sz w:val="16"/>
        <w:szCs w:val="16"/>
      </w:rPr>
      <w:id w:val="1230728758"/>
      <w:docPartObj>
        <w:docPartGallery w:val="Page Numbers (Bottom of Page)"/>
        <w:docPartUnique/>
      </w:docPartObj>
    </w:sdtPr>
    <w:sdtEndPr>
      <w:rPr>
        <w:sz w:val="24"/>
        <w:szCs w:val="22"/>
      </w:rPr>
    </w:sdtEndPr>
    <w:sdtContent>
      <w:p w14:paraId="6C76B16A" w14:textId="7C525C4C" w:rsidR="006159D2" w:rsidRPr="000905FE" w:rsidRDefault="006159D2" w:rsidP="00160970">
        <w:pPr>
          <w:jc w:val="right"/>
          <w:rPr>
            <w:sz w:val="24"/>
            <w:szCs w:val="22"/>
          </w:rPr>
        </w:pPr>
        <w:r w:rsidRPr="000905FE">
          <w:rPr>
            <w:sz w:val="24"/>
            <w:szCs w:val="22"/>
          </w:rPr>
          <w:fldChar w:fldCharType="begin"/>
        </w:r>
        <w:r w:rsidRPr="000905FE">
          <w:rPr>
            <w:sz w:val="24"/>
            <w:szCs w:val="22"/>
          </w:rPr>
          <w:instrText>PAGE   \* MERGEFORMAT</w:instrText>
        </w:r>
        <w:r w:rsidRPr="000905FE">
          <w:rPr>
            <w:sz w:val="24"/>
            <w:szCs w:val="22"/>
          </w:rPr>
          <w:fldChar w:fldCharType="separate"/>
        </w:r>
        <w:r>
          <w:rPr>
            <w:noProof/>
            <w:sz w:val="24"/>
            <w:szCs w:val="22"/>
          </w:rPr>
          <w:t>1</w:t>
        </w:r>
        <w:r w:rsidRPr="000905FE">
          <w:rPr>
            <w:sz w:val="24"/>
            <w:szCs w:val="22"/>
          </w:rPr>
          <w:fldChar w:fldCharType="end"/>
        </w:r>
      </w:p>
    </w:sdtContent>
  </w:sdt>
  <w:p w14:paraId="20812DB1" w14:textId="77777777" w:rsidR="006159D2" w:rsidRPr="009828F6" w:rsidRDefault="006159D2" w:rsidP="00C62BE5">
    <w:pP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C3105" w14:textId="77777777" w:rsidR="001255E7" w:rsidRDefault="001255E7" w:rsidP="000B670B">
      <w:r>
        <w:separator/>
      </w:r>
    </w:p>
  </w:footnote>
  <w:footnote w:type="continuationSeparator" w:id="0">
    <w:p w14:paraId="08F71A37" w14:textId="77777777" w:rsidR="001255E7" w:rsidRDefault="001255E7" w:rsidP="000B67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onotype Corsiva" w:eastAsiaTheme="minorHAnsi" w:hAnsi="Monotype Corsiva"/>
        <w:b/>
        <w:i/>
        <w:sz w:val="22"/>
        <w:szCs w:val="20"/>
        <w:lang w:val="en-US" w:eastAsia="en-US"/>
      </w:rPr>
      <w:id w:val="-1466422953"/>
      <w:lock w:val="sdtContentLocked"/>
      <w:placeholder>
        <w:docPart w:val="CE8324DAAFE7470AACA3826D7B0CFD1A"/>
      </w:placeholder>
      <w:group/>
    </w:sdtPr>
    <w:sdtEndPr>
      <w:rPr>
        <w:sz w:val="2"/>
        <w:szCs w:val="2"/>
        <w:lang w:val="ru-RU"/>
      </w:rPr>
    </w:sdtEndPr>
    <w:sdtContent>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7"/>
          <w:gridCol w:w="2101"/>
        </w:tblGrid>
        <w:tr w:rsidR="006159D2" w:rsidRPr="00DB07E3" w14:paraId="174EDB3E" w14:textId="77777777" w:rsidTr="0002531B">
          <w:tc>
            <w:tcPr>
              <w:cnfStyle w:val="001000000000" w:firstRow="0" w:lastRow="0" w:firstColumn="1" w:lastColumn="0" w:oddVBand="0" w:evenVBand="0" w:oddHBand="0" w:evenHBand="0" w:firstRowFirstColumn="0" w:firstRowLastColumn="0" w:lastRowFirstColumn="0" w:lastRowLastColumn="0"/>
              <w:tcW w:w="3910" w:type="pct"/>
            </w:tcPr>
            <w:p w14:paraId="6C37132A" w14:textId="1F29A5C5" w:rsidR="006159D2" w:rsidRPr="00DB07E3" w:rsidRDefault="00000000" w:rsidP="001D0D5E">
              <w:pPr>
                <w:pStyle w:val="a6"/>
                <w:rPr>
                  <w:rFonts w:ascii="Monotype Corsiva" w:hAnsi="Monotype Corsiva"/>
                  <w:b/>
                  <w:i/>
                  <w:szCs w:val="20"/>
                  <w:lang w:val="en-US"/>
                </w:rPr>
              </w:pPr>
              <w:sdt>
                <w:sdtPr>
                  <w:rPr>
                    <w:rFonts w:ascii="Monotype Corsiva" w:hAnsi="Monotype Corsiva"/>
                    <w:b/>
                    <w:i/>
                    <w:szCs w:val="20"/>
                    <w:lang w:val="en-US"/>
                  </w:rPr>
                  <w:alias w:val="Text_924"/>
                  <w:tag w:val="no"/>
                  <w:id w:val="1998457735"/>
                  <w:lock w:val="sdtLocked"/>
                  <w:placeholder>
                    <w:docPart w:val="75C885B7D8294404A916CB7924FAF7EE"/>
                  </w:placeholder>
                  <w:dataBinding w:prefixMappings="xmlns:ns0='http://AddIn Basic XML Script/Basic Nodes' " w:xpath="/ns0:basic_XML[1]/ns0:authors2_en[1]" w:storeItemID="{584DB894-62EB-436C-AFF3-E7CAAF8E4356}"/>
                  <w:text/>
                </w:sdtPr>
                <w:sdtContent>
                  <w:r w:rsidR="006159D2" w:rsidRPr="00DB07E3">
                    <w:rPr>
                      <w:rFonts w:ascii="Monotype Corsiva" w:hAnsi="Monotype Corsiva"/>
                      <w:b/>
                      <w:i/>
                      <w:szCs w:val="20"/>
                      <w:lang w:val="en-US"/>
                    </w:rPr>
                    <w:t>Lastname F.S. et al.</w:t>
                  </w:r>
                </w:sdtContent>
              </w:sdt>
              <w:r w:rsidR="006159D2" w:rsidRPr="00DB07E3">
                <w:rPr>
                  <w:rFonts w:ascii="Monotype Corsiva" w:hAnsi="Monotype Corsiva"/>
                  <w:b/>
                  <w:i/>
                  <w:szCs w:val="20"/>
                  <w:lang w:val="en-US"/>
                </w:rPr>
                <w:t xml:space="preserve"> </w:t>
              </w:r>
              <w:sdt>
                <w:sdtPr>
                  <w:rPr>
                    <w:rFonts w:ascii="Monotype Corsiva" w:hAnsi="Monotype Corsiva"/>
                    <w:b/>
                    <w:i/>
                    <w:szCs w:val="20"/>
                    <w:lang w:val="en-US"/>
                  </w:rPr>
                  <w:alias w:val="journal_3"/>
                  <w:tag w:val="no"/>
                  <w:id w:val="909586483"/>
                  <w:lock w:val="sdtContentLocked"/>
                  <w:placeholder>
                    <w:docPart w:val="04731A428DC54A55A16D73677ACB3FE0"/>
                  </w:placeholder>
                  <w:text/>
                </w:sdtPr>
                <w:sdtContent>
                  <w:r w:rsidR="006159D2" w:rsidRPr="00DB07E3">
                    <w:rPr>
                      <w:rFonts w:ascii="Monotype Corsiva" w:hAnsi="Monotype Corsiva"/>
                      <w:b/>
                      <w:i/>
                      <w:szCs w:val="20"/>
                      <w:lang w:val="en-US"/>
                    </w:rPr>
                    <w:t>Proceedings of VSUET</w:t>
                  </w:r>
                </w:sdtContent>
              </w:sdt>
              <w:r w:rsidR="006159D2" w:rsidRPr="00DB07E3">
                <w:rPr>
                  <w:rFonts w:ascii="Monotype Corsiva" w:hAnsi="Monotype Corsiva"/>
                  <w:b/>
                  <w:i/>
                  <w:szCs w:val="20"/>
                  <w:lang w:val="en-US"/>
                </w:rPr>
                <w:t>,</w:t>
              </w:r>
              <w:bookmarkStart w:id="0" w:name="_Hlk20757043"/>
              <w:r w:rsidR="006159D2" w:rsidRPr="00DB07E3">
                <w:rPr>
                  <w:rFonts w:ascii="Monotype Corsiva" w:hAnsi="Monotype Corsiva"/>
                  <w:b/>
                  <w:i/>
                  <w:szCs w:val="20"/>
                  <w:lang w:val="en-US"/>
                </w:rPr>
                <w:t> </w:t>
              </w:r>
              <w:sdt>
                <w:sdtPr>
                  <w:rPr>
                    <w:rFonts w:ascii="Monotype Corsiva" w:hAnsi="Monotype Corsiva"/>
                    <w:b/>
                    <w:i/>
                    <w:szCs w:val="20"/>
                    <w:lang w:val="en-US"/>
                  </w:rPr>
                  <w:alias w:val="year_3"/>
                  <w:tag w:val="no"/>
                  <w:id w:val="1869645651"/>
                  <w:lock w:val="sdtLocked"/>
                  <w:placeholder>
                    <w:docPart w:val="6CC137ECAC4B433FB4C953B859B5EF8D"/>
                  </w:placeholder>
                  <w:dataBinding w:prefixMappings="xmlns:ns0='http://AddIn Basic XML Script/Basic Nodes' " w:xpath="/ns0:basic_XML[1]/ns0:year[1]" w:storeItemID="{584DB894-62EB-436C-AFF3-E7CAAF8E4356}"/>
                  <w:text/>
                </w:sdtPr>
                <w:sdtContent>
                  <w:r w:rsidR="004D7743">
                    <w:rPr>
                      <w:rFonts w:ascii="Monotype Corsiva" w:hAnsi="Monotype Corsiva"/>
                      <w:b/>
                      <w:i/>
                      <w:szCs w:val="20"/>
                      <w:lang w:val="en-US"/>
                    </w:rPr>
                    <w:t>202</w:t>
                  </w:r>
                  <w:r w:rsidR="00EE5642">
                    <w:rPr>
                      <w:rFonts w:ascii="Monotype Corsiva" w:hAnsi="Monotype Corsiva"/>
                      <w:b/>
                      <w:i/>
                      <w:szCs w:val="20"/>
                      <w:lang w:val="en-US"/>
                    </w:rPr>
                    <w:t>6</w:t>
                  </w:r>
                </w:sdtContent>
              </w:sdt>
              <w:r w:rsidR="006159D2" w:rsidRPr="00DB07E3">
                <w:rPr>
                  <w:rFonts w:ascii="Monotype Corsiva" w:hAnsi="Monotype Corsiva"/>
                  <w:b/>
                  <w:i/>
                  <w:szCs w:val="20"/>
                  <w:lang w:val="en-US"/>
                </w:rPr>
                <w:t>,</w:t>
              </w:r>
              <w:bookmarkEnd w:id="0"/>
              <w:r w:rsidR="006159D2" w:rsidRPr="00DB07E3">
                <w:rPr>
                  <w:rFonts w:ascii="Monotype Corsiva" w:hAnsi="Monotype Corsiva"/>
                  <w:b/>
                  <w:i/>
                  <w:szCs w:val="20"/>
                  <w:lang w:val="en-US"/>
                </w:rPr>
                <w:t> </w:t>
              </w:r>
              <w:r w:rsidR="006159D2" w:rsidRPr="00DB07E3">
                <w:rPr>
                  <w:rFonts w:ascii="Monotype Corsiva" w:hAnsi="Monotype Corsiva"/>
                  <w:b/>
                  <w:i/>
                  <w:szCs w:val="20"/>
                </w:rPr>
                <w:t>vol</w:t>
              </w:r>
              <w:r w:rsidR="006159D2" w:rsidRPr="00DB07E3">
                <w:rPr>
                  <w:rFonts w:ascii="Monotype Corsiva" w:hAnsi="Monotype Corsiva"/>
                  <w:b/>
                  <w:i/>
                  <w:szCs w:val="20"/>
                  <w:lang w:val="en-US"/>
                </w:rPr>
                <w:t>. </w:t>
              </w:r>
              <w:sdt>
                <w:sdtPr>
                  <w:rPr>
                    <w:rFonts w:ascii="Monotype Corsiva" w:hAnsi="Monotype Corsiva"/>
                    <w:b/>
                    <w:i/>
                    <w:szCs w:val="20"/>
                    <w:lang w:val="en-US"/>
                  </w:rPr>
                  <w:alias w:val="vol"/>
                  <w:tag w:val="no"/>
                  <w:id w:val="-508216740"/>
                  <w:lock w:val="sdtLocked"/>
                  <w:placeholder>
                    <w:docPart w:val="D408CCD008C04DF3A451F80C5F776D1B"/>
                  </w:placeholder>
                  <w:dataBinding w:xpath="/ns0:basic_XML[1]/ns0:vol[1]" w:storeItemID="{584DB894-62EB-436C-AFF3-E7CAAF8E4356}"/>
                  <w:text/>
                </w:sdtPr>
                <w:sdtContent>
                  <w:r w:rsidR="00EE5642">
                    <w:rPr>
                      <w:rFonts w:ascii="Monotype Corsiva" w:hAnsi="Monotype Corsiva"/>
                      <w:b/>
                      <w:i/>
                      <w:szCs w:val="20"/>
                      <w:lang w:val="en-US"/>
                    </w:rPr>
                    <w:t>88</w:t>
                  </w:r>
                </w:sdtContent>
              </w:sdt>
              <w:r w:rsidR="006159D2" w:rsidRPr="00DB07E3">
                <w:rPr>
                  <w:rFonts w:ascii="Monotype Corsiva" w:hAnsi="Monotype Corsiva"/>
                  <w:b/>
                  <w:i/>
                  <w:szCs w:val="20"/>
                </w:rPr>
                <w:t>,</w:t>
              </w:r>
              <w:r w:rsidR="006159D2" w:rsidRPr="00DB07E3">
                <w:rPr>
                  <w:rFonts w:ascii="Monotype Corsiva" w:hAnsi="Monotype Corsiva"/>
                  <w:b/>
                  <w:i/>
                  <w:szCs w:val="20"/>
                  <w:lang w:val="en-US"/>
                </w:rPr>
                <w:t> </w:t>
              </w:r>
              <w:r w:rsidR="006159D2" w:rsidRPr="00DB07E3">
                <w:rPr>
                  <w:rFonts w:ascii="Monotype Corsiva" w:hAnsi="Monotype Corsiva"/>
                  <w:b/>
                  <w:i/>
                  <w:szCs w:val="20"/>
                </w:rPr>
                <w:t>no.</w:t>
              </w:r>
              <w:r w:rsidR="006159D2" w:rsidRPr="00DB07E3">
                <w:rPr>
                  <w:rFonts w:ascii="Monotype Corsiva" w:hAnsi="Monotype Corsiva"/>
                  <w:b/>
                  <w:i/>
                  <w:szCs w:val="20"/>
                  <w:lang w:val="en-US"/>
                </w:rPr>
                <w:t> </w:t>
              </w:r>
              <w:sdt>
                <w:sdtPr>
                  <w:rPr>
                    <w:rFonts w:ascii="Monotype Corsiva" w:hAnsi="Monotype Corsiva"/>
                    <w:b/>
                    <w:i/>
                    <w:szCs w:val="20"/>
                    <w:lang w:val="en-US"/>
                  </w:rPr>
                  <w:alias w:val="number_3"/>
                  <w:tag w:val="no"/>
                  <w:id w:val="1067845932"/>
                  <w:lock w:val="sdtLocked"/>
                  <w:placeholder>
                    <w:docPart w:val="04731A428DC54A55A16D73677ACB3FE0"/>
                  </w:placeholder>
                  <w:dataBinding w:prefixMappings="xmlns:ns0='http://AddIn Basic XML Script/Basic Nodes' " w:xpath="/ns0:basic_XML[1]/ns0:number[1]" w:storeItemID="{584DB894-62EB-436C-AFF3-E7CAAF8E4356}"/>
                  <w:text/>
                </w:sdtPr>
                <w:sdtContent>
                  <w:r w:rsidR="00EE5642">
                    <w:rPr>
                      <w:rFonts w:ascii="Monotype Corsiva" w:hAnsi="Monotype Corsiva"/>
                      <w:b/>
                      <w:i/>
                      <w:szCs w:val="20"/>
                      <w:lang w:val="en-US"/>
                    </w:rPr>
                    <w:t>3</w:t>
                  </w:r>
                </w:sdtContent>
              </w:sdt>
              <w:r w:rsidR="006159D2" w:rsidRPr="00DB07E3">
                <w:rPr>
                  <w:rFonts w:ascii="Monotype Corsiva" w:hAnsi="Monotype Corsiva"/>
                  <w:b/>
                  <w:i/>
                  <w:szCs w:val="20"/>
                </w:rPr>
                <w:t>,</w:t>
              </w:r>
              <w:r w:rsidR="006159D2" w:rsidRPr="00DB07E3">
                <w:rPr>
                  <w:rFonts w:ascii="Monotype Corsiva" w:hAnsi="Monotype Corsiva"/>
                  <w:b/>
                  <w:i/>
                  <w:szCs w:val="20"/>
                  <w:lang w:val="en-US"/>
                </w:rPr>
                <w:t> pp. </w:t>
              </w:r>
              <w:r w:rsidR="006159D2" w:rsidRPr="00DB07E3">
                <w:rPr>
                  <w:rFonts w:ascii="Monotype Corsiva" w:hAnsi="Monotype Corsiva"/>
                  <w:b/>
                  <w:i/>
                  <w:szCs w:val="20"/>
                  <w:lang w:val="en-US"/>
                </w:rPr>
                <w:fldChar w:fldCharType="begin"/>
              </w:r>
              <w:r w:rsidR="006159D2" w:rsidRPr="00DB07E3">
                <w:rPr>
                  <w:rFonts w:ascii="Monotype Corsiva" w:hAnsi="Monotype Corsiva"/>
                  <w:b/>
                  <w:i/>
                  <w:szCs w:val="20"/>
                  <w:lang w:val="en-US"/>
                </w:rPr>
                <w:instrText xml:space="preserve"> REF  first  \* MERGEFORMAT </w:instrText>
              </w:r>
              <w:r w:rsidR="006159D2" w:rsidRPr="00DB07E3">
                <w:rPr>
                  <w:rFonts w:ascii="Monotype Corsiva" w:hAnsi="Monotype Corsiva"/>
                  <w:b/>
                  <w:i/>
                  <w:szCs w:val="20"/>
                  <w:lang w:val="en-US"/>
                </w:rPr>
                <w:fldChar w:fldCharType="separate"/>
              </w:r>
              <w:r w:rsidR="00723EB8" w:rsidRPr="00723EB8">
                <w:rPr>
                  <w:rFonts w:ascii="Monotype Corsiva" w:hAnsi="Monotype Corsiva"/>
                  <w:b/>
                  <w:i/>
                  <w:szCs w:val="20"/>
                  <w:lang w:val="en-US"/>
                </w:rPr>
                <w:t>1</w:t>
              </w:r>
              <w:r w:rsidR="006159D2" w:rsidRPr="00DB07E3">
                <w:rPr>
                  <w:rFonts w:ascii="Monotype Corsiva" w:hAnsi="Monotype Corsiva"/>
                  <w:b/>
                  <w:i/>
                  <w:szCs w:val="20"/>
                  <w:lang w:val="en-US"/>
                </w:rPr>
                <w:fldChar w:fldCharType="end"/>
              </w:r>
              <w:sdt>
                <w:sdtPr>
                  <w:rPr>
                    <w:rFonts w:ascii="Monotype Corsiva" w:hAnsi="Monotype Corsiva"/>
                    <w:b/>
                    <w:i/>
                    <w:szCs w:val="20"/>
                    <w:lang w:val="en-US"/>
                  </w:rPr>
                  <w:id w:val="-1568639319"/>
                  <w:lock w:val="sdtContentLocked"/>
                  <w:placeholder>
                    <w:docPart w:val="31FFD4A7FF5A4101A11FB1532DDEB7C0"/>
                  </w:placeholder>
                  <w:group/>
                </w:sdtPr>
                <w:sdtContent>
                  <w:r w:rsidR="006159D2" w:rsidRPr="00DB07E3">
                    <w:rPr>
                      <w:rFonts w:ascii="Monotype Corsiva" w:hAnsi="Monotype Corsiva"/>
                      <w:b/>
                      <w:i/>
                      <w:szCs w:val="20"/>
                      <w:lang w:val="en-US"/>
                    </w:rPr>
                    <w:t>-</w:t>
                  </w:r>
                  <w:r w:rsidR="006159D2" w:rsidRPr="00DB07E3">
                    <w:rPr>
                      <w:rFonts w:ascii="Monotype Corsiva" w:hAnsi="Monotype Corsiva"/>
                      <w:b/>
                      <w:i/>
                      <w:szCs w:val="20"/>
                      <w:lang w:val="en-US"/>
                    </w:rPr>
                    <w:fldChar w:fldCharType="begin"/>
                  </w:r>
                  <w:r w:rsidR="006159D2" w:rsidRPr="00DB07E3">
                    <w:rPr>
                      <w:rFonts w:ascii="Monotype Corsiva" w:hAnsi="Monotype Corsiva"/>
                      <w:b/>
                      <w:i/>
                      <w:szCs w:val="20"/>
                      <w:lang w:val="en-US"/>
                    </w:rPr>
                    <w:instrText xml:space="preserve"> REF  last  \* MERGEFORMAT </w:instrText>
                  </w:r>
                  <w:r w:rsidR="006159D2" w:rsidRPr="00DB07E3">
                    <w:rPr>
                      <w:rFonts w:ascii="Monotype Corsiva" w:hAnsi="Monotype Corsiva"/>
                      <w:b/>
                      <w:i/>
                      <w:szCs w:val="20"/>
                      <w:lang w:val="en-US"/>
                    </w:rPr>
                    <w:fldChar w:fldCharType="separate"/>
                  </w:r>
                  <w:r w:rsidR="00723EB8" w:rsidRPr="00723EB8">
                    <w:rPr>
                      <w:rFonts w:ascii="Monotype Corsiva" w:hAnsi="Monotype Corsiva"/>
                      <w:b/>
                      <w:i/>
                      <w:szCs w:val="20"/>
                      <w:lang w:val="en-US"/>
                    </w:rPr>
                    <w:t>6</w:t>
                  </w:r>
                  <w:r w:rsidR="006159D2" w:rsidRPr="00DB07E3">
                    <w:rPr>
                      <w:rFonts w:ascii="Monotype Corsiva" w:hAnsi="Monotype Corsiva"/>
                      <w:b/>
                      <w:i/>
                      <w:szCs w:val="20"/>
                      <w:lang w:val="en-US"/>
                    </w:rPr>
                    <w:fldChar w:fldCharType="end"/>
                  </w:r>
                </w:sdtContent>
              </w:sdt>
            </w:p>
          </w:tc>
          <w:tc>
            <w:tcPr>
              <w:tcW w:w="1090" w:type="pct"/>
            </w:tcPr>
            <w:p w14:paraId="17E7164A" w14:textId="77777777" w:rsidR="006159D2" w:rsidRPr="00DB07E3" w:rsidRDefault="006159D2" w:rsidP="001D0D5E">
              <w:pPr>
                <w:pStyle w:val="a6"/>
                <w:jc w:val="center"/>
                <w:cnfStyle w:val="000000000000" w:firstRow="0" w:lastRow="0" w:firstColumn="0" w:lastColumn="0" w:oddVBand="0" w:evenVBand="0" w:oddHBand="0" w:evenHBand="0" w:firstRowFirstColumn="0" w:firstRowLastColumn="0" w:lastRowFirstColumn="0" w:lastRowLastColumn="0"/>
                <w:rPr>
                  <w:rFonts w:ascii="Monotype Corsiva" w:hAnsi="Monotype Corsiva"/>
                  <w:b/>
                  <w:i/>
                  <w:szCs w:val="20"/>
                  <w:lang w:val="en-US"/>
                </w:rPr>
              </w:pPr>
              <w:r w:rsidRPr="00DB07E3">
                <w:rPr>
                  <w:rFonts w:ascii="Monotype Corsiva" w:hAnsi="Monotype Corsiva"/>
                  <w:b/>
                  <w:i/>
                  <w:szCs w:val="20"/>
                  <w:lang w:val="en-US"/>
                </w:rPr>
                <w:t>post@vestnik-vsuet.ru</w:t>
              </w:r>
            </w:p>
          </w:tc>
        </w:tr>
      </w:tbl>
      <w:p w14:paraId="473DA281" w14:textId="77777777" w:rsidR="006159D2" w:rsidRPr="00DB07E3" w:rsidRDefault="00000000" w:rsidP="001D0D5E">
        <w:pPr>
          <w:pStyle w:val="a6"/>
          <w:rPr>
            <w:rFonts w:ascii="Monotype Corsiva" w:hAnsi="Monotype Corsiva"/>
            <w:b/>
            <w:i/>
            <w:sz w:val="2"/>
            <w:szCs w:val="2"/>
            <w:lang w:val="en-US"/>
          </w:rP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9"/>
      <w:tblW w:w="504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4"/>
    </w:tblGrid>
    <w:sdt>
      <w:sdtPr>
        <w:rPr>
          <w:rFonts w:ascii="Monotype Corsiva" w:eastAsiaTheme="minorHAnsi" w:hAnsi="Monotype Corsiva"/>
          <w:b/>
          <w:i/>
          <w:sz w:val="22"/>
          <w:szCs w:val="20"/>
          <w:lang w:val="ru-RU" w:eastAsia="en-US"/>
        </w:rPr>
        <w:id w:val="533467298"/>
        <w:lock w:val="sdtContentLocked"/>
        <w:placeholder>
          <w:docPart w:val="DefaultPlaceholder_-1854013440"/>
        </w:placeholder>
        <w:group/>
      </w:sdtPr>
      <w:sdtEndPr>
        <w:rPr>
          <w:sz w:val="2"/>
          <w:szCs w:val="2"/>
          <w:lang w:val="en-US"/>
        </w:rPr>
      </w:sdtEndPr>
      <w:sdtContent>
        <w:tr w:rsidR="006159D2" w:rsidRPr="00FA3E98" w14:paraId="3A16E6CB" w14:textId="77777777" w:rsidTr="00DB07E3">
          <w:tc>
            <w:tcPr>
              <w:cnfStyle w:val="001000000000" w:firstRow="0" w:lastRow="0" w:firstColumn="1" w:lastColumn="0" w:oddVBand="0" w:evenVBand="0" w:oddHBand="0" w:evenHBand="0" w:firstRowFirstColumn="0" w:firstRowLastColumn="0" w:lastRowFirstColumn="0" w:lastRowLastColumn="0"/>
              <w:tcW w:w="5000" w:type="pct"/>
            </w:tcPr>
            <w:tbl>
              <w:tblPr>
                <w:tblStyle w:val="a9"/>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3"/>
                <w:gridCol w:w="2105"/>
              </w:tblGrid>
              <w:tr w:rsidR="006159D2" w14:paraId="226D526F" w14:textId="77777777" w:rsidTr="006159D2">
                <w:trPr>
                  <w:trHeight w:val="20"/>
                </w:trPr>
                <w:tc>
                  <w:tcPr>
                    <w:cnfStyle w:val="001000000000" w:firstRow="0" w:lastRow="0" w:firstColumn="1" w:lastColumn="0" w:oddVBand="0" w:evenVBand="0" w:oddHBand="0" w:evenHBand="0" w:firstRowFirstColumn="0" w:firstRowLastColumn="0" w:lastRowFirstColumn="0" w:lastRowLastColumn="0"/>
                    <w:tcW w:w="3908" w:type="pct"/>
                  </w:tcPr>
                  <w:p w14:paraId="2F5C08BB" w14:textId="6A28AAFC" w:rsidR="006159D2" w:rsidRDefault="00000000" w:rsidP="00B6789E">
                    <w:pPr>
                      <w:pStyle w:val="a6"/>
                      <w:ind w:left="-72"/>
                      <w:rPr>
                        <w:rFonts w:ascii="Monotype Corsiva" w:hAnsi="Monotype Corsiva"/>
                        <w:b/>
                        <w:i/>
                        <w:szCs w:val="20"/>
                        <w:lang w:val="en-US"/>
                      </w:rPr>
                    </w:pPr>
                    <w:sdt>
                      <w:sdtPr>
                        <w:rPr>
                          <w:rFonts w:ascii="Monotype Corsiva" w:hAnsi="Monotype Corsiva"/>
                          <w:b/>
                          <w:i/>
                          <w:szCs w:val="20"/>
                        </w:rPr>
                        <w:alias w:val="Text_8744"/>
                        <w:tag w:val="no"/>
                        <w:id w:val="293643982"/>
                        <w:lock w:val="sdtLocked"/>
                        <w:placeholder>
                          <w:docPart w:val="BA560BCDD68D43128B8755D56D9F2FDE"/>
                        </w:placeholder>
                        <w:dataBinding w:prefixMappings="xmlns:ns0='http://AddIn Basic XML Script/Basic Nodes' " w:xpath="/ns0:basic_XML[1]/ns0:authors2_ru[1]" w:storeItemID="{584DB894-62EB-436C-AFF3-E7CAAF8E4356}"/>
                        <w:text/>
                      </w:sdtPr>
                      <w:sdtContent>
                        <w:r w:rsidR="006159D2" w:rsidRPr="002E781B">
                          <w:rPr>
                            <w:rFonts w:ascii="Monotype Corsiva" w:hAnsi="Monotype Corsiva"/>
                            <w:b/>
                            <w:i/>
                            <w:szCs w:val="20"/>
                            <w:lang w:val="ru-RU"/>
                          </w:rPr>
                          <w:t>Фамилия И.О. и др.</w:t>
                        </w:r>
                      </w:sdtContent>
                    </w:sdt>
                    <w:r w:rsidR="006159D2">
                      <w:rPr>
                        <w:rFonts w:ascii="Monotype Corsiva" w:hAnsi="Monotype Corsiva"/>
                        <w:b/>
                        <w:i/>
                        <w:szCs w:val="20"/>
                        <w:lang w:val="ru-RU"/>
                      </w:rPr>
                      <w:t xml:space="preserve"> </w:t>
                    </w:r>
                    <w:sdt>
                      <w:sdtPr>
                        <w:rPr>
                          <w:rFonts w:ascii="Monotype Corsiva" w:hAnsi="Monotype Corsiva"/>
                          <w:b/>
                          <w:i/>
                          <w:szCs w:val="20"/>
                          <w:lang w:val="en-US"/>
                        </w:rPr>
                        <w:alias w:val="journal_4"/>
                        <w:tag w:val="no"/>
                        <w:id w:val="-360356104"/>
                        <w:lock w:val="sdtContentLocked"/>
                        <w:placeholder>
                          <w:docPart w:val="62650CBDF030450194D2E3D01DC59E61"/>
                        </w:placeholder>
                        <w:text/>
                      </w:sdtPr>
                      <w:sdtContent>
                        <w:r w:rsidR="006159D2">
                          <w:rPr>
                            <w:rFonts w:ascii="Monotype Corsiva" w:hAnsi="Monotype Corsiva"/>
                            <w:b/>
                            <w:i/>
                            <w:szCs w:val="20"/>
                            <w:lang w:val="ru-RU"/>
                          </w:rPr>
                          <w:t>Вестник ВГУИТ</w:t>
                        </w:r>
                      </w:sdtContent>
                    </w:sdt>
                    <w:r w:rsidR="006159D2" w:rsidRPr="003E7DE6">
                      <w:rPr>
                        <w:rFonts w:ascii="Monotype Corsiva" w:hAnsi="Monotype Corsiva"/>
                        <w:b/>
                        <w:i/>
                        <w:szCs w:val="20"/>
                        <w:lang w:val="ru-RU"/>
                      </w:rPr>
                      <w:t>,</w:t>
                    </w:r>
                    <w:bookmarkStart w:id="1" w:name="_Hlk20757102"/>
                    <w:r w:rsidR="006159D2" w:rsidRPr="00FA3E98">
                      <w:rPr>
                        <w:rFonts w:ascii="Monotype Corsiva" w:hAnsi="Monotype Corsiva"/>
                        <w:b/>
                        <w:i/>
                        <w:szCs w:val="20"/>
                        <w:lang w:val="en-US"/>
                      </w:rPr>
                      <w:t> </w:t>
                    </w:r>
                    <w:sdt>
                      <w:sdtPr>
                        <w:rPr>
                          <w:rFonts w:ascii="Monotype Corsiva" w:hAnsi="Monotype Corsiva"/>
                          <w:b/>
                          <w:i/>
                          <w:szCs w:val="20"/>
                          <w:lang w:val="en-US"/>
                        </w:rPr>
                        <w:alias w:val="year_4"/>
                        <w:tag w:val="no"/>
                        <w:id w:val="-2090136174"/>
                        <w:lock w:val="sdtLocked"/>
                        <w:placeholder>
                          <w:docPart w:val="71C49E0A2C60440A8C10B4805D418DA2"/>
                        </w:placeholder>
                        <w:dataBinding w:prefixMappings="xmlns:ns0='http://AddIn Basic XML Script/Basic Nodes' " w:xpath="/ns0:basic_XML[1]/ns0:year[1]" w:storeItemID="{584DB894-62EB-436C-AFF3-E7CAAF8E4356}"/>
                        <w:text/>
                      </w:sdtPr>
                      <w:sdtContent>
                        <w:r w:rsidR="00EE5642">
                          <w:rPr>
                            <w:rFonts w:ascii="Monotype Corsiva" w:hAnsi="Monotype Corsiva"/>
                            <w:b/>
                            <w:i/>
                            <w:szCs w:val="20"/>
                            <w:lang w:val="en-US"/>
                          </w:rPr>
                          <w:t>2026</w:t>
                        </w:r>
                      </w:sdtContent>
                    </w:sdt>
                    <w:bookmarkEnd w:id="1"/>
                    <w:r w:rsidR="006159D2">
                      <w:rPr>
                        <w:rFonts w:ascii="Monotype Corsiva" w:hAnsi="Monotype Corsiva"/>
                        <w:b/>
                        <w:i/>
                        <w:szCs w:val="20"/>
                        <w:lang w:val="ru-RU"/>
                      </w:rPr>
                      <w:t>,</w:t>
                    </w:r>
                    <w:r w:rsidR="006159D2" w:rsidRPr="00FA3E98">
                      <w:rPr>
                        <w:rFonts w:ascii="Monotype Corsiva" w:hAnsi="Monotype Corsiva"/>
                        <w:b/>
                        <w:i/>
                        <w:szCs w:val="20"/>
                        <w:lang w:val="en-US"/>
                      </w:rPr>
                      <w:t> </w:t>
                    </w:r>
                    <w:r w:rsidR="006159D2">
                      <w:rPr>
                        <w:rFonts w:ascii="Monotype Corsiva" w:hAnsi="Monotype Corsiva"/>
                        <w:b/>
                        <w:i/>
                        <w:szCs w:val="20"/>
                        <w:lang w:val="ru-RU"/>
                      </w:rPr>
                      <w:t>Т</w:t>
                    </w:r>
                    <w:r w:rsidR="006159D2" w:rsidRPr="003E7DE6">
                      <w:rPr>
                        <w:rFonts w:ascii="Monotype Corsiva" w:hAnsi="Monotype Corsiva"/>
                        <w:b/>
                        <w:i/>
                        <w:szCs w:val="20"/>
                        <w:lang w:val="ru-RU"/>
                      </w:rPr>
                      <w:t>.</w:t>
                    </w:r>
                    <w:r w:rsidR="006159D2" w:rsidRPr="00FA3E98">
                      <w:rPr>
                        <w:rFonts w:ascii="Monotype Corsiva" w:hAnsi="Monotype Corsiva"/>
                        <w:b/>
                        <w:i/>
                        <w:szCs w:val="20"/>
                        <w:lang w:val="en-US"/>
                      </w:rPr>
                      <w:t> </w:t>
                    </w:r>
                    <w:sdt>
                      <w:sdtPr>
                        <w:rPr>
                          <w:rFonts w:ascii="Monotype Corsiva" w:hAnsi="Monotype Corsiva"/>
                          <w:b/>
                          <w:i/>
                          <w:szCs w:val="20"/>
                          <w:lang w:val="en-US"/>
                        </w:rPr>
                        <w:alias w:val="vol_3"/>
                        <w:tag w:val="no"/>
                        <w:id w:val="-550844957"/>
                        <w:lock w:val="sdtLocked"/>
                        <w:placeholder>
                          <w:docPart w:val="242A5C6DA6F144BAA471825776DE263A"/>
                        </w:placeholder>
                        <w:dataBinding w:xpath="/ns0:basic_XML[1]/ns0:vol[1]" w:storeItemID="{584DB894-62EB-436C-AFF3-E7CAAF8E4356}"/>
                        <w:text/>
                      </w:sdtPr>
                      <w:sdtContent>
                        <w:r w:rsidR="00EE5642">
                          <w:rPr>
                            <w:rFonts w:ascii="Monotype Corsiva" w:hAnsi="Monotype Corsiva"/>
                            <w:b/>
                            <w:i/>
                            <w:szCs w:val="20"/>
                            <w:lang w:val="en-US"/>
                          </w:rPr>
                          <w:t>88</w:t>
                        </w:r>
                      </w:sdtContent>
                    </w:sdt>
                    <w:r w:rsidR="006159D2" w:rsidRPr="003E7DE6">
                      <w:rPr>
                        <w:rFonts w:ascii="Monotype Corsiva" w:hAnsi="Monotype Corsiva"/>
                        <w:b/>
                        <w:i/>
                        <w:szCs w:val="20"/>
                        <w:lang w:val="ru-RU"/>
                      </w:rPr>
                      <w:t>,</w:t>
                    </w:r>
                    <w:r w:rsidR="006159D2" w:rsidRPr="00FA3E98">
                      <w:rPr>
                        <w:rFonts w:ascii="Monotype Corsiva" w:hAnsi="Monotype Corsiva"/>
                        <w:b/>
                        <w:i/>
                        <w:szCs w:val="20"/>
                        <w:lang w:val="en-US"/>
                      </w:rPr>
                      <w:t> </w:t>
                    </w:r>
                    <w:r w:rsidR="006159D2">
                      <w:rPr>
                        <w:rFonts w:ascii="Monotype Corsiva" w:hAnsi="Monotype Corsiva"/>
                        <w:b/>
                        <w:i/>
                        <w:szCs w:val="20"/>
                        <w:lang w:val="ru-RU"/>
                      </w:rPr>
                      <w:t>№</w:t>
                    </w:r>
                    <w:r w:rsidR="006159D2" w:rsidRPr="003E7DE6">
                      <w:rPr>
                        <w:rFonts w:ascii="Monotype Corsiva" w:hAnsi="Monotype Corsiva"/>
                        <w:b/>
                        <w:i/>
                        <w:szCs w:val="20"/>
                        <w:lang w:val="ru-RU"/>
                      </w:rPr>
                      <w:t>.</w:t>
                    </w:r>
                    <w:r w:rsidR="006159D2" w:rsidRPr="00FA3E98">
                      <w:rPr>
                        <w:rFonts w:ascii="Monotype Corsiva" w:hAnsi="Monotype Corsiva"/>
                        <w:b/>
                        <w:i/>
                        <w:szCs w:val="20"/>
                        <w:lang w:val="en-US"/>
                      </w:rPr>
                      <w:t> </w:t>
                    </w:r>
                    <w:sdt>
                      <w:sdtPr>
                        <w:rPr>
                          <w:rFonts w:ascii="Monotype Corsiva" w:hAnsi="Monotype Corsiva"/>
                          <w:b/>
                          <w:i/>
                          <w:szCs w:val="20"/>
                          <w:lang w:val="en-US"/>
                        </w:rPr>
                        <w:alias w:val="number_4"/>
                        <w:tag w:val="no"/>
                        <w:id w:val="149722248"/>
                        <w:lock w:val="sdtLocked"/>
                        <w:placeholder>
                          <w:docPart w:val="62650CBDF030450194D2E3D01DC59E61"/>
                        </w:placeholder>
                        <w:dataBinding w:prefixMappings="xmlns:ns0='http://AddIn Basic XML Script/Basic Nodes' " w:xpath="/ns0:basic_XML[1]/ns0:number[1]" w:storeItemID="{584DB894-62EB-436C-AFF3-E7CAAF8E4356}"/>
                        <w:text/>
                      </w:sdtPr>
                      <w:sdtContent>
                        <w:r w:rsidR="00EE5642">
                          <w:rPr>
                            <w:rFonts w:ascii="Monotype Corsiva" w:hAnsi="Monotype Corsiva"/>
                            <w:b/>
                            <w:i/>
                            <w:szCs w:val="20"/>
                            <w:lang w:val="en-US"/>
                          </w:rPr>
                          <w:t>3</w:t>
                        </w:r>
                      </w:sdtContent>
                    </w:sdt>
                    <w:r w:rsidR="006159D2" w:rsidRPr="003E7DE6">
                      <w:rPr>
                        <w:rFonts w:ascii="Monotype Corsiva" w:hAnsi="Monotype Corsiva"/>
                        <w:b/>
                        <w:i/>
                        <w:szCs w:val="20"/>
                        <w:lang w:val="ru-RU"/>
                      </w:rPr>
                      <w:t>,</w:t>
                    </w:r>
                    <w:r w:rsidR="006159D2">
                      <w:rPr>
                        <w:rFonts w:ascii="Monotype Corsiva" w:hAnsi="Monotype Corsiva"/>
                        <w:b/>
                        <w:i/>
                        <w:szCs w:val="20"/>
                      </w:rPr>
                      <w:t> </w:t>
                    </w:r>
                    <w:r w:rsidR="006159D2">
                      <w:rPr>
                        <w:rFonts w:ascii="Monotype Corsiva" w:hAnsi="Monotype Corsiva"/>
                        <w:b/>
                        <w:i/>
                        <w:szCs w:val="20"/>
                        <w:lang w:val="ru-RU"/>
                      </w:rPr>
                      <w:t>С</w:t>
                    </w:r>
                    <w:r w:rsidR="006159D2" w:rsidRPr="003E7DE6">
                      <w:rPr>
                        <w:rFonts w:ascii="Monotype Corsiva" w:hAnsi="Monotype Corsiva"/>
                        <w:b/>
                        <w:i/>
                        <w:szCs w:val="20"/>
                        <w:lang w:val="ru-RU"/>
                      </w:rPr>
                      <w:t>.</w:t>
                    </w:r>
                    <w:r w:rsidR="006159D2">
                      <w:rPr>
                        <w:rFonts w:ascii="Monotype Corsiva" w:hAnsi="Monotype Corsiva"/>
                        <w:b/>
                        <w:i/>
                        <w:szCs w:val="20"/>
                      </w:rPr>
                      <w:t> </w:t>
                    </w:r>
                    <w:r w:rsidR="006159D2" w:rsidRPr="00FA3E98">
                      <w:rPr>
                        <w:rFonts w:ascii="Monotype Corsiva" w:hAnsi="Monotype Corsiva"/>
                        <w:b/>
                        <w:i/>
                        <w:szCs w:val="20"/>
                      </w:rPr>
                      <w:fldChar w:fldCharType="begin"/>
                    </w:r>
                    <w:r w:rsidR="006159D2" w:rsidRPr="00FA3E98">
                      <w:rPr>
                        <w:rFonts w:ascii="Monotype Corsiva" w:hAnsi="Monotype Corsiva"/>
                        <w:b/>
                        <w:i/>
                        <w:szCs w:val="20"/>
                        <w:lang w:val="en-US"/>
                      </w:rPr>
                      <w:instrText xml:space="preserve"> REF  first  \* MERGEFORMAT </w:instrText>
                    </w:r>
                    <w:r w:rsidR="006159D2" w:rsidRPr="00FA3E98">
                      <w:rPr>
                        <w:rFonts w:ascii="Monotype Corsiva" w:hAnsi="Monotype Corsiva"/>
                        <w:b/>
                        <w:i/>
                        <w:szCs w:val="20"/>
                      </w:rPr>
                      <w:fldChar w:fldCharType="separate"/>
                    </w:r>
                    <w:r w:rsidR="00723EB8" w:rsidRPr="00723EB8">
                      <w:rPr>
                        <w:rFonts w:ascii="Monotype Corsiva" w:hAnsi="Monotype Corsiva"/>
                        <w:b/>
                        <w:i/>
                        <w:szCs w:val="20"/>
                        <w:lang w:val="en-US"/>
                      </w:rPr>
                      <w:t>1</w:t>
                    </w:r>
                    <w:r w:rsidR="006159D2" w:rsidRPr="00FA3E98">
                      <w:rPr>
                        <w:rFonts w:ascii="Monotype Corsiva" w:hAnsi="Monotype Corsiva"/>
                        <w:b/>
                        <w:i/>
                        <w:szCs w:val="20"/>
                      </w:rPr>
                      <w:fldChar w:fldCharType="end"/>
                    </w:r>
                    <w:sdt>
                      <w:sdtPr>
                        <w:rPr>
                          <w:rFonts w:ascii="Monotype Corsiva" w:hAnsi="Monotype Corsiva"/>
                          <w:b/>
                          <w:i/>
                          <w:szCs w:val="20"/>
                        </w:rPr>
                        <w:id w:val="-1198472018"/>
                        <w:lock w:val="sdtContentLocked"/>
                        <w:group/>
                      </w:sdtPr>
                      <w:sdtContent>
                        <w:r w:rsidR="006159D2" w:rsidRPr="00FA3E98">
                          <w:rPr>
                            <w:rFonts w:ascii="Monotype Corsiva" w:hAnsi="Monotype Corsiva"/>
                            <w:b/>
                            <w:i/>
                            <w:szCs w:val="20"/>
                            <w:lang w:val="en-US"/>
                          </w:rPr>
                          <w:t>-</w:t>
                        </w:r>
                        <w:r w:rsidR="006159D2" w:rsidRPr="00FA3E98">
                          <w:rPr>
                            <w:rFonts w:ascii="Monotype Corsiva" w:hAnsi="Monotype Corsiva"/>
                            <w:b/>
                            <w:i/>
                            <w:szCs w:val="20"/>
                          </w:rPr>
                          <w:fldChar w:fldCharType="begin"/>
                        </w:r>
                        <w:r w:rsidR="006159D2" w:rsidRPr="00FA3E98">
                          <w:rPr>
                            <w:rFonts w:ascii="Monotype Corsiva" w:hAnsi="Monotype Corsiva"/>
                            <w:b/>
                            <w:i/>
                            <w:szCs w:val="20"/>
                            <w:lang w:val="en-US"/>
                          </w:rPr>
                          <w:instrText xml:space="preserve"> REF  last \* MERGEFORMAT </w:instrText>
                        </w:r>
                        <w:r w:rsidR="006159D2" w:rsidRPr="00FA3E98">
                          <w:rPr>
                            <w:rFonts w:ascii="Monotype Corsiva" w:hAnsi="Monotype Corsiva"/>
                            <w:b/>
                            <w:i/>
                            <w:szCs w:val="20"/>
                          </w:rPr>
                          <w:fldChar w:fldCharType="separate"/>
                        </w:r>
                        <w:r w:rsidR="00723EB8" w:rsidRPr="00723EB8">
                          <w:rPr>
                            <w:rFonts w:ascii="Monotype Corsiva" w:hAnsi="Monotype Corsiva"/>
                            <w:b/>
                            <w:i/>
                            <w:szCs w:val="20"/>
                            <w:lang w:val="en-US"/>
                          </w:rPr>
                          <w:t>6</w:t>
                        </w:r>
                        <w:r w:rsidR="006159D2" w:rsidRPr="00FA3E98">
                          <w:rPr>
                            <w:rFonts w:ascii="Monotype Corsiva" w:hAnsi="Monotype Corsiva"/>
                            <w:b/>
                            <w:i/>
                            <w:szCs w:val="20"/>
                          </w:rPr>
                          <w:fldChar w:fldCharType="end"/>
                        </w:r>
                      </w:sdtContent>
                    </w:sdt>
                  </w:p>
                </w:tc>
                <w:tc>
                  <w:tcPr>
                    <w:tcW w:w="1092" w:type="pct"/>
                  </w:tcPr>
                  <w:p w14:paraId="43C5702C" w14:textId="081B470C" w:rsidR="006159D2" w:rsidRDefault="006159D2" w:rsidP="00B6789E">
                    <w:pPr>
                      <w:pStyle w:val="a6"/>
                      <w:ind w:right="-74"/>
                      <w:cnfStyle w:val="000000000000" w:firstRow="0" w:lastRow="0" w:firstColumn="0" w:lastColumn="0" w:oddVBand="0" w:evenVBand="0" w:oddHBand="0" w:evenHBand="0" w:firstRowFirstColumn="0" w:firstRowLastColumn="0" w:lastRowFirstColumn="0" w:lastRowLastColumn="0"/>
                      <w:rPr>
                        <w:rFonts w:ascii="Monotype Corsiva" w:hAnsi="Monotype Corsiva"/>
                        <w:b/>
                        <w:i/>
                        <w:szCs w:val="20"/>
                        <w:lang w:val="en-US"/>
                      </w:rPr>
                    </w:pPr>
                    <w:r w:rsidRPr="00303FDD">
                      <w:rPr>
                        <w:rFonts w:ascii="Monotype Corsiva" w:hAnsi="Monotype Corsiva"/>
                        <w:b/>
                        <w:i/>
                        <w:szCs w:val="20"/>
                        <w:lang w:val="en-US"/>
                      </w:rPr>
                      <w:t>post@vestnik-vsuet.ru</w:t>
                    </w:r>
                  </w:p>
                </w:tc>
              </w:tr>
            </w:tbl>
            <w:p w14:paraId="0A31F87F" w14:textId="63F20BEB" w:rsidR="006159D2" w:rsidRPr="00DB07E3" w:rsidRDefault="006159D2" w:rsidP="00DE3F08">
              <w:pPr>
                <w:pStyle w:val="a6"/>
                <w:rPr>
                  <w:rFonts w:ascii="Monotype Corsiva" w:hAnsi="Monotype Corsiva"/>
                  <w:b/>
                  <w:i/>
                  <w:sz w:val="2"/>
                  <w:szCs w:val="2"/>
                  <w:lang w:val="en-US"/>
                </w:rPr>
              </w:pPr>
            </w:p>
          </w:tc>
        </w:tr>
      </w:sdtContent>
    </w:sdt>
  </w:tbl>
  <w:p w14:paraId="1BA0DE9A" w14:textId="2F66AADE" w:rsidR="006159D2" w:rsidRPr="00FA3E98" w:rsidRDefault="006159D2" w:rsidP="00DE3F08">
    <w:pPr>
      <w:pStyle w:val="a6"/>
      <w:rPr>
        <w:rFonts w:ascii="Monotype Corsiva" w:hAnsi="Monotype Corsiva"/>
        <w:b/>
        <w:i/>
        <w:sz w:val="2"/>
        <w:szCs w:val="2"/>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 w:name="_Hlk20756785" w:displacedByCustomXml="next"/>
  <w:sdt>
    <w:sdtPr>
      <w:rPr>
        <w:rFonts w:ascii="Monotype Corsiva" w:eastAsiaTheme="minorHAnsi" w:hAnsi="Monotype Corsiva"/>
        <w:b/>
        <w:i/>
        <w:sz w:val="22"/>
        <w:szCs w:val="22"/>
        <w:lang w:val="en-US" w:eastAsia="en-US"/>
      </w:rPr>
      <w:id w:val="597137418"/>
      <w:lock w:val="sdtContentLocked"/>
      <w:placeholder>
        <w:docPart w:val="0F7A6E8B0F9B4E86A4142D85D46860F1"/>
      </w:placeholder>
      <w:group/>
    </w:sdtPr>
    <w:sdtEndPr>
      <w:rPr>
        <w:b w:val="0"/>
        <w:bCs/>
        <w:i w:val="0"/>
        <w:iCs/>
        <w:sz w:val="2"/>
        <w:szCs w:val="2"/>
        <w:lang w:val="ru-RU"/>
      </w:rPr>
    </w:sdtEndPr>
    <w:sdtContent>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2269"/>
          <w:gridCol w:w="2408"/>
        </w:tblGrid>
        <w:tr w:rsidR="006159D2" w:rsidRPr="00DB07E3" w14:paraId="1D31FCD6" w14:textId="77777777" w:rsidTr="003F782D">
          <w:tc>
            <w:tcPr>
              <w:cnfStyle w:val="001000000000" w:firstRow="0" w:lastRow="0" w:firstColumn="1" w:lastColumn="0" w:oddVBand="0" w:evenVBand="0" w:oddHBand="0" w:evenHBand="0" w:firstRowFirstColumn="0" w:firstRowLastColumn="0" w:lastRowFirstColumn="0" w:lastRowLastColumn="0"/>
              <w:tcW w:w="2574" w:type="pct"/>
            </w:tcPr>
            <w:p w14:paraId="3E8D13E3" w14:textId="1B33718D" w:rsidR="006159D2" w:rsidRPr="00DB07E3" w:rsidRDefault="00000000" w:rsidP="00437CDB">
              <w:pPr>
                <w:pStyle w:val="a6"/>
                <w:jc w:val="left"/>
                <w:rPr>
                  <w:rFonts w:ascii="Monotype Corsiva" w:hAnsi="Monotype Corsiva"/>
                  <w:b/>
                  <w:i/>
                  <w:sz w:val="22"/>
                  <w:szCs w:val="22"/>
                  <w:lang w:val="en-US"/>
                </w:rPr>
              </w:pPr>
              <w:sdt>
                <w:sdtPr>
                  <w:rPr>
                    <w:rFonts w:ascii="Monotype Corsiva" w:hAnsi="Monotype Corsiva"/>
                    <w:b/>
                    <w:i/>
                    <w:szCs w:val="22"/>
                    <w:lang w:val="en-US"/>
                  </w:rPr>
                  <w:alias w:val="journal_6"/>
                  <w:tag w:val="no"/>
                  <w:id w:val="573247003"/>
                  <w:lock w:val="sdtContentLocked"/>
                  <w:placeholder>
                    <w:docPart w:val="12F46F6553F641B2931EF28051CBBCBF"/>
                  </w:placeholder>
                  <w:text/>
                </w:sdtPr>
                <w:sdtContent>
                  <w:r w:rsidR="006159D2" w:rsidRPr="00DB07E3">
                    <w:rPr>
                      <w:rFonts w:ascii="Monotype Corsiva" w:hAnsi="Monotype Corsiva"/>
                      <w:b/>
                      <w:i/>
                      <w:sz w:val="22"/>
                      <w:szCs w:val="22"/>
                      <w:lang w:val="en-US"/>
                    </w:rPr>
                    <w:t>Вестник ВГУИТ</w:t>
                  </w:r>
                </w:sdtContent>
              </w:sdt>
              <w:r w:rsidR="006159D2" w:rsidRPr="00DB07E3">
                <w:rPr>
                  <w:rFonts w:ascii="Monotype Corsiva" w:hAnsi="Monotype Corsiva"/>
                  <w:b/>
                  <w:i/>
                  <w:sz w:val="22"/>
                  <w:szCs w:val="22"/>
                  <w:lang w:val="en-US"/>
                </w:rPr>
                <w:t xml:space="preserve">/ </w:t>
              </w:r>
              <w:sdt>
                <w:sdtPr>
                  <w:rPr>
                    <w:rFonts w:ascii="Monotype Corsiva" w:hAnsi="Monotype Corsiva"/>
                    <w:b/>
                    <w:i/>
                    <w:szCs w:val="22"/>
                    <w:lang w:val="en-US"/>
                  </w:rPr>
                  <w:alias w:val="journal_8"/>
                  <w:tag w:val="no"/>
                  <w:id w:val="1117260912"/>
                  <w:lock w:val="sdtContentLocked"/>
                  <w:placeholder>
                    <w:docPart w:val="82F1AE0903124AA2A9A6B6E0F9B2F75E"/>
                  </w:placeholder>
                  <w:text/>
                </w:sdtPr>
                <w:sdtContent>
                  <w:r w:rsidR="006159D2" w:rsidRPr="00DB07E3">
                    <w:rPr>
                      <w:rFonts w:ascii="Monotype Corsiva" w:hAnsi="Monotype Corsiva"/>
                      <w:b/>
                      <w:i/>
                      <w:sz w:val="22"/>
                      <w:szCs w:val="22"/>
                      <w:lang w:val="en-US"/>
                    </w:rPr>
                    <w:t>Proceedings of VSUET</w:t>
                  </w:r>
                </w:sdtContent>
              </w:sdt>
            </w:p>
          </w:tc>
          <w:tc>
            <w:tcPr>
              <w:tcW w:w="1177" w:type="pct"/>
            </w:tcPr>
            <w:p w14:paraId="4540C2C2" w14:textId="0A77702F" w:rsidR="006159D2" w:rsidRPr="00DB07E3" w:rsidRDefault="006159D2" w:rsidP="001D0D5E">
              <w:pPr>
                <w:pStyle w:val="a6"/>
                <w:jc w:val="center"/>
                <w:cnfStyle w:val="000000000000" w:firstRow="0" w:lastRow="0" w:firstColumn="0" w:lastColumn="0" w:oddVBand="0" w:evenVBand="0" w:oddHBand="0" w:evenHBand="0" w:firstRowFirstColumn="0" w:firstRowLastColumn="0" w:lastRowFirstColumn="0" w:lastRowLastColumn="0"/>
                <w:rPr>
                  <w:bCs/>
                  <w:iCs/>
                  <w:sz w:val="22"/>
                  <w:szCs w:val="22"/>
                  <w:lang w:val="en-US"/>
                </w:rPr>
              </w:pPr>
              <w:r w:rsidRPr="00DB07E3">
                <w:rPr>
                  <w:bCs/>
                  <w:iCs/>
                  <w:sz w:val="22"/>
                  <w:szCs w:val="22"/>
                  <w:lang w:val="en-US"/>
                </w:rPr>
                <w:t>ISSN 2226-910X</w:t>
              </w:r>
            </w:p>
          </w:tc>
          <w:tc>
            <w:tcPr>
              <w:tcW w:w="1249" w:type="pct"/>
            </w:tcPr>
            <w:p w14:paraId="607C5767" w14:textId="77777777" w:rsidR="006159D2" w:rsidRPr="00DB07E3" w:rsidRDefault="006159D2" w:rsidP="001D0D5E">
              <w:pPr>
                <w:pStyle w:val="a6"/>
                <w:jc w:val="center"/>
                <w:cnfStyle w:val="000000000000" w:firstRow="0" w:lastRow="0" w:firstColumn="0" w:lastColumn="0" w:oddVBand="0" w:evenVBand="0" w:oddHBand="0" w:evenHBand="0" w:firstRowFirstColumn="0" w:firstRowLastColumn="0" w:lastRowFirstColumn="0" w:lastRowLastColumn="0"/>
                <w:rPr>
                  <w:bCs/>
                  <w:iCs/>
                  <w:sz w:val="22"/>
                  <w:szCs w:val="22"/>
                  <w:lang w:val="en-US"/>
                </w:rPr>
              </w:pPr>
              <w:r w:rsidRPr="00DB07E3">
                <w:rPr>
                  <w:bCs/>
                  <w:iCs/>
                  <w:sz w:val="22"/>
                  <w:szCs w:val="22"/>
                  <w:lang w:val="en-US"/>
                </w:rPr>
                <w:t>E</w:t>
              </w:r>
              <w:r w:rsidRPr="00DB07E3">
                <w:rPr>
                  <w:bCs/>
                  <w:iCs/>
                  <w:sz w:val="22"/>
                  <w:szCs w:val="22"/>
                  <w:lang w:val="ru-RU"/>
                </w:rPr>
                <w:t>-</w:t>
              </w:r>
              <w:r w:rsidRPr="00DB07E3">
                <w:rPr>
                  <w:bCs/>
                  <w:iCs/>
                  <w:sz w:val="22"/>
                  <w:szCs w:val="22"/>
                  <w:lang w:val="en-US"/>
                </w:rPr>
                <w:t>ISSN 2310-1202</w:t>
              </w:r>
            </w:p>
          </w:tc>
        </w:tr>
      </w:tbl>
      <w:bookmarkEnd w:id="2"/>
      <w:p w14:paraId="74F456CC" w14:textId="73EFA73A" w:rsidR="006159D2" w:rsidRPr="00DB07E3" w:rsidRDefault="006159D2" w:rsidP="00DB07E3">
        <w:pPr>
          <w:pStyle w:val="a6"/>
          <w:rPr>
            <w:rFonts w:ascii="Monotype Corsiva" w:hAnsi="Monotype Corsiva"/>
            <w:bCs/>
            <w:iCs/>
            <w:sz w:val="2"/>
            <w:szCs w:val="2"/>
          </w:rPr>
        </w:pPr>
        <w:r w:rsidRPr="00DB07E3">
          <w:rPr>
            <w:rFonts w:ascii="Monotype Corsiva" w:hAnsi="Monotype Corsiva"/>
            <w:bCs/>
            <w:iCs/>
            <w:noProof/>
            <w:sz w:val="2"/>
            <w:szCs w:val="2"/>
            <w:lang w:eastAsia="ru-RU"/>
          </w:rPr>
          <mc:AlternateContent>
            <mc:Choice Requires="wps">
              <w:drawing>
                <wp:anchor distT="0" distB="0" distL="114300" distR="114300" simplePos="0" relativeHeight="251679744" behindDoc="0" locked="0" layoutInCell="1" allowOverlap="1" wp14:anchorId="49C79EA0" wp14:editId="4BEF59BA">
                  <wp:simplePos x="0" y="0"/>
                  <wp:positionH relativeFrom="column">
                    <wp:posOffset>76379</wp:posOffset>
                  </wp:positionH>
                  <wp:positionV relativeFrom="paragraph">
                    <wp:posOffset>-1923869</wp:posOffset>
                  </wp:positionV>
                  <wp:extent cx="2151585" cy="0"/>
                  <wp:effectExtent l="0" t="0" r="0" b="0"/>
                  <wp:wrapNone/>
                  <wp:docPr id="3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158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30EDB933" id="Line 2"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6pt,-151.5pt" to="175.4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" strokeweight=".5pt"/>
              </w:pict>
            </mc:Fallback>
          </mc:AlternateContent>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onotype Corsiva" w:hAnsi="Monotype Corsiva"/>
        <w:b/>
        <w:i/>
        <w:sz w:val="28"/>
        <w:lang w:val="en-US"/>
      </w:rPr>
      <w:id w:val="-806171324"/>
      <w:lock w:val="sdtContentLocked"/>
      <w:group/>
    </w:sdtPr>
    <w:sdtEndPr>
      <w:rPr>
        <w:lang w:val="ru-RU"/>
      </w:rPr>
    </w:sdtEndPr>
    <w:sdtContent>
      <w:p w14:paraId="4C5FC487" w14:textId="18A40C1B" w:rsidR="006159D2" w:rsidRPr="00930CF5" w:rsidRDefault="006159D2" w:rsidP="00DE3F08">
        <w:pPr>
          <w:pStyle w:val="a6"/>
          <w:rPr>
            <w:rFonts w:ascii="Monotype Corsiva" w:hAnsi="Monotype Corsiva"/>
            <w:b/>
            <w:i/>
            <w:sz w:val="28"/>
            <w:lang w:val="en-US"/>
          </w:rPr>
        </w:pPr>
        <w:r w:rsidRPr="006C51AD">
          <w:rPr>
            <w:rFonts w:ascii="Monotype Corsiva" w:hAnsi="Monotype Corsiva"/>
            <w:b/>
            <w:i/>
            <w:noProof/>
            <w:sz w:val="28"/>
            <w:lang w:eastAsia="ru-RU"/>
          </w:rPr>
          <mc:AlternateContent>
            <mc:Choice Requires="wpg">
              <w:drawing>
                <wp:anchor distT="0" distB="0" distL="114300" distR="114300" simplePos="0" relativeHeight="251674624" behindDoc="0" locked="0" layoutInCell="1" allowOverlap="1" wp14:anchorId="14A64B02" wp14:editId="0FBEB3C0">
                  <wp:simplePos x="0" y="0"/>
                  <wp:positionH relativeFrom="column">
                    <wp:posOffset>3990340</wp:posOffset>
                  </wp:positionH>
                  <wp:positionV relativeFrom="paragraph">
                    <wp:posOffset>136525</wp:posOffset>
                  </wp:positionV>
                  <wp:extent cx="2160000" cy="45719"/>
                  <wp:effectExtent l="0" t="0" r="12065" b="12065"/>
                  <wp:wrapNone/>
                  <wp:docPr id="19" name="Группа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60000" cy="45719"/>
                            <a:chOff x="4210" y="1256"/>
                            <a:chExt cx="6674" cy="34"/>
                          </a:xfrm>
                        </wpg:grpSpPr>
                        <wps:wsp>
                          <wps:cNvPr id="20" name="Line 2"/>
                          <wps:cNvCnPr>
                            <a:cxnSpLocks noChangeShapeType="1"/>
                          </wps:cNvCnPr>
                          <wps:spPr bwMode="auto">
                            <a:xfrm>
                              <a:off x="4236" y="1256"/>
                              <a:ext cx="6648"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 name="Line 3"/>
                          <wps:cNvCnPr>
                            <a:cxnSpLocks noChangeShapeType="1"/>
                          </wps:cNvCnPr>
                          <wps:spPr bwMode="auto">
                            <a:xfrm>
                              <a:off x="4210" y="1290"/>
                              <a:ext cx="662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4C5F9AD" id="Группа 5" o:spid="_x0000_s1026" style="position:absolute;margin-left:314.2pt;margin-top:10.75pt;width:170.1pt;height:3.6pt;z-index:251674624" coordorigin="4210,1256" coordsize="667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">
                  <v:line id="Line 2" o:spid="_x0000_s1027" style="position:absolute;visibility:visible;mso-wrap-style:square" from="4236,1256" to="10884,1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" strokeweight=".5pt"/>
                  <v:line id="Line 3" o:spid="_x0000_s1028" style="position:absolute;visibility:visible;mso-wrap-style:square" from="4210,1290" to="10838,1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" strokeweight="1.5pt"/>
                </v:group>
              </w:pict>
            </mc:Fallback>
          </mc:AlternateContent>
        </w:r>
        <w:sdt>
          <w:sdtPr>
            <w:alias w:val="journal_2"/>
            <w:tag w:val="no"/>
            <w:id w:val="384990931"/>
            <w:lock w:val="sdtContentLocked"/>
            <w:text/>
          </w:sdtPr>
          <w:sdtContent>
            <w:r w:rsidRPr="00BE5E8D">
              <w:t>Вестник</w:t>
            </w:r>
            <w:r w:rsidRPr="001D7938">
              <w:rPr>
                <w:lang w:val="en-US"/>
              </w:rPr>
              <w:t xml:space="preserve"> </w:t>
            </w:r>
            <w:r w:rsidRPr="00BE5E8D">
              <w:t>ВГУИТ</w:t>
            </w:r>
            <w:r w:rsidRPr="001D7938">
              <w:rPr>
                <w:lang w:val="en-US"/>
              </w:rPr>
              <w:t>/Proceedings of VSUET</w:t>
            </w:r>
          </w:sdtContent>
        </w:sdt>
        <w:r w:rsidRPr="006C51AD">
          <w:rPr>
            <w:rFonts w:ascii="Monotype Corsiva" w:hAnsi="Monotype Corsiva"/>
            <w:b/>
            <w:i/>
            <w:sz w:val="28"/>
            <w:lang w:val="en-US"/>
          </w:rPr>
          <w:t>,</w:t>
        </w:r>
        <w:r w:rsidRPr="00D342BD">
          <w:rPr>
            <w:rFonts w:ascii="Monotype Corsiva" w:hAnsi="Monotype Corsiva"/>
            <w:b/>
            <w:i/>
            <w:sz w:val="28"/>
            <w:lang w:val="en-US"/>
          </w:rPr>
          <w:t> </w:t>
        </w:r>
        <w:r>
          <w:rPr>
            <w:rFonts w:ascii="Monotype Corsiva" w:hAnsi="Monotype Corsiva"/>
            <w:b/>
            <w:i/>
            <w:sz w:val="28"/>
          </w:rPr>
          <w:t>Т</w:t>
        </w:r>
        <w:r w:rsidRPr="00D342BD">
          <w:rPr>
            <w:rFonts w:ascii="Monotype Corsiva" w:hAnsi="Monotype Corsiva"/>
            <w:b/>
            <w:i/>
            <w:sz w:val="28"/>
            <w:lang w:val="en-US"/>
          </w:rPr>
          <w:t>. </w:t>
        </w:r>
        <w:sdt>
          <w:sdtPr>
            <w:rPr>
              <w:rFonts w:ascii="Monotype Corsiva" w:hAnsi="Monotype Corsiva"/>
              <w:b/>
              <w:i/>
              <w:sz w:val="28"/>
              <w:lang w:val="en-US"/>
            </w:rPr>
            <w:alias w:val="vol_2"/>
            <w:tag w:val="no"/>
            <w:id w:val="-881705148"/>
            <w:lock w:val="sdtLocked"/>
            <w:dataBinding w:xpath="/ns0:basic_XML[1]/ns0:vol[1]" w:storeItemID="{584DB894-62EB-436C-AFF3-E7CAAF8E4356}"/>
            <w:text/>
          </w:sdtPr>
          <w:sdtContent>
            <w:r w:rsidR="00EE5642">
              <w:rPr>
                <w:rFonts w:ascii="Monotype Corsiva" w:hAnsi="Monotype Corsiva"/>
                <w:b/>
                <w:i/>
                <w:sz w:val="28"/>
                <w:lang w:val="en-US"/>
              </w:rPr>
              <w:t>88</w:t>
            </w:r>
          </w:sdtContent>
        </w:sdt>
        <w:r w:rsidRPr="001D0D5E">
          <w:rPr>
            <w:rFonts w:ascii="Monotype Corsiva" w:hAnsi="Monotype Corsiva"/>
            <w:b/>
            <w:i/>
            <w:sz w:val="28"/>
            <w:lang w:val="en-US"/>
          </w:rPr>
          <w:t>,</w:t>
        </w:r>
        <w:r w:rsidRPr="00D342BD">
          <w:rPr>
            <w:rFonts w:ascii="Monotype Corsiva" w:hAnsi="Monotype Corsiva"/>
            <w:b/>
            <w:i/>
            <w:sz w:val="28"/>
            <w:lang w:val="en-US"/>
          </w:rPr>
          <w:t> </w:t>
        </w:r>
        <w:r w:rsidRPr="001D0D5E">
          <w:rPr>
            <w:rFonts w:ascii="Monotype Corsiva" w:hAnsi="Monotype Corsiva"/>
            <w:b/>
            <w:i/>
            <w:sz w:val="28"/>
            <w:lang w:val="en-US"/>
          </w:rPr>
          <w:t>№</w:t>
        </w:r>
        <w:r w:rsidRPr="006C51AD">
          <w:rPr>
            <w:rFonts w:ascii="Monotype Corsiva" w:hAnsi="Monotype Corsiva"/>
            <w:b/>
            <w:i/>
            <w:sz w:val="28"/>
            <w:lang w:val="en-US"/>
          </w:rPr>
          <w:t> </w:t>
        </w:r>
        <w:sdt>
          <w:sdtPr>
            <w:rPr>
              <w:lang w:val="en-US"/>
            </w:rPr>
            <w:alias w:val="number_2"/>
            <w:tag w:val="no"/>
            <w:id w:val="1444728768"/>
            <w:lock w:val="sdtLocked"/>
            <w:dataBinding w:prefixMappings="xmlns:ns0='http://AddIn Basic XML Script/Basic Nodes' " w:xpath="/ns0:basic_XML[1]/ns0:number[1]" w:storeItemID="{584DB894-62EB-436C-AFF3-E7CAAF8E4356}"/>
            <w:text/>
          </w:sdtPr>
          <w:sdtContent>
            <w:r w:rsidR="00EE5642">
              <w:rPr>
                <w:lang w:val="en-US"/>
              </w:rPr>
              <w:t>3</w:t>
            </w:r>
          </w:sdtContent>
        </w:sdt>
        <w:r w:rsidRPr="001D0D5E">
          <w:rPr>
            <w:rFonts w:ascii="Monotype Corsiva" w:hAnsi="Monotype Corsiva"/>
            <w:b/>
            <w:i/>
            <w:sz w:val="28"/>
            <w:lang w:val="en-US"/>
          </w:rPr>
          <w:t>,</w:t>
        </w:r>
        <w:r w:rsidRPr="006C51AD">
          <w:rPr>
            <w:rFonts w:ascii="Monotype Corsiva" w:hAnsi="Monotype Corsiva"/>
            <w:b/>
            <w:i/>
            <w:sz w:val="28"/>
            <w:lang w:val="en-US"/>
          </w:rPr>
          <w:t> </w:t>
        </w:r>
        <w:sdt>
          <w:sdtPr>
            <w:rPr>
              <w:rFonts w:ascii="Monotype Corsiva" w:hAnsi="Monotype Corsiva"/>
              <w:b/>
              <w:i/>
              <w:sz w:val="28"/>
              <w:lang w:val="en-US"/>
            </w:rPr>
            <w:alias w:val="year_2"/>
            <w:tag w:val="no"/>
            <w:id w:val="1413121305"/>
            <w:lock w:val="sdtLocked"/>
            <w:dataBinding w:prefixMappings="xmlns:ns0='http://AddIn Basic XML Script/Basic Nodes' " w:xpath="/ns0:basic_XML[1]/ns0:year[1]" w:storeItemID="{584DB894-62EB-436C-AFF3-E7CAAF8E4356}"/>
            <w:text/>
          </w:sdtPr>
          <w:sdtContent>
            <w:r w:rsidR="00EE5642">
              <w:rPr>
                <w:rFonts w:ascii="Monotype Corsiva" w:hAnsi="Monotype Corsiva"/>
                <w:b/>
                <w:i/>
                <w:sz w:val="28"/>
                <w:lang w:val="en-US"/>
              </w:rPr>
              <w:t>2026</w:t>
            </w:r>
          </w:sdtContent>
        </w:sdt>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onotype Corsiva" w:hAnsi="Monotype Corsiva"/>
        <w:b/>
        <w:i/>
        <w:sz w:val="28"/>
        <w:lang w:val="en-US"/>
      </w:rPr>
      <w:id w:val="1655574833"/>
      <w:lock w:val="sdtContentLocked"/>
      <w:group/>
    </w:sdtPr>
    <w:sdtEndPr>
      <w:rPr>
        <w:lang w:val="ru-RU"/>
      </w:rPr>
    </w:sdtEndPr>
    <w:sdtContent>
      <w:p w14:paraId="4976D096" w14:textId="1389EA0F" w:rsidR="006159D2" w:rsidRPr="00930CF5" w:rsidRDefault="006159D2" w:rsidP="00DE3F08">
        <w:pPr>
          <w:pStyle w:val="a6"/>
          <w:rPr>
            <w:rFonts w:ascii="Monotype Corsiva" w:hAnsi="Monotype Corsiva"/>
            <w:b/>
            <w:i/>
            <w:sz w:val="28"/>
            <w:lang w:val="en-US"/>
          </w:rPr>
        </w:pPr>
        <w:r w:rsidRPr="006C51AD">
          <w:rPr>
            <w:rFonts w:ascii="Monotype Corsiva" w:hAnsi="Monotype Corsiva"/>
            <w:b/>
            <w:i/>
            <w:noProof/>
            <w:sz w:val="28"/>
            <w:lang w:eastAsia="ru-RU"/>
          </w:rPr>
          <mc:AlternateContent>
            <mc:Choice Requires="wpg">
              <w:drawing>
                <wp:anchor distT="0" distB="0" distL="114300" distR="114300" simplePos="0" relativeHeight="251676672" behindDoc="0" locked="0" layoutInCell="1" allowOverlap="1" wp14:anchorId="4E6CD7AC" wp14:editId="22028985">
                  <wp:simplePos x="0" y="0"/>
                  <wp:positionH relativeFrom="column">
                    <wp:posOffset>3990340</wp:posOffset>
                  </wp:positionH>
                  <wp:positionV relativeFrom="paragraph">
                    <wp:posOffset>136525</wp:posOffset>
                  </wp:positionV>
                  <wp:extent cx="2160000" cy="45719"/>
                  <wp:effectExtent l="0" t="0" r="12065" b="12065"/>
                  <wp:wrapNone/>
                  <wp:docPr id="22" name="Группа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60000" cy="45719"/>
                            <a:chOff x="4210" y="1256"/>
                            <a:chExt cx="6674" cy="34"/>
                          </a:xfrm>
                        </wpg:grpSpPr>
                        <wps:wsp>
                          <wps:cNvPr id="4" name="Line 2"/>
                          <wps:cNvCnPr>
                            <a:cxnSpLocks noChangeShapeType="1"/>
                          </wps:cNvCnPr>
                          <wps:spPr bwMode="auto">
                            <a:xfrm>
                              <a:off x="4236" y="1256"/>
                              <a:ext cx="6648"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8" name="Line 3"/>
                          <wps:cNvCnPr>
                            <a:cxnSpLocks noChangeShapeType="1"/>
                          </wps:cNvCnPr>
                          <wps:spPr bwMode="auto">
                            <a:xfrm>
                              <a:off x="4210" y="1290"/>
                              <a:ext cx="662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D535D5C" id="Группа 5" o:spid="_x0000_s1026" style="position:absolute;margin-left:314.2pt;margin-top:10.75pt;width:170.1pt;height:3.6pt;z-index:251676672" coordorigin="4210,1256" coordsize="667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">
                  <v:line id="Line 2" o:spid="_x0000_s1027" style="position:absolute;visibility:visible;mso-wrap-style:square" from="4236,1256" to="10884,1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" strokeweight=".5pt"/>
                  <v:line id="Line 3" o:spid="_x0000_s1028" style="position:absolute;visibility:visible;mso-wrap-style:square" from="4210,1290" to="10838,1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" strokeweight="1.5pt"/>
                </v:group>
              </w:pict>
            </mc:Fallback>
          </mc:AlternateContent>
        </w:r>
        <w:sdt>
          <w:sdtPr>
            <w:rPr>
              <w:rFonts w:ascii="Monotype Corsiva" w:hAnsi="Monotype Corsiva"/>
              <w:b/>
              <w:i/>
              <w:sz w:val="28"/>
              <w:lang w:val="en-US"/>
            </w:rPr>
            <w:alias w:val="journal_5"/>
            <w:tag w:val="no"/>
            <w:id w:val="-806624701"/>
            <w:lock w:val="sdtContentLocked"/>
            <w:text/>
          </w:sdtPr>
          <w:sdtContent>
            <w:r w:rsidRPr="006C51AD">
              <w:rPr>
                <w:rFonts w:ascii="Monotype Corsiva" w:hAnsi="Monotype Corsiva"/>
                <w:b/>
                <w:i/>
                <w:sz w:val="28"/>
                <w:lang w:val="en-US"/>
              </w:rPr>
              <w:t>Вестник ВГУИТ/Proceedings of VSUET</w:t>
            </w:r>
          </w:sdtContent>
        </w:sdt>
        <w:r w:rsidRPr="006C51AD">
          <w:rPr>
            <w:rFonts w:ascii="Monotype Corsiva" w:hAnsi="Monotype Corsiva"/>
            <w:b/>
            <w:i/>
            <w:sz w:val="28"/>
            <w:lang w:val="en-US"/>
          </w:rPr>
          <w:t>,</w:t>
        </w:r>
        <w:r w:rsidRPr="00D342BD">
          <w:rPr>
            <w:rFonts w:ascii="Monotype Corsiva" w:hAnsi="Monotype Corsiva"/>
            <w:b/>
            <w:i/>
            <w:sz w:val="28"/>
            <w:lang w:val="en-US"/>
          </w:rPr>
          <w:t> </w:t>
        </w:r>
        <w:r>
          <w:rPr>
            <w:rFonts w:ascii="Monotype Corsiva" w:hAnsi="Monotype Corsiva"/>
            <w:b/>
            <w:i/>
            <w:sz w:val="28"/>
          </w:rPr>
          <w:t>Т</w:t>
        </w:r>
        <w:r w:rsidRPr="00D342BD">
          <w:rPr>
            <w:rFonts w:ascii="Monotype Corsiva" w:hAnsi="Monotype Corsiva"/>
            <w:b/>
            <w:i/>
            <w:sz w:val="28"/>
            <w:lang w:val="en-US"/>
          </w:rPr>
          <w:t>. </w:t>
        </w:r>
        <w:sdt>
          <w:sdtPr>
            <w:rPr>
              <w:rFonts w:ascii="Monotype Corsiva" w:hAnsi="Monotype Corsiva"/>
              <w:b/>
              <w:i/>
              <w:sz w:val="28"/>
              <w:lang w:val="en-US"/>
            </w:rPr>
            <w:alias w:val="vol_4"/>
            <w:tag w:val="no"/>
            <w:id w:val="2103606366"/>
            <w:lock w:val="sdtLocked"/>
            <w:dataBinding w:xpath="/ns0:basic_XML[1]/ns0:vol[1]" w:storeItemID="{584DB894-62EB-436C-AFF3-E7CAAF8E4356}"/>
            <w:text/>
          </w:sdtPr>
          <w:sdtContent>
            <w:r w:rsidR="00EE5642">
              <w:rPr>
                <w:rFonts w:ascii="Monotype Corsiva" w:hAnsi="Monotype Corsiva"/>
                <w:b/>
                <w:i/>
                <w:sz w:val="28"/>
                <w:lang w:val="en-US"/>
              </w:rPr>
              <w:t>88</w:t>
            </w:r>
          </w:sdtContent>
        </w:sdt>
        <w:r w:rsidRPr="001D0D5E">
          <w:rPr>
            <w:rFonts w:ascii="Monotype Corsiva" w:hAnsi="Monotype Corsiva"/>
            <w:b/>
            <w:i/>
            <w:sz w:val="28"/>
            <w:lang w:val="en-US"/>
          </w:rPr>
          <w:t>,</w:t>
        </w:r>
        <w:r w:rsidRPr="00D342BD">
          <w:rPr>
            <w:rFonts w:ascii="Monotype Corsiva" w:hAnsi="Monotype Corsiva"/>
            <w:b/>
            <w:i/>
            <w:sz w:val="28"/>
            <w:lang w:val="en-US"/>
          </w:rPr>
          <w:t> </w:t>
        </w:r>
        <w:r w:rsidRPr="001D0D5E">
          <w:rPr>
            <w:rFonts w:ascii="Monotype Corsiva" w:hAnsi="Monotype Corsiva"/>
            <w:b/>
            <w:i/>
            <w:sz w:val="28"/>
            <w:lang w:val="en-US"/>
          </w:rPr>
          <w:t>№</w:t>
        </w:r>
        <w:r w:rsidRPr="006C51AD">
          <w:rPr>
            <w:rFonts w:ascii="Monotype Corsiva" w:hAnsi="Monotype Corsiva"/>
            <w:b/>
            <w:i/>
            <w:sz w:val="28"/>
            <w:lang w:val="en-US"/>
          </w:rPr>
          <w:t> </w:t>
        </w:r>
        <w:sdt>
          <w:sdtPr>
            <w:rPr>
              <w:rFonts w:ascii="Monotype Corsiva" w:hAnsi="Monotype Corsiva"/>
              <w:b/>
              <w:i/>
              <w:sz w:val="28"/>
              <w:lang w:val="en-US"/>
            </w:rPr>
            <w:alias w:val="number_5"/>
            <w:tag w:val="no"/>
            <w:id w:val="-2078352019"/>
            <w:lock w:val="sdtLocked"/>
            <w:dataBinding w:prefixMappings="xmlns:ns0='http://AddIn Basic XML Script/Basic Nodes' " w:xpath="/ns0:basic_XML[1]/ns0:number[1]" w:storeItemID="{584DB894-62EB-436C-AFF3-E7CAAF8E4356}"/>
            <w:text/>
          </w:sdtPr>
          <w:sdtContent>
            <w:r w:rsidR="00EE5642">
              <w:rPr>
                <w:rFonts w:ascii="Monotype Corsiva" w:hAnsi="Monotype Corsiva"/>
                <w:b/>
                <w:i/>
                <w:sz w:val="28"/>
                <w:lang w:val="en-US"/>
              </w:rPr>
              <w:t>3</w:t>
            </w:r>
          </w:sdtContent>
        </w:sdt>
        <w:r w:rsidRPr="001D0D5E">
          <w:rPr>
            <w:rFonts w:ascii="Monotype Corsiva" w:hAnsi="Monotype Corsiva"/>
            <w:b/>
            <w:i/>
            <w:sz w:val="28"/>
            <w:lang w:val="en-US"/>
          </w:rPr>
          <w:t>,</w:t>
        </w:r>
        <w:r w:rsidRPr="006C51AD">
          <w:rPr>
            <w:rFonts w:ascii="Monotype Corsiva" w:hAnsi="Monotype Corsiva"/>
            <w:b/>
            <w:i/>
            <w:sz w:val="28"/>
            <w:lang w:val="en-US"/>
          </w:rPr>
          <w:t> </w:t>
        </w:r>
        <w:sdt>
          <w:sdtPr>
            <w:rPr>
              <w:lang w:val="en-US"/>
            </w:rPr>
            <w:alias w:val="year_5"/>
            <w:tag w:val="no"/>
            <w:id w:val="39170154"/>
            <w:lock w:val="sdtLocked"/>
            <w:dataBinding w:prefixMappings="xmlns:ns0='http://AddIn Basic XML Script/Basic Nodes' " w:xpath="/ns0:basic_XML[1]/ns0:year[1]" w:storeItemID="{584DB894-62EB-436C-AFF3-E7CAAF8E4356}"/>
            <w:text/>
          </w:sdtPr>
          <w:sdtContent>
            <w:r w:rsidR="00EE5642">
              <w:rPr>
                <w:lang w:val="en-US"/>
              </w:rPr>
              <w:t>2026</w:t>
            </w:r>
          </w:sdtContent>
        </w:sdt>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40" w:name="_Hlk449362417" w:displacedByCustomXml="next"/>
  <w:bookmarkStart w:id="41" w:name="OLE_LINK26" w:displacedByCustomXml="next"/>
  <w:bookmarkStart w:id="42" w:name="OLE_LINK25" w:displacedByCustomXml="next"/>
  <w:bookmarkStart w:id="43" w:name="_Hlk449362415" w:displacedByCustomXml="next"/>
  <w:bookmarkStart w:id="44" w:name="OLE_LINK24" w:displacedByCustomXml="next"/>
  <w:bookmarkStart w:id="45" w:name="OLE_LINK23" w:displacedByCustomXml="next"/>
  <w:bookmarkStart w:id="46" w:name="_Hlk449362404" w:displacedByCustomXml="next"/>
  <w:bookmarkStart w:id="47" w:name="OLE_LINK22" w:displacedByCustomXml="next"/>
  <w:bookmarkStart w:id="48" w:name="OLE_LINK21" w:displacedByCustomXml="next"/>
  <w:bookmarkStart w:id="49" w:name="_Hlk449362402" w:displacedByCustomXml="next"/>
  <w:bookmarkStart w:id="50" w:name="OLE_LINK20" w:displacedByCustomXml="next"/>
  <w:bookmarkStart w:id="51" w:name="OLE_LINK19" w:displacedByCustomXml="next"/>
  <w:bookmarkStart w:id="52" w:name="_Hlk449362397" w:displacedByCustomXml="next"/>
  <w:bookmarkStart w:id="53" w:name="OLE_LINK18" w:displacedByCustomXml="next"/>
  <w:bookmarkStart w:id="54" w:name="OLE_LINK17" w:displacedByCustomXml="next"/>
  <w:sdt>
    <w:sdtPr>
      <w:rPr>
        <w:rFonts w:ascii="Monotype Corsiva" w:hAnsi="Monotype Corsiva"/>
        <w:b/>
        <w:i/>
        <w:sz w:val="28"/>
        <w:lang w:val="en-US"/>
      </w:rPr>
      <w:id w:val="-958875462"/>
      <w:lock w:val="sdtContentLocked"/>
      <w:group/>
    </w:sdtPr>
    <w:sdtEndPr>
      <w:rPr>
        <w:lang w:val="ru-RU"/>
      </w:rPr>
    </w:sdtEndPr>
    <w:sdtContent>
      <w:p w14:paraId="4092A197" w14:textId="370946F0" w:rsidR="006159D2" w:rsidRPr="00930CF5" w:rsidRDefault="006159D2" w:rsidP="006C51AD">
        <w:pPr>
          <w:pStyle w:val="a6"/>
          <w:rPr>
            <w:rFonts w:ascii="Monotype Corsiva" w:hAnsi="Monotype Corsiva"/>
            <w:b/>
            <w:i/>
            <w:sz w:val="28"/>
            <w:lang w:val="en-US"/>
          </w:rPr>
        </w:pPr>
        <w:r w:rsidRPr="006C51AD">
          <w:rPr>
            <w:rFonts w:ascii="Monotype Corsiva" w:hAnsi="Monotype Corsiva"/>
            <w:b/>
            <w:i/>
            <w:noProof/>
            <w:sz w:val="28"/>
            <w:lang w:eastAsia="ru-RU"/>
          </w:rPr>
          <mc:AlternateContent>
            <mc:Choice Requires="wpg">
              <w:drawing>
                <wp:anchor distT="0" distB="0" distL="114300" distR="114300" simplePos="0" relativeHeight="251668480" behindDoc="0" locked="0" layoutInCell="1" allowOverlap="1" wp14:anchorId="0D9233FD" wp14:editId="566272B4">
                  <wp:simplePos x="0" y="0"/>
                  <wp:positionH relativeFrom="column">
                    <wp:posOffset>3990340</wp:posOffset>
                  </wp:positionH>
                  <wp:positionV relativeFrom="paragraph">
                    <wp:posOffset>136525</wp:posOffset>
                  </wp:positionV>
                  <wp:extent cx="2160000" cy="45719"/>
                  <wp:effectExtent l="0" t="0" r="12065" b="12065"/>
                  <wp:wrapNone/>
                  <wp:docPr id="8" name="Группа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60000" cy="45719"/>
                            <a:chOff x="4210" y="1256"/>
                            <a:chExt cx="6674" cy="34"/>
                          </a:xfrm>
                        </wpg:grpSpPr>
                        <wps:wsp>
                          <wps:cNvPr id="11" name="Line 2"/>
                          <wps:cNvCnPr>
                            <a:cxnSpLocks noChangeShapeType="1"/>
                          </wps:cNvCnPr>
                          <wps:spPr bwMode="auto">
                            <a:xfrm>
                              <a:off x="4236" y="1256"/>
                              <a:ext cx="6648"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 name="Line 3"/>
                          <wps:cNvCnPr>
                            <a:cxnSpLocks noChangeShapeType="1"/>
                          </wps:cNvCnPr>
                          <wps:spPr bwMode="auto">
                            <a:xfrm>
                              <a:off x="4210" y="1290"/>
                              <a:ext cx="662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E5227BB" id="Группа 5" o:spid="_x0000_s1026" style="position:absolute;margin-left:314.2pt;margin-top:10.75pt;width:170.1pt;height:3.6pt;z-index:251668480" coordorigin="4210,1256" coordsize="667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">
                  <v:line id="Line 2" o:spid="_x0000_s1027" style="position:absolute;visibility:visible;mso-wrap-style:square" from="4236,1256" to="10884,1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" strokeweight=".5pt"/>
                  <v:line id="Line 3" o:spid="_x0000_s1028" style="position:absolute;visibility:visible;mso-wrap-style:square" from="4210,1290" to="10838,1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" strokeweight="1.5pt"/>
                </v:group>
              </w:pict>
            </mc:Fallback>
          </mc:AlternateContent>
        </w:r>
        <w:sdt>
          <w:sdtPr>
            <w:rPr>
              <w:rFonts w:ascii="Monotype Corsiva" w:hAnsi="Monotype Corsiva"/>
              <w:b/>
              <w:i/>
              <w:sz w:val="28"/>
              <w:lang w:val="en-US"/>
            </w:rPr>
            <w:alias w:val="journal_7"/>
            <w:tag w:val="no"/>
            <w:id w:val="-841541660"/>
            <w:lock w:val="sdtContentLocked"/>
            <w:text/>
          </w:sdtPr>
          <w:sdtContent>
            <w:r w:rsidRPr="006C51AD">
              <w:rPr>
                <w:rFonts w:ascii="Monotype Corsiva" w:hAnsi="Monotype Corsiva"/>
                <w:b/>
                <w:i/>
                <w:sz w:val="28"/>
                <w:lang w:val="en-US"/>
              </w:rPr>
              <w:t>Вестник ВГУИТ/Proceedings of VSUET</w:t>
            </w:r>
          </w:sdtContent>
        </w:sdt>
        <w:r w:rsidRPr="006C51AD">
          <w:rPr>
            <w:rFonts w:ascii="Monotype Corsiva" w:hAnsi="Monotype Corsiva"/>
            <w:b/>
            <w:i/>
            <w:sz w:val="28"/>
            <w:lang w:val="en-US"/>
          </w:rPr>
          <w:t>,</w:t>
        </w:r>
        <w:r w:rsidRPr="00D342BD">
          <w:rPr>
            <w:rFonts w:ascii="Monotype Corsiva" w:hAnsi="Monotype Corsiva"/>
            <w:b/>
            <w:i/>
            <w:sz w:val="28"/>
            <w:lang w:val="en-US"/>
          </w:rPr>
          <w:t> </w:t>
        </w:r>
        <w:r>
          <w:rPr>
            <w:rFonts w:ascii="Monotype Corsiva" w:hAnsi="Monotype Corsiva"/>
            <w:b/>
            <w:i/>
            <w:sz w:val="28"/>
          </w:rPr>
          <w:t>Т</w:t>
        </w:r>
        <w:r w:rsidRPr="00D342BD">
          <w:rPr>
            <w:rFonts w:ascii="Monotype Corsiva" w:hAnsi="Monotype Corsiva"/>
            <w:b/>
            <w:i/>
            <w:sz w:val="28"/>
            <w:lang w:val="en-US"/>
          </w:rPr>
          <w:t>. </w:t>
        </w:r>
        <w:sdt>
          <w:sdtPr>
            <w:rPr>
              <w:rFonts w:ascii="Monotype Corsiva" w:hAnsi="Monotype Corsiva"/>
              <w:b/>
              <w:i/>
              <w:sz w:val="28"/>
              <w:lang w:val="en-US"/>
            </w:rPr>
            <w:alias w:val="vol_5"/>
            <w:tag w:val="no"/>
            <w:id w:val="-189995310"/>
            <w:lock w:val="sdtLocked"/>
            <w:dataBinding w:xpath="/ns0:basic_XML[1]/ns0:vol[1]" w:storeItemID="{584DB894-62EB-436C-AFF3-E7CAAF8E4356}"/>
            <w:text/>
          </w:sdtPr>
          <w:sdtContent>
            <w:r w:rsidR="00EE5642">
              <w:rPr>
                <w:rFonts w:ascii="Monotype Corsiva" w:hAnsi="Monotype Corsiva"/>
                <w:b/>
                <w:i/>
                <w:sz w:val="28"/>
                <w:lang w:val="en-US"/>
              </w:rPr>
              <w:t>88</w:t>
            </w:r>
          </w:sdtContent>
        </w:sdt>
        <w:r w:rsidRPr="001D0D5E">
          <w:rPr>
            <w:rFonts w:ascii="Monotype Corsiva" w:hAnsi="Monotype Corsiva"/>
            <w:b/>
            <w:i/>
            <w:sz w:val="28"/>
            <w:lang w:val="en-US"/>
          </w:rPr>
          <w:t>,</w:t>
        </w:r>
        <w:r w:rsidRPr="00D342BD">
          <w:rPr>
            <w:rFonts w:ascii="Monotype Corsiva" w:hAnsi="Monotype Corsiva"/>
            <w:b/>
            <w:i/>
            <w:sz w:val="28"/>
            <w:lang w:val="en-US"/>
          </w:rPr>
          <w:t> </w:t>
        </w:r>
        <w:r w:rsidRPr="001D0D5E">
          <w:rPr>
            <w:rFonts w:ascii="Monotype Corsiva" w:hAnsi="Monotype Corsiva"/>
            <w:b/>
            <w:i/>
            <w:sz w:val="28"/>
            <w:lang w:val="en-US"/>
          </w:rPr>
          <w:t>№</w:t>
        </w:r>
        <w:r w:rsidRPr="006C51AD">
          <w:rPr>
            <w:rFonts w:ascii="Monotype Corsiva" w:hAnsi="Monotype Corsiva"/>
            <w:b/>
            <w:i/>
            <w:sz w:val="28"/>
            <w:lang w:val="en-US"/>
          </w:rPr>
          <w:t> </w:t>
        </w:r>
        <w:sdt>
          <w:sdtPr>
            <w:rPr>
              <w:rFonts w:ascii="Monotype Corsiva" w:hAnsi="Monotype Corsiva"/>
              <w:b/>
              <w:i/>
              <w:sz w:val="28"/>
              <w:lang w:val="en-US"/>
            </w:rPr>
            <w:alias w:val="number_6"/>
            <w:tag w:val="no"/>
            <w:id w:val="-616291015"/>
            <w:lock w:val="sdtLocked"/>
            <w:dataBinding w:prefixMappings="xmlns:ns0='http://AddIn Basic XML Script/Basic Nodes' " w:xpath="/ns0:basic_XML[1]/ns0:number[1]" w:storeItemID="{584DB894-62EB-436C-AFF3-E7CAAF8E4356}"/>
            <w:text/>
          </w:sdtPr>
          <w:sdtContent>
            <w:r w:rsidR="00EE5642">
              <w:rPr>
                <w:rFonts w:ascii="Monotype Corsiva" w:hAnsi="Monotype Corsiva"/>
                <w:b/>
                <w:i/>
                <w:sz w:val="28"/>
                <w:lang w:val="en-US"/>
              </w:rPr>
              <w:t>3</w:t>
            </w:r>
          </w:sdtContent>
        </w:sdt>
        <w:r w:rsidRPr="001D0D5E">
          <w:rPr>
            <w:rFonts w:ascii="Monotype Corsiva" w:hAnsi="Monotype Corsiva"/>
            <w:b/>
            <w:i/>
            <w:sz w:val="28"/>
            <w:lang w:val="en-US"/>
          </w:rPr>
          <w:t>,</w:t>
        </w:r>
        <w:r w:rsidRPr="006C51AD">
          <w:rPr>
            <w:rFonts w:ascii="Monotype Corsiva" w:hAnsi="Monotype Corsiva"/>
            <w:b/>
            <w:i/>
            <w:sz w:val="28"/>
            <w:lang w:val="en-US"/>
          </w:rPr>
          <w:t> </w:t>
        </w:r>
        <w:sdt>
          <w:sdtPr>
            <w:rPr>
              <w:rFonts w:ascii="Monotype Corsiva" w:hAnsi="Monotype Corsiva"/>
              <w:b/>
              <w:i/>
              <w:sz w:val="28"/>
              <w:lang w:val="en-US"/>
            </w:rPr>
            <w:alias w:val="year_6"/>
            <w:tag w:val="no"/>
            <w:id w:val="1419911099"/>
            <w:lock w:val="sdtLocked"/>
            <w:dataBinding w:prefixMappings="xmlns:ns0='http://AddIn Basic XML Script/Basic Nodes' " w:xpath="/ns0:basic_XML[1]/ns0:year[1]" w:storeItemID="{584DB894-62EB-436C-AFF3-E7CAAF8E4356}"/>
            <w:text/>
          </w:sdtPr>
          <w:sdtContent>
            <w:r w:rsidR="00EE5642">
              <w:rPr>
                <w:rFonts w:ascii="Monotype Corsiva" w:hAnsi="Monotype Corsiva"/>
                <w:b/>
                <w:i/>
                <w:sz w:val="28"/>
                <w:lang w:val="en-US"/>
              </w:rPr>
              <w:t>2026</w:t>
            </w:r>
          </w:sdtContent>
        </w:sdt>
      </w:p>
      <w:bookmarkEnd w:id="40" w:displacedByCustomXml="next"/>
      <w:bookmarkEnd w:id="41" w:displacedByCustomXml="next"/>
      <w:bookmarkEnd w:id="42" w:displacedByCustomXml="next"/>
      <w:bookmarkEnd w:id="43" w:displacedByCustomXml="next"/>
      <w:bookmarkEnd w:id="44" w:displacedByCustomXml="next"/>
      <w:bookmarkEnd w:id="45" w:displacedByCustomXml="next"/>
      <w:bookmarkEnd w:id="46" w:displacedByCustomXml="next"/>
      <w:bookmarkEnd w:id="47" w:displacedByCustomXml="next"/>
      <w:bookmarkEnd w:id="48" w:displacedByCustomXml="next"/>
      <w:bookmarkEnd w:id="49" w:displacedByCustomXml="next"/>
      <w:bookmarkEnd w:id="50" w:displacedByCustomXml="next"/>
      <w:bookmarkEnd w:id="51" w:displacedByCustomXml="next"/>
      <w:bookmarkEnd w:id="52" w:displacedByCustomXml="next"/>
      <w:bookmarkEnd w:id="53" w:displacedByCustomXml="next"/>
      <w:bookmarkEnd w:id="54" w:displacedByCustomXml="next"/>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AF6DE7A"/>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21760884"/>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F386F2C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4AC26F64"/>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A394FF4E"/>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9640A4A"/>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24CEF2A"/>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16C2886"/>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6626E7A"/>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76F28452"/>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AE53740"/>
    <w:multiLevelType w:val="hybridMultilevel"/>
    <w:tmpl w:val="005C1182"/>
    <w:lvl w:ilvl="0" w:tplc="213C7CF6">
      <w:start w:val="1"/>
      <w:numFmt w:val="decimal"/>
      <w:pStyle w:val="VSUETRefList"/>
      <w:lvlText w:val="%1"/>
      <w:lvlJc w:val="left"/>
      <w:pPr>
        <w:ind w:left="540" w:hanging="360"/>
      </w:pPr>
      <w:rPr>
        <w:rFonts w:ascii="Times New Roman" w:hAnsi="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F397F84"/>
    <w:multiLevelType w:val="multilevel"/>
    <w:tmpl w:val="E29C3D24"/>
    <w:lvl w:ilvl="0">
      <w:start w:val="1"/>
      <w:numFmt w:val="bullet"/>
      <w:pStyle w:val="VSUET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2" w15:restartNumberingAfterBreak="0">
    <w:nsid w:val="319C5901"/>
    <w:multiLevelType w:val="multilevel"/>
    <w:tmpl w:val="0C403482"/>
    <w:lvl w:ilvl="0">
      <w:start w:val="1"/>
      <w:numFmt w:val="decimal"/>
      <w:lvlText w:val="%1"/>
      <w:lvlJc w:val="left"/>
      <w:pPr>
        <w:ind w:left="432" w:hanging="432"/>
      </w:pPr>
    </w:lvl>
    <w:lvl w:ilvl="1">
      <w:start w:val="1"/>
      <w:numFmt w:val="decimal"/>
      <w:pStyle w:val="21"/>
      <w:lvlText w:val="%1.%2"/>
      <w:lvlJc w:val="left"/>
      <w:pPr>
        <w:ind w:left="576" w:hanging="576"/>
      </w:pPr>
    </w:lvl>
    <w:lvl w:ilvl="2">
      <w:start w:val="1"/>
      <w:numFmt w:val="decimal"/>
      <w:pStyle w:val="31"/>
      <w:lvlText w:val="%1.%2.%3"/>
      <w:lvlJc w:val="left"/>
      <w:pPr>
        <w:ind w:left="720" w:hanging="720"/>
      </w:pPr>
    </w:lvl>
    <w:lvl w:ilvl="3">
      <w:start w:val="1"/>
      <w:numFmt w:val="decimal"/>
      <w:pStyle w:val="41"/>
      <w:lvlText w:val="%1.%2.%3.%4"/>
      <w:lvlJc w:val="left"/>
      <w:pPr>
        <w:ind w:left="864" w:hanging="864"/>
      </w:pPr>
    </w:lvl>
    <w:lvl w:ilvl="4">
      <w:start w:val="1"/>
      <w:numFmt w:val="decimal"/>
      <w:pStyle w:val="51"/>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3" w15:restartNumberingAfterBreak="0">
    <w:nsid w:val="393026D5"/>
    <w:multiLevelType w:val="multilevel"/>
    <w:tmpl w:val="55E8189A"/>
    <w:lvl w:ilvl="0">
      <w:start w:val="1"/>
      <w:numFmt w:val="decimal"/>
      <w:lvlRestart w:val="0"/>
      <w:pStyle w:val="VSUETNumitem"/>
      <w:lvlText w:val="%1."/>
      <w:lvlJc w:val="right"/>
      <w:pPr>
        <w:tabs>
          <w:tab w:val="num" w:pos="0"/>
        </w:tabs>
        <w:ind w:left="227" w:hanging="57"/>
      </w:pPr>
      <w:rPr>
        <w:rFonts w:hint="default"/>
      </w:rPr>
    </w:lvl>
    <w:lvl w:ilvl="1">
      <w:start w:val="1"/>
      <w:numFmt w:val="lowerLetter"/>
      <w:lvlText w:val="(%2)"/>
      <w:lvlJc w:val="left"/>
      <w:pPr>
        <w:tabs>
          <w:tab w:val="num" w:pos="510"/>
        </w:tabs>
        <w:ind w:left="510" w:hanging="283"/>
      </w:pPr>
      <w:rPr>
        <w:rFonts w:hint="default"/>
      </w:rPr>
    </w:lvl>
    <w:lvl w:ilvl="2">
      <w:start w:val="1"/>
      <w:numFmt w:val="lowerRoman"/>
      <w:lvlText w:val="(%3)"/>
      <w:lvlJc w:val="left"/>
      <w:pPr>
        <w:tabs>
          <w:tab w:val="num" w:pos="850"/>
        </w:tabs>
        <w:ind w:left="850" w:hanging="340"/>
      </w:pPr>
      <w:rPr>
        <w:rFonts w:hint="default"/>
      </w:rPr>
    </w:lvl>
    <w:lvl w:ilvl="3">
      <w:start w:val="1"/>
      <w:numFmt w:val="decimal"/>
      <w:lvlText w:val="(%4)"/>
      <w:lvlJc w:val="left"/>
      <w:pPr>
        <w:tabs>
          <w:tab w:val="num" w:pos="1191"/>
        </w:tabs>
        <w:ind w:left="1191" w:hanging="341"/>
      </w:pPr>
      <w:rPr>
        <w:rFonts w:hint="default"/>
      </w:rPr>
    </w:lvl>
    <w:lvl w:ilvl="4">
      <w:start w:val="1"/>
      <w:numFmt w:val="lowerLetter"/>
      <w:lvlText w:val="(%5)"/>
      <w:lvlJc w:val="left"/>
      <w:pPr>
        <w:tabs>
          <w:tab w:val="num" w:pos="1474"/>
        </w:tabs>
        <w:ind w:left="1474" w:hanging="283"/>
      </w:pPr>
      <w:rPr>
        <w:rFonts w:hint="default"/>
      </w:rPr>
    </w:lvl>
    <w:lvl w:ilvl="5">
      <w:start w:val="1"/>
      <w:numFmt w:val="lowerRoman"/>
      <w:lvlText w:val="(%6)"/>
      <w:lvlJc w:val="left"/>
      <w:pPr>
        <w:tabs>
          <w:tab w:val="num" w:pos="1814"/>
        </w:tabs>
        <w:ind w:left="1814" w:hanging="340"/>
      </w:pPr>
      <w:rPr>
        <w:rFonts w:hint="default"/>
      </w:rPr>
    </w:lvl>
    <w:lvl w:ilvl="6">
      <w:start w:val="1"/>
      <w:numFmt w:val="decimal"/>
      <w:lvlText w:val="%7."/>
      <w:lvlJc w:val="left"/>
      <w:pPr>
        <w:tabs>
          <w:tab w:val="num" w:pos="2154"/>
        </w:tabs>
        <w:ind w:left="2154" w:hanging="340"/>
      </w:pPr>
      <w:rPr>
        <w:rFonts w:hint="default"/>
      </w:rPr>
    </w:lvl>
    <w:lvl w:ilvl="7">
      <w:start w:val="1"/>
      <w:numFmt w:val="lowerLetter"/>
      <w:lvlText w:val="%8."/>
      <w:lvlJc w:val="left"/>
      <w:pPr>
        <w:tabs>
          <w:tab w:val="num" w:pos="2381"/>
        </w:tabs>
        <w:ind w:left="2381" w:hanging="227"/>
      </w:pPr>
      <w:rPr>
        <w:rFonts w:hint="default"/>
      </w:rPr>
    </w:lvl>
    <w:lvl w:ilvl="8">
      <w:start w:val="1"/>
      <w:numFmt w:val="lowerRoman"/>
      <w:lvlText w:val="%9."/>
      <w:lvlJc w:val="left"/>
      <w:pPr>
        <w:tabs>
          <w:tab w:val="num" w:pos="2721"/>
        </w:tabs>
        <w:ind w:left="2721" w:hanging="340"/>
      </w:pPr>
      <w:rPr>
        <w:rFonts w:hint="default"/>
      </w:rPr>
    </w:lvl>
  </w:abstractNum>
  <w:abstractNum w:abstractNumId="14" w15:restartNumberingAfterBreak="0">
    <w:nsid w:val="438763A5"/>
    <w:multiLevelType w:val="multilevel"/>
    <w:tmpl w:val="F35CB8F2"/>
    <w:lvl w:ilvl="0">
      <w:start w:val="1"/>
      <w:numFmt w:val="decimal"/>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abstractNum w:abstractNumId="15" w15:restartNumberingAfterBreak="0">
    <w:nsid w:val="4ED50B2B"/>
    <w:multiLevelType w:val="hybridMultilevel"/>
    <w:tmpl w:val="8B7801F2"/>
    <w:lvl w:ilvl="0" w:tplc="1D86245E">
      <w:start w:val="1"/>
      <w:numFmt w:val="decimal"/>
      <w:pStyle w:val="VSUET"/>
      <w:lvlText w:val="%1"/>
      <w:lvlJc w:val="left"/>
      <w:pPr>
        <w:ind w:left="1440" w:hanging="36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6" w15:restartNumberingAfterBreak="0">
    <w:nsid w:val="6F404C9F"/>
    <w:multiLevelType w:val="multilevel"/>
    <w:tmpl w:val="F5102182"/>
    <w:lvl w:ilvl="0">
      <w:start w:val="1"/>
      <w:numFmt w:val="bullet"/>
      <w:pStyle w:val="VSUET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num w:numId="1" w16cid:durableId="580988387">
    <w:abstractNumId w:val="12"/>
  </w:num>
  <w:num w:numId="2" w16cid:durableId="637993680">
    <w:abstractNumId w:val="15"/>
  </w:num>
  <w:num w:numId="3" w16cid:durableId="1926306041">
    <w:abstractNumId w:val="11"/>
  </w:num>
  <w:num w:numId="4" w16cid:durableId="2085833497">
    <w:abstractNumId w:val="16"/>
  </w:num>
  <w:num w:numId="5" w16cid:durableId="830562599">
    <w:abstractNumId w:val="13"/>
  </w:num>
  <w:num w:numId="6" w16cid:durableId="1469282933">
    <w:abstractNumId w:val="14"/>
  </w:num>
  <w:num w:numId="7" w16cid:durableId="234242975">
    <w:abstractNumId w:val="14"/>
  </w:num>
  <w:num w:numId="8" w16cid:durableId="1322270964">
    <w:abstractNumId w:val="14"/>
  </w:num>
  <w:num w:numId="9" w16cid:durableId="2114588117">
    <w:abstractNumId w:val="14"/>
  </w:num>
  <w:num w:numId="10" w16cid:durableId="1381636123">
    <w:abstractNumId w:val="14"/>
  </w:num>
  <w:num w:numId="11" w16cid:durableId="74326536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32148120">
    <w:abstractNumId w:val="10"/>
  </w:num>
  <w:num w:numId="13" w16cid:durableId="342978114">
    <w:abstractNumId w:val="10"/>
  </w:num>
  <w:num w:numId="14" w16cid:durableId="192317484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9425066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8629633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32540670">
    <w:abstractNumId w:val="9"/>
  </w:num>
  <w:num w:numId="18" w16cid:durableId="1915163462">
    <w:abstractNumId w:val="7"/>
  </w:num>
  <w:num w:numId="19" w16cid:durableId="1548032357">
    <w:abstractNumId w:val="6"/>
  </w:num>
  <w:num w:numId="20" w16cid:durableId="1719165047">
    <w:abstractNumId w:val="5"/>
  </w:num>
  <w:num w:numId="21" w16cid:durableId="534316862">
    <w:abstractNumId w:val="4"/>
  </w:num>
  <w:num w:numId="22" w16cid:durableId="744566983">
    <w:abstractNumId w:val="8"/>
  </w:num>
  <w:num w:numId="23" w16cid:durableId="1825731292">
    <w:abstractNumId w:val="3"/>
  </w:num>
  <w:num w:numId="24" w16cid:durableId="1532916768">
    <w:abstractNumId w:val="2"/>
  </w:num>
  <w:num w:numId="25" w16cid:durableId="1688404141">
    <w:abstractNumId w:val="1"/>
  </w:num>
  <w:num w:numId="26" w16cid:durableId="110906428">
    <w:abstractNumId w:val="0"/>
  </w:num>
  <w:num w:numId="27" w16cid:durableId="859323130">
    <w:abstractNumId w:val="16"/>
  </w:num>
  <w:num w:numId="28" w16cid:durableId="56710731">
    <w:abstractNumId w:val="13"/>
  </w:num>
  <w:num w:numId="29" w16cid:durableId="245650960">
    <w:abstractNumId w:val="13"/>
  </w:num>
  <w:num w:numId="30" w16cid:durableId="358825190">
    <w:abstractNumId w:val="13"/>
  </w:num>
  <w:num w:numId="31" w16cid:durableId="190457918">
    <w:abstractNumId w:val="13"/>
  </w:num>
  <w:num w:numId="32" w16cid:durableId="21290846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1"/>
  <w:activeWritingStyle w:appName="MSWord" w:lang="en-CA" w:vendorID="64" w:dllVersion="6" w:nlCheck="1" w:checkStyle="1"/>
  <w:activeWritingStyle w:appName="MSWord" w:lang="ru-RU" w:vendorID="64" w:dllVersion="0" w:nlCheck="1" w:checkStyle="0"/>
  <w:activeWritingStyle w:appName="MSWord" w:lang="en-US" w:vendorID="64" w:dllVersion="0" w:nlCheck="1" w:checkStyle="0"/>
  <w:activeWritingStyle w:appName="MSWord" w:lang="en-CA"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en-CA" w:vendorID="64" w:dllVersion="4096" w:nlCheck="1" w:checkStyle="0"/>
  <w:linkStyles/>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ocumentProtection w:formatting="1" w:enforcement="0"/>
  <w:styleLockQFSet/>
  <w:defaultTabStop w:val="709"/>
  <w:autoHyphenation/>
  <w:consecutiveHyphenLimit w:val="3"/>
  <w:doNotHyphenateCaps/>
  <w:evenAndOddHeaders/>
  <w:characterSpacingControl w:val="doNotCompress"/>
  <w:hdrShapeDefaults>
    <o:shapedefaults v:ext="edit" spidmax="2050"/>
  </w:hdrShapeDefaults>
  <w:footnotePr>
    <w:footnote w:id="-1"/>
    <w:footnote w:id="0"/>
  </w:footnotePr>
  <w:endnotePr>
    <w:endnote w:id="-1"/>
    <w:endnote w:id="0"/>
  </w:endnotePr>
  <w:compat>
    <w:ulTrailSpace/>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70B"/>
    <w:rsid w:val="000010FD"/>
    <w:rsid w:val="00001255"/>
    <w:rsid w:val="000026A9"/>
    <w:rsid w:val="00002826"/>
    <w:rsid w:val="00002C91"/>
    <w:rsid w:val="00002E87"/>
    <w:rsid w:val="00002F14"/>
    <w:rsid w:val="0000353B"/>
    <w:rsid w:val="00003B12"/>
    <w:rsid w:val="000044E3"/>
    <w:rsid w:val="00005172"/>
    <w:rsid w:val="00005B63"/>
    <w:rsid w:val="00007DFD"/>
    <w:rsid w:val="00012017"/>
    <w:rsid w:val="00012251"/>
    <w:rsid w:val="00012AB7"/>
    <w:rsid w:val="00012FD9"/>
    <w:rsid w:val="000132D2"/>
    <w:rsid w:val="00013326"/>
    <w:rsid w:val="000149A0"/>
    <w:rsid w:val="00016289"/>
    <w:rsid w:val="000165B8"/>
    <w:rsid w:val="00016814"/>
    <w:rsid w:val="00016AC1"/>
    <w:rsid w:val="00016C6D"/>
    <w:rsid w:val="0001714F"/>
    <w:rsid w:val="000179E1"/>
    <w:rsid w:val="00020E4E"/>
    <w:rsid w:val="000210BF"/>
    <w:rsid w:val="00021A14"/>
    <w:rsid w:val="00021DE0"/>
    <w:rsid w:val="0002386A"/>
    <w:rsid w:val="000239B2"/>
    <w:rsid w:val="0002531B"/>
    <w:rsid w:val="000261E0"/>
    <w:rsid w:val="000273C5"/>
    <w:rsid w:val="00030506"/>
    <w:rsid w:val="00030C60"/>
    <w:rsid w:val="00030FB6"/>
    <w:rsid w:val="000326F9"/>
    <w:rsid w:val="00032AE4"/>
    <w:rsid w:val="00033356"/>
    <w:rsid w:val="00035768"/>
    <w:rsid w:val="000358D8"/>
    <w:rsid w:val="00035942"/>
    <w:rsid w:val="00035C18"/>
    <w:rsid w:val="000363EB"/>
    <w:rsid w:val="000365B5"/>
    <w:rsid w:val="000374E9"/>
    <w:rsid w:val="00040860"/>
    <w:rsid w:val="0004192D"/>
    <w:rsid w:val="00041C2F"/>
    <w:rsid w:val="000423EC"/>
    <w:rsid w:val="00043761"/>
    <w:rsid w:val="00045ED0"/>
    <w:rsid w:val="0004604F"/>
    <w:rsid w:val="000478FF"/>
    <w:rsid w:val="00050BC4"/>
    <w:rsid w:val="00051D45"/>
    <w:rsid w:val="00053706"/>
    <w:rsid w:val="00053794"/>
    <w:rsid w:val="0005416F"/>
    <w:rsid w:val="000546FF"/>
    <w:rsid w:val="00055051"/>
    <w:rsid w:val="00056B13"/>
    <w:rsid w:val="000577FA"/>
    <w:rsid w:val="0006042E"/>
    <w:rsid w:val="000616CF"/>
    <w:rsid w:val="00062EBD"/>
    <w:rsid w:val="00067648"/>
    <w:rsid w:val="000706F4"/>
    <w:rsid w:val="00072079"/>
    <w:rsid w:val="00072353"/>
    <w:rsid w:val="0007237B"/>
    <w:rsid w:val="00072F24"/>
    <w:rsid w:val="0007303D"/>
    <w:rsid w:val="0007388F"/>
    <w:rsid w:val="00074EDF"/>
    <w:rsid w:val="0007585E"/>
    <w:rsid w:val="000767D0"/>
    <w:rsid w:val="000769DB"/>
    <w:rsid w:val="0007707B"/>
    <w:rsid w:val="00077FCF"/>
    <w:rsid w:val="00080BF5"/>
    <w:rsid w:val="00081178"/>
    <w:rsid w:val="00083F06"/>
    <w:rsid w:val="00085854"/>
    <w:rsid w:val="0008679B"/>
    <w:rsid w:val="00086BDA"/>
    <w:rsid w:val="00087C66"/>
    <w:rsid w:val="00087FB5"/>
    <w:rsid w:val="000905FE"/>
    <w:rsid w:val="00091752"/>
    <w:rsid w:val="0009217D"/>
    <w:rsid w:val="000942D4"/>
    <w:rsid w:val="000947E9"/>
    <w:rsid w:val="000954A7"/>
    <w:rsid w:val="00095863"/>
    <w:rsid w:val="0009596C"/>
    <w:rsid w:val="0009645A"/>
    <w:rsid w:val="0009647C"/>
    <w:rsid w:val="0009723E"/>
    <w:rsid w:val="000A05B6"/>
    <w:rsid w:val="000A09F5"/>
    <w:rsid w:val="000A1064"/>
    <w:rsid w:val="000A17FD"/>
    <w:rsid w:val="000A1AB0"/>
    <w:rsid w:val="000A1C40"/>
    <w:rsid w:val="000A1EDB"/>
    <w:rsid w:val="000A23AB"/>
    <w:rsid w:val="000A331E"/>
    <w:rsid w:val="000A57D1"/>
    <w:rsid w:val="000A5AC1"/>
    <w:rsid w:val="000A61F1"/>
    <w:rsid w:val="000A6D36"/>
    <w:rsid w:val="000A6E23"/>
    <w:rsid w:val="000A77C4"/>
    <w:rsid w:val="000A79B9"/>
    <w:rsid w:val="000A7AE8"/>
    <w:rsid w:val="000B0B1F"/>
    <w:rsid w:val="000B1587"/>
    <w:rsid w:val="000B231D"/>
    <w:rsid w:val="000B2635"/>
    <w:rsid w:val="000B41A1"/>
    <w:rsid w:val="000B5436"/>
    <w:rsid w:val="000B670B"/>
    <w:rsid w:val="000B6ADF"/>
    <w:rsid w:val="000C062F"/>
    <w:rsid w:val="000C0996"/>
    <w:rsid w:val="000C0B2E"/>
    <w:rsid w:val="000C148C"/>
    <w:rsid w:val="000C1553"/>
    <w:rsid w:val="000C1C96"/>
    <w:rsid w:val="000C2A17"/>
    <w:rsid w:val="000C516F"/>
    <w:rsid w:val="000C52A0"/>
    <w:rsid w:val="000C683B"/>
    <w:rsid w:val="000C6C40"/>
    <w:rsid w:val="000C7010"/>
    <w:rsid w:val="000C73D4"/>
    <w:rsid w:val="000D1564"/>
    <w:rsid w:val="000D206D"/>
    <w:rsid w:val="000D7A21"/>
    <w:rsid w:val="000E0BFB"/>
    <w:rsid w:val="000E0CD1"/>
    <w:rsid w:val="000E2015"/>
    <w:rsid w:val="000E3653"/>
    <w:rsid w:val="000E3B93"/>
    <w:rsid w:val="000E4312"/>
    <w:rsid w:val="000E541C"/>
    <w:rsid w:val="000E59A9"/>
    <w:rsid w:val="000F085F"/>
    <w:rsid w:val="000F20B3"/>
    <w:rsid w:val="000F2C50"/>
    <w:rsid w:val="000F2E19"/>
    <w:rsid w:val="000F5B7F"/>
    <w:rsid w:val="000F61ED"/>
    <w:rsid w:val="000F7B74"/>
    <w:rsid w:val="001008EB"/>
    <w:rsid w:val="00100E7A"/>
    <w:rsid w:val="00100F05"/>
    <w:rsid w:val="001017A9"/>
    <w:rsid w:val="001020EF"/>
    <w:rsid w:val="001043EC"/>
    <w:rsid w:val="00105211"/>
    <w:rsid w:val="0010621B"/>
    <w:rsid w:val="001106AC"/>
    <w:rsid w:val="0011100D"/>
    <w:rsid w:val="00111ACD"/>
    <w:rsid w:val="00112122"/>
    <w:rsid w:val="00112D3C"/>
    <w:rsid w:val="0011313B"/>
    <w:rsid w:val="001131EF"/>
    <w:rsid w:val="0011363B"/>
    <w:rsid w:val="00113CE9"/>
    <w:rsid w:val="001141D8"/>
    <w:rsid w:val="00115D93"/>
    <w:rsid w:val="00116F8E"/>
    <w:rsid w:val="001175CD"/>
    <w:rsid w:val="00120F46"/>
    <w:rsid w:val="00120FD3"/>
    <w:rsid w:val="00121B51"/>
    <w:rsid w:val="00122C59"/>
    <w:rsid w:val="00124D23"/>
    <w:rsid w:val="001255E7"/>
    <w:rsid w:val="00126A21"/>
    <w:rsid w:val="00126B63"/>
    <w:rsid w:val="00127E83"/>
    <w:rsid w:val="00130797"/>
    <w:rsid w:val="001332FE"/>
    <w:rsid w:val="00133368"/>
    <w:rsid w:val="00133AAE"/>
    <w:rsid w:val="0013520E"/>
    <w:rsid w:val="00135BC6"/>
    <w:rsid w:val="001361D0"/>
    <w:rsid w:val="00137E4A"/>
    <w:rsid w:val="0014032C"/>
    <w:rsid w:val="00141466"/>
    <w:rsid w:val="00141DB6"/>
    <w:rsid w:val="00142400"/>
    <w:rsid w:val="00142BF2"/>
    <w:rsid w:val="00142C78"/>
    <w:rsid w:val="001439F8"/>
    <w:rsid w:val="00143D87"/>
    <w:rsid w:val="00145563"/>
    <w:rsid w:val="001458BC"/>
    <w:rsid w:val="0014661D"/>
    <w:rsid w:val="001479A7"/>
    <w:rsid w:val="00150D10"/>
    <w:rsid w:val="00151117"/>
    <w:rsid w:val="00151CD9"/>
    <w:rsid w:val="0015374F"/>
    <w:rsid w:val="00154A3F"/>
    <w:rsid w:val="00155AB9"/>
    <w:rsid w:val="00155B29"/>
    <w:rsid w:val="00156A41"/>
    <w:rsid w:val="00156D7C"/>
    <w:rsid w:val="00157CB4"/>
    <w:rsid w:val="00160970"/>
    <w:rsid w:val="00160B86"/>
    <w:rsid w:val="001610AE"/>
    <w:rsid w:val="00161C23"/>
    <w:rsid w:val="00161E52"/>
    <w:rsid w:val="00161F2B"/>
    <w:rsid w:val="001632AE"/>
    <w:rsid w:val="00163CAF"/>
    <w:rsid w:val="00164FD4"/>
    <w:rsid w:val="00165006"/>
    <w:rsid w:val="00165DEF"/>
    <w:rsid w:val="00167710"/>
    <w:rsid w:val="001702BB"/>
    <w:rsid w:val="00170731"/>
    <w:rsid w:val="00170EEB"/>
    <w:rsid w:val="0017153C"/>
    <w:rsid w:val="00173B12"/>
    <w:rsid w:val="00173D7F"/>
    <w:rsid w:val="00175672"/>
    <w:rsid w:val="00175FCA"/>
    <w:rsid w:val="0017747B"/>
    <w:rsid w:val="0018007A"/>
    <w:rsid w:val="00180A64"/>
    <w:rsid w:val="001815E9"/>
    <w:rsid w:val="001823DE"/>
    <w:rsid w:val="00184740"/>
    <w:rsid w:val="001856A5"/>
    <w:rsid w:val="00185980"/>
    <w:rsid w:val="00185D62"/>
    <w:rsid w:val="00190453"/>
    <w:rsid w:val="00190B70"/>
    <w:rsid w:val="00190C78"/>
    <w:rsid w:val="001924B2"/>
    <w:rsid w:val="0019251A"/>
    <w:rsid w:val="001925F2"/>
    <w:rsid w:val="001933B8"/>
    <w:rsid w:val="0019557E"/>
    <w:rsid w:val="001958E8"/>
    <w:rsid w:val="00196E3E"/>
    <w:rsid w:val="001975A7"/>
    <w:rsid w:val="001A1646"/>
    <w:rsid w:val="001A2610"/>
    <w:rsid w:val="001A2735"/>
    <w:rsid w:val="001A312A"/>
    <w:rsid w:val="001A50C8"/>
    <w:rsid w:val="001B06ED"/>
    <w:rsid w:val="001B2DEF"/>
    <w:rsid w:val="001B3718"/>
    <w:rsid w:val="001B4A09"/>
    <w:rsid w:val="001B4E25"/>
    <w:rsid w:val="001B5019"/>
    <w:rsid w:val="001B64B4"/>
    <w:rsid w:val="001B7998"/>
    <w:rsid w:val="001B79C0"/>
    <w:rsid w:val="001C04C4"/>
    <w:rsid w:val="001C0ABD"/>
    <w:rsid w:val="001C10DE"/>
    <w:rsid w:val="001C1269"/>
    <w:rsid w:val="001C1F4F"/>
    <w:rsid w:val="001C3F93"/>
    <w:rsid w:val="001C4018"/>
    <w:rsid w:val="001D0D5E"/>
    <w:rsid w:val="001D20F8"/>
    <w:rsid w:val="001D57BF"/>
    <w:rsid w:val="001D65E3"/>
    <w:rsid w:val="001D6A37"/>
    <w:rsid w:val="001D6FFB"/>
    <w:rsid w:val="001D76D3"/>
    <w:rsid w:val="001D7938"/>
    <w:rsid w:val="001D7EEC"/>
    <w:rsid w:val="001E29C6"/>
    <w:rsid w:val="001E4988"/>
    <w:rsid w:val="001E73F6"/>
    <w:rsid w:val="001E7626"/>
    <w:rsid w:val="001E7812"/>
    <w:rsid w:val="001E7AD9"/>
    <w:rsid w:val="001F04A8"/>
    <w:rsid w:val="001F07E7"/>
    <w:rsid w:val="001F151B"/>
    <w:rsid w:val="001F2993"/>
    <w:rsid w:val="001F3B84"/>
    <w:rsid w:val="001F4471"/>
    <w:rsid w:val="001F5048"/>
    <w:rsid w:val="001F55DF"/>
    <w:rsid w:val="001F5C76"/>
    <w:rsid w:val="001F72CA"/>
    <w:rsid w:val="001F7C65"/>
    <w:rsid w:val="00200B0C"/>
    <w:rsid w:val="00201045"/>
    <w:rsid w:val="0020124D"/>
    <w:rsid w:val="0020364E"/>
    <w:rsid w:val="00203E80"/>
    <w:rsid w:val="0020401C"/>
    <w:rsid w:val="0020439F"/>
    <w:rsid w:val="00205A7D"/>
    <w:rsid w:val="002060A0"/>
    <w:rsid w:val="00210C83"/>
    <w:rsid w:val="00210DFD"/>
    <w:rsid w:val="00212246"/>
    <w:rsid w:val="0021242D"/>
    <w:rsid w:val="002128EF"/>
    <w:rsid w:val="00212DDA"/>
    <w:rsid w:val="0021337A"/>
    <w:rsid w:val="002161CF"/>
    <w:rsid w:val="00216281"/>
    <w:rsid w:val="00216BC7"/>
    <w:rsid w:val="00217DB0"/>
    <w:rsid w:val="00221242"/>
    <w:rsid w:val="00222453"/>
    <w:rsid w:val="00222B4E"/>
    <w:rsid w:val="002234F5"/>
    <w:rsid w:val="0022447B"/>
    <w:rsid w:val="00224B30"/>
    <w:rsid w:val="00224EAD"/>
    <w:rsid w:val="002261AA"/>
    <w:rsid w:val="00226EE5"/>
    <w:rsid w:val="00226FD4"/>
    <w:rsid w:val="0023265B"/>
    <w:rsid w:val="00232D88"/>
    <w:rsid w:val="0023393A"/>
    <w:rsid w:val="00234F64"/>
    <w:rsid w:val="00235F59"/>
    <w:rsid w:val="00236A6B"/>
    <w:rsid w:val="00236B1F"/>
    <w:rsid w:val="00236DEA"/>
    <w:rsid w:val="0023713B"/>
    <w:rsid w:val="002374AF"/>
    <w:rsid w:val="00240531"/>
    <w:rsid w:val="00245E9B"/>
    <w:rsid w:val="002466BE"/>
    <w:rsid w:val="0025186F"/>
    <w:rsid w:val="002519AF"/>
    <w:rsid w:val="00253827"/>
    <w:rsid w:val="002558FB"/>
    <w:rsid w:val="0025724C"/>
    <w:rsid w:val="00257974"/>
    <w:rsid w:val="0026073C"/>
    <w:rsid w:val="0026227E"/>
    <w:rsid w:val="00262D66"/>
    <w:rsid w:val="0026686F"/>
    <w:rsid w:val="00267173"/>
    <w:rsid w:val="002703E0"/>
    <w:rsid w:val="00270711"/>
    <w:rsid w:val="00270A88"/>
    <w:rsid w:val="00270AE6"/>
    <w:rsid w:val="002730B9"/>
    <w:rsid w:val="00273B8A"/>
    <w:rsid w:val="00273E4D"/>
    <w:rsid w:val="00273F44"/>
    <w:rsid w:val="00274606"/>
    <w:rsid w:val="0027493A"/>
    <w:rsid w:val="00274948"/>
    <w:rsid w:val="00275AC5"/>
    <w:rsid w:val="00277499"/>
    <w:rsid w:val="00277FEB"/>
    <w:rsid w:val="00280414"/>
    <w:rsid w:val="00280B72"/>
    <w:rsid w:val="00281684"/>
    <w:rsid w:val="002841DF"/>
    <w:rsid w:val="002846CF"/>
    <w:rsid w:val="002848AD"/>
    <w:rsid w:val="00285818"/>
    <w:rsid w:val="002858AB"/>
    <w:rsid w:val="00286D3A"/>
    <w:rsid w:val="00287AE0"/>
    <w:rsid w:val="00290216"/>
    <w:rsid w:val="00291E78"/>
    <w:rsid w:val="00291EAF"/>
    <w:rsid w:val="002961F5"/>
    <w:rsid w:val="002A0294"/>
    <w:rsid w:val="002A0AD3"/>
    <w:rsid w:val="002A27F1"/>
    <w:rsid w:val="002A27F5"/>
    <w:rsid w:val="002A2F95"/>
    <w:rsid w:val="002A48EB"/>
    <w:rsid w:val="002A50B5"/>
    <w:rsid w:val="002A61E9"/>
    <w:rsid w:val="002A7630"/>
    <w:rsid w:val="002B03A4"/>
    <w:rsid w:val="002B0846"/>
    <w:rsid w:val="002B0BF2"/>
    <w:rsid w:val="002B2717"/>
    <w:rsid w:val="002B4502"/>
    <w:rsid w:val="002B6517"/>
    <w:rsid w:val="002B6BE2"/>
    <w:rsid w:val="002B7616"/>
    <w:rsid w:val="002B7A63"/>
    <w:rsid w:val="002B7D4A"/>
    <w:rsid w:val="002C1052"/>
    <w:rsid w:val="002C110A"/>
    <w:rsid w:val="002C15A4"/>
    <w:rsid w:val="002C1B44"/>
    <w:rsid w:val="002C1C35"/>
    <w:rsid w:val="002C2DA2"/>
    <w:rsid w:val="002C329F"/>
    <w:rsid w:val="002C4011"/>
    <w:rsid w:val="002C5020"/>
    <w:rsid w:val="002C51FB"/>
    <w:rsid w:val="002C5317"/>
    <w:rsid w:val="002C5393"/>
    <w:rsid w:val="002C615F"/>
    <w:rsid w:val="002C617F"/>
    <w:rsid w:val="002C628C"/>
    <w:rsid w:val="002C6B37"/>
    <w:rsid w:val="002C7CBB"/>
    <w:rsid w:val="002D005B"/>
    <w:rsid w:val="002D0A26"/>
    <w:rsid w:val="002D3A89"/>
    <w:rsid w:val="002D3CE8"/>
    <w:rsid w:val="002D4ADA"/>
    <w:rsid w:val="002D5781"/>
    <w:rsid w:val="002D619F"/>
    <w:rsid w:val="002D7234"/>
    <w:rsid w:val="002E12D9"/>
    <w:rsid w:val="002E1615"/>
    <w:rsid w:val="002E1658"/>
    <w:rsid w:val="002E3841"/>
    <w:rsid w:val="002E4455"/>
    <w:rsid w:val="002E4DA0"/>
    <w:rsid w:val="002E7063"/>
    <w:rsid w:val="002E7186"/>
    <w:rsid w:val="002E781B"/>
    <w:rsid w:val="002E7B7C"/>
    <w:rsid w:val="002E7EDF"/>
    <w:rsid w:val="002F31EC"/>
    <w:rsid w:val="002F3AB5"/>
    <w:rsid w:val="002F5C6B"/>
    <w:rsid w:val="00300104"/>
    <w:rsid w:val="003008FE"/>
    <w:rsid w:val="003013EE"/>
    <w:rsid w:val="0030185A"/>
    <w:rsid w:val="0030274F"/>
    <w:rsid w:val="0030373C"/>
    <w:rsid w:val="00303D4B"/>
    <w:rsid w:val="00304421"/>
    <w:rsid w:val="003052C3"/>
    <w:rsid w:val="00306AFC"/>
    <w:rsid w:val="003078AC"/>
    <w:rsid w:val="00307A98"/>
    <w:rsid w:val="00312DE1"/>
    <w:rsid w:val="00312ED4"/>
    <w:rsid w:val="003130A3"/>
    <w:rsid w:val="0031379B"/>
    <w:rsid w:val="00313901"/>
    <w:rsid w:val="00313D8F"/>
    <w:rsid w:val="00314684"/>
    <w:rsid w:val="00315539"/>
    <w:rsid w:val="0031565D"/>
    <w:rsid w:val="003179B9"/>
    <w:rsid w:val="00317C65"/>
    <w:rsid w:val="00321A7D"/>
    <w:rsid w:val="00322514"/>
    <w:rsid w:val="00322E05"/>
    <w:rsid w:val="00323956"/>
    <w:rsid w:val="003250D1"/>
    <w:rsid w:val="003261E7"/>
    <w:rsid w:val="00326636"/>
    <w:rsid w:val="0032711B"/>
    <w:rsid w:val="00330FC7"/>
    <w:rsid w:val="00331153"/>
    <w:rsid w:val="00331B6E"/>
    <w:rsid w:val="00332E09"/>
    <w:rsid w:val="00335DBC"/>
    <w:rsid w:val="00336CE4"/>
    <w:rsid w:val="00340AC4"/>
    <w:rsid w:val="00342427"/>
    <w:rsid w:val="0034259C"/>
    <w:rsid w:val="00342E84"/>
    <w:rsid w:val="00343BE5"/>
    <w:rsid w:val="00343F2F"/>
    <w:rsid w:val="0034414E"/>
    <w:rsid w:val="00345900"/>
    <w:rsid w:val="0034657C"/>
    <w:rsid w:val="00347413"/>
    <w:rsid w:val="003475B7"/>
    <w:rsid w:val="0034761C"/>
    <w:rsid w:val="00351F78"/>
    <w:rsid w:val="00352944"/>
    <w:rsid w:val="00353338"/>
    <w:rsid w:val="00354B5D"/>
    <w:rsid w:val="0035721F"/>
    <w:rsid w:val="00357454"/>
    <w:rsid w:val="003576F0"/>
    <w:rsid w:val="00360E35"/>
    <w:rsid w:val="003628AC"/>
    <w:rsid w:val="00362D6A"/>
    <w:rsid w:val="003637D1"/>
    <w:rsid w:val="00363CF5"/>
    <w:rsid w:val="0036401B"/>
    <w:rsid w:val="0036470E"/>
    <w:rsid w:val="00364A9F"/>
    <w:rsid w:val="0036595D"/>
    <w:rsid w:val="003659D3"/>
    <w:rsid w:val="00366FE8"/>
    <w:rsid w:val="0036706A"/>
    <w:rsid w:val="00370292"/>
    <w:rsid w:val="00370FCE"/>
    <w:rsid w:val="003711E5"/>
    <w:rsid w:val="003732BA"/>
    <w:rsid w:val="00374205"/>
    <w:rsid w:val="003742B6"/>
    <w:rsid w:val="00374AC1"/>
    <w:rsid w:val="00380007"/>
    <w:rsid w:val="00380DEE"/>
    <w:rsid w:val="003812CA"/>
    <w:rsid w:val="00381749"/>
    <w:rsid w:val="0038212D"/>
    <w:rsid w:val="00382146"/>
    <w:rsid w:val="003832EE"/>
    <w:rsid w:val="00383500"/>
    <w:rsid w:val="0038516C"/>
    <w:rsid w:val="003854AC"/>
    <w:rsid w:val="00385863"/>
    <w:rsid w:val="00386BE7"/>
    <w:rsid w:val="00390151"/>
    <w:rsid w:val="00390259"/>
    <w:rsid w:val="00392A01"/>
    <w:rsid w:val="00392C8E"/>
    <w:rsid w:val="00394102"/>
    <w:rsid w:val="00395B6D"/>
    <w:rsid w:val="00396DD0"/>
    <w:rsid w:val="003971A6"/>
    <w:rsid w:val="003A0A53"/>
    <w:rsid w:val="003A0C46"/>
    <w:rsid w:val="003A2A04"/>
    <w:rsid w:val="003A34D6"/>
    <w:rsid w:val="003A3667"/>
    <w:rsid w:val="003A3FFC"/>
    <w:rsid w:val="003A4048"/>
    <w:rsid w:val="003A4B78"/>
    <w:rsid w:val="003A4C97"/>
    <w:rsid w:val="003A71D2"/>
    <w:rsid w:val="003B1467"/>
    <w:rsid w:val="003B1E1F"/>
    <w:rsid w:val="003B23A9"/>
    <w:rsid w:val="003B3C57"/>
    <w:rsid w:val="003B4376"/>
    <w:rsid w:val="003B4846"/>
    <w:rsid w:val="003B484C"/>
    <w:rsid w:val="003B4D0E"/>
    <w:rsid w:val="003B500E"/>
    <w:rsid w:val="003B5A13"/>
    <w:rsid w:val="003B621A"/>
    <w:rsid w:val="003C1444"/>
    <w:rsid w:val="003C1CE8"/>
    <w:rsid w:val="003C6E99"/>
    <w:rsid w:val="003C7BCF"/>
    <w:rsid w:val="003D0404"/>
    <w:rsid w:val="003D057E"/>
    <w:rsid w:val="003D19AD"/>
    <w:rsid w:val="003D2033"/>
    <w:rsid w:val="003D2E55"/>
    <w:rsid w:val="003D3701"/>
    <w:rsid w:val="003D4E4B"/>
    <w:rsid w:val="003D712C"/>
    <w:rsid w:val="003E208A"/>
    <w:rsid w:val="003E2F03"/>
    <w:rsid w:val="003E321A"/>
    <w:rsid w:val="003E3AF0"/>
    <w:rsid w:val="003E42DE"/>
    <w:rsid w:val="003E46D8"/>
    <w:rsid w:val="003E5749"/>
    <w:rsid w:val="003E6A72"/>
    <w:rsid w:val="003F0B7D"/>
    <w:rsid w:val="003F0F5D"/>
    <w:rsid w:val="003F1134"/>
    <w:rsid w:val="003F16B9"/>
    <w:rsid w:val="003F1868"/>
    <w:rsid w:val="003F2535"/>
    <w:rsid w:val="003F2A44"/>
    <w:rsid w:val="003F5F8B"/>
    <w:rsid w:val="003F782D"/>
    <w:rsid w:val="00400218"/>
    <w:rsid w:val="0040091C"/>
    <w:rsid w:val="00400E9D"/>
    <w:rsid w:val="004024EC"/>
    <w:rsid w:val="00403090"/>
    <w:rsid w:val="00404BCA"/>
    <w:rsid w:val="00405EEB"/>
    <w:rsid w:val="00407734"/>
    <w:rsid w:val="0041002B"/>
    <w:rsid w:val="00411070"/>
    <w:rsid w:val="00412E9E"/>
    <w:rsid w:val="00413BE9"/>
    <w:rsid w:val="00414732"/>
    <w:rsid w:val="0041670E"/>
    <w:rsid w:val="00420136"/>
    <w:rsid w:val="004214F9"/>
    <w:rsid w:val="00421B9F"/>
    <w:rsid w:val="00422872"/>
    <w:rsid w:val="004236D7"/>
    <w:rsid w:val="004247E4"/>
    <w:rsid w:val="004250DD"/>
    <w:rsid w:val="00426B6E"/>
    <w:rsid w:val="00426F25"/>
    <w:rsid w:val="004270C0"/>
    <w:rsid w:val="004306B3"/>
    <w:rsid w:val="00431611"/>
    <w:rsid w:val="004329D7"/>
    <w:rsid w:val="00432E58"/>
    <w:rsid w:val="004334C9"/>
    <w:rsid w:val="00433C74"/>
    <w:rsid w:val="00436362"/>
    <w:rsid w:val="00437BED"/>
    <w:rsid w:val="00437CDB"/>
    <w:rsid w:val="00440CE7"/>
    <w:rsid w:val="00441791"/>
    <w:rsid w:val="00441CA7"/>
    <w:rsid w:val="0044216F"/>
    <w:rsid w:val="00443423"/>
    <w:rsid w:val="004439F5"/>
    <w:rsid w:val="004441E6"/>
    <w:rsid w:val="00445391"/>
    <w:rsid w:val="004457E7"/>
    <w:rsid w:val="00446B98"/>
    <w:rsid w:val="004531B0"/>
    <w:rsid w:val="00454D7D"/>
    <w:rsid w:val="00455721"/>
    <w:rsid w:val="004574B1"/>
    <w:rsid w:val="00457C26"/>
    <w:rsid w:val="0046298D"/>
    <w:rsid w:val="00462F32"/>
    <w:rsid w:val="004638D4"/>
    <w:rsid w:val="0046392D"/>
    <w:rsid w:val="00463971"/>
    <w:rsid w:val="0046410F"/>
    <w:rsid w:val="004649D7"/>
    <w:rsid w:val="00466048"/>
    <w:rsid w:val="00467A2A"/>
    <w:rsid w:val="00467BD5"/>
    <w:rsid w:val="00470017"/>
    <w:rsid w:val="00470A45"/>
    <w:rsid w:val="00470F30"/>
    <w:rsid w:val="00470F82"/>
    <w:rsid w:val="0047130E"/>
    <w:rsid w:val="0047240F"/>
    <w:rsid w:val="0047436B"/>
    <w:rsid w:val="0047622C"/>
    <w:rsid w:val="004775A9"/>
    <w:rsid w:val="004812F0"/>
    <w:rsid w:val="004816DE"/>
    <w:rsid w:val="00482851"/>
    <w:rsid w:val="00482922"/>
    <w:rsid w:val="004845B0"/>
    <w:rsid w:val="00485264"/>
    <w:rsid w:val="00487672"/>
    <w:rsid w:val="00487AB1"/>
    <w:rsid w:val="00487C54"/>
    <w:rsid w:val="00487CE9"/>
    <w:rsid w:val="004911E0"/>
    <w:rsid w:val="004913F3"/>
    <w:rsid w:val="00493590"/>
    <w:rsid w:val="00494101"/>
    <w:rsid w:val="00494305"/>
    <w:rsid w:val="00494CE8"/>
    <w:rsid w:val="00495213"/>
    <w:rsid w:val="00496732"/>
    <w:rsid w:val="00496B65"/>
    <w:rsid w:val="004A03B6"/>
    <w:rsid w:val="004A1379"/>
    <w:rsid w:val="004A15B2"/>
    <w:rsid w:val="004A1E4C"/>
    <w:rsid w:val="004A22E5"/>
    <w:rsid w:val="004A3611"/>
    <w:rsid w:val="004A3A82"/>
    <w:rsid w:val="004A558D"/>
    <w:rsid w:val="004A56DB"/>
    <w:rsid w:val="004A5B26"/>
    <w:rsid w:val="004A6E42"/>
    <w:rsid w:val="004A6F94"/>
    <w:rsid w:val="004A7B0E"/>
    <w:rsid w:val="004B19A9"/>
    <w:rsid w:val="004B1A2E"/>
    <w:rsid w:val="004B2B17"/>
    <w:rsid w:val="004B2C48"/>
    <w:rsid w:val="004B30B8"/>
    <w:rsid w:val="004B32C5"/>
    <w:rsid w:val="004B3EDA"/>
    <w:rsid w:val="004B4702"/>
    <w:rsid w:val="004B6196"/>
    <w:rsid w:val="004B6DBD"/>
    <w:rsid w:val="004B7F5E"/>
    <w:rsid w:val="004C34B5"/>
    <w:rsid w:val="004C63CD"/>
    <w:rsid w:val="004C7DA6"/>
    <w:rsid w:val="004D0AD1"/>
    <w:rsid w:val="004D1802"/>
    <w:rsid w:val="004D1F3A"/>
    <w:rsid w:val="004D2A42"/>
    <w:rsid w:val="004D2B63"/>
    <w:rsid w:val="004D4227"/>
    <w:rsid w:val="004D4C14"/>
    <w:rsid w:val="004D5638"/>
    <w:rsid w:val="004D578D"/>
    <w:rsid w:val="004D57A9"/>
    <w:rsid w:val="004D5936"/>
    <w:rsid w:val="004D59C2"/>
    <w:rsid w:val="004D62F3"/>
    <w:rsid w:val="004D64FB"/>
    <w:rsid w:val="004D7743"/>
    <w:rsid w:val="004D7E68"/>
    <w:rsid w:val="004D7FFB"/>
    <w:rsid w:val="004E0CAE"/>
    <w:rsid w:val="004E0CEF"/>
    <w:rsid w:val="004E0E11"/>
    <w:rsid w:val="004E34DD"/>
    <w:rsid w:val="004E3B36"/>
    <w:rsid w:val="004E578C"/>
    <w:rsid w:val="004E7633"/>
    <w:rsid w:val="004F0323"/>
    <w:rsid w:val="004F0AA1"/>
    <w:rsid w:val="004F0EAE"/>
    <w:rsid w:val="004F2FBE"/>
    <w:rsid w:val="004F3FF8"/>
    <w:rsid w:val="004F4E52"/>
    <w:rsid w:val="004F50C1"/>
    <w:rsid w:val="004F58F0"/>
    <w:rsid w:val="004F7EA4"/>
    <w:rsid w:val="0050042E"/>
    <w:rsid w:val="005019D9"/>
    <w:rsid w:val="00503ECF"/>
    <w:rsid w:val="0050446D"/>
    <w:rsid w:val="00511D08"/>
    <w:rsid w:val="00512C09"/>
    <w:rsid w:val="005148B5"/>
    <w:rsid w:val="00515FDC"/>
    <w:rsid w:val="00516FD9"/>
    <w:rsid w:val="005176F0"/>
    <w:rsid w:val="005179C6"/>
    <w:rsid w:val="00521298"/>
    <w:rsid w:val="00522A3B"/>
    <w:rsid w:val="00522C81"/>
    <w:rsid w:val="00523309"/>
    <w:rsid w:val="00523C69"/>
    <w:rsid w:val="00523F06"/>
    <w:rsid w:val="0052518D"/>
    <w:rsid w:val="0052733A"/>
    <w:rsid w:val="0052743D"/>
    <w:rsid w:val="00527839"/>
    <w:rsid w:val="00527B11"/>
    <w:rsid w:val="005301F4"/>
    <w:rsid w:val="005317F6"/>
    <w:rsid w:val="00533FCE"/>
    <w:rsid w:val="005342AD"/>
    <w:rsid w:val="00534625"/>
    <w:rsid w:val="00536168"/>
    <w:rsid w:val="00536EDD"/>
    <w:rsid w:val="005402D9"/>
    <w:rsid w:val="005407F9"/>
    <w:rsid w:val="00541A1B"/>
    <w:rsid w:val="00542C74"/>
    <w:rsid w:val="0054304F"/>
    <w:rsid w:val="0054370B"/>
    <w:rsid w:val="00545927"/>
    <w:rsid w:val="00545C00"/>
    <w:rsid w:val="00546544"/>
    <w:rsid w:val="00546ADA"/>
    <w:rsid w:val="00546DDD"/>
    <w:rsid w:val="00546E61"/>
    <w:rsid w:val="00547348"/>
    <w:rsid w:val="00547A2B"/>
    <w:rsid w:val="00550543"/>
    <w:rsid w:val="005517E9"/>
    <w:rsid w:val="00552455"/>
    <w:rsid w:val="00553382"/>
    <w:rsid w:val="005538CE"/>
    <w:rsid w:val="00554CBC"/>
    <w:rsid w:val="00555160"/>
    <w:rsid w:val="00555EFD"/>
    <w:rsid w:val="005562AA"/>
    <w:rsid w:val="00557BE8"/>
    <w:rsid w:val="00560D30"/>
    <w:rsid w:val="00561DDC"/>
    <w:rsid w:val="005633DE"/>
    <w:rsid w:val="005634D5"/>
    <w:rsid w:val="0056628B"/>
    <w:rsid w:val="00566B9D"/>
    <w:rsid w:val="00570E86"/>
    <w:rsid w:val="00571041"/>
    <w:rsid w:val="00574930"/>
    <w:rsid w:val="00582407"/>
    <w:rsid w:val="0058354A"/>
    <w:rsid w:val="005837E2"/>
    <w:rsid w:val="005844A6"/>
    <w:rsid w:val="005864F6"/>
    <w:rsid w:val="005868C5"/>
    <w:rsid w:val="0058746B"/>
    <w:rsid w:val="005915B5"/>
    <w:rsid w:val="00592A40"/>
    <w:rsid w:val="00592F4A"/>
    <w:rsid w:val="00593A90"/>
    <w:rsid w:val="005948F6"/>
    <w:rsid w:val="00596BF9"/>
    <w:rsid w:val="00596C3F"/>
    <w:rsid w:val="00597889"/>
    <w:rsid w:val="00597D70"/>
    <w:rsid w:val="005A150E"/>
    <w:rsid w:val="005A15B2"/>
    <w:rsid w:val="005A18F5"/>
    <w:rsid w:val="005A30F5"/>
    <w:rsid w:val="005A4C8F"/>
    <w:rsid w:val="005A4DD5"/>
    <w:rsid w:val="005A6FA7"/>
    <w:rsid w:val="005B3071"/>
    <w:rsid w:val="005B34E7"/>
    <w:rsid w:val="005B4348"/>
    <w:rsid w:val="005C1882"/>
    <w:rsid w:val="005C2660"/>
    <w:rsid w:val="005C27A2"/>
    <w:rsid w:val="005C43B8"/>
    <w:rsid w:val="005C5912"/>
    <w:rsid w:val="005C702C"/>
    <w:rsid w:val="005C795C"/>
    <w:rsid w:val="005D04B9"/>
    <w:rsid w:val="005D26C0"/>
    <w:rsid w:val="005D2771"/>
    <w:rsid w:val="005D3BC4"/>
    <w:rsid w:val="005D708F"/>
    <w:rsid w:val="005E135F"/>
    <w:rsid w:val="005E18B4"/>
    <w:rsid w:val="005E1BC6"/>
    <w:rsid w:val="005E1E01"/>
    <w:rsid w:val="005E4704"/>
    <w:rsid w:val="005E505D"/>
    <w:rsid w:val="005E611C"/>
    <w:rsid w:val="005E643D"/>
    <w:rsid w:val="005E7F2E"/>
    <w:rsid w:val="005F0E1C"/>
    <w:rsid w:val="005F44C8"/>
    <w:rsid w:val="005F46F5"/>
    <w:rsid w:val="005F489E"/>
    <w:rsid w:val="005F489F"/>
    <w:rsid w:val="005F48B9"/>
    <w:rsid w:val="005F4F46"/>
    <w:rsid w:val="005F6056"/>
    <w:rsid w:val="005F7A25"/>
    <w:rsid w:val="00600A3F"/>
    <w:rsid w:val="00601CD6"/>
    <w:rsid w:val="00602707"/>
    <w:rsid w:val="0060282D"/>
    <w:rsid w:val="00603503"/>
    <w:rsid w:val="00603920"/>
    <w:rsid w:val="0060397C"/>
    <w:rsid w:val="00604717"/>
    <w:rsid w:val="006048D1"/>
    <w:rsid w:val="00604D40"/>
    <w:rsid w:val="006058D0"/>
    <w:rsid w:val="00606137"/>
    <w:rsid w:val="00606CDF"/>
    <w:rsid w:val="006077AB"/>
    <w:rsid w:val="00610540"/>
    <w:rsid w:val="006106BE"/>
    <w:rsid w:val="00610F61"/>
    <w:rsid w:val="00611925"/>
    <w:rsid w:val="00615311"/>
    <w:rsid w:val="006159D2"/>
    <w:rsid w:val="00615AC0"/>
    <w:rsid w:val="00615C4D"/>
    <w:rsid w:val="00615D12"/>
    <w:rsid w:val="00617222"/>
    <w:rsid w:val="0061724F"/>
    <w:rsid w:val="0061793B"/>
    <w:rsid w:val="006201E9"/>
    <w:rsid w:val="00620433"/>
    <w:rsid w:val="00620D6B"/>
    <w:rsid w:val="00621521"/>
    <w:rsid w:val="006222E4"/>
    <w:rsid w:val="0062345E"/>
    <w:rsid w:val="00623A9D"/>
    <w:rsid w:val="00624247"/>
    <w:rsid w:val="00624A65"/>
    <w:rsid w:val="006251A5"/>
    <w:rsid w:val="0062549D"/>
    <w:rsid w:val="00625DC9"/>
    <w:rsid w:val="0062661A"/>
    <w:rsid w:val="006333DE"/>
    <w:rsid w:val="00635C0F"/>
    <w:rsid w:val="00636CA1"/>
    <w:rsid w:val="00636E69"/>
    <w:rsid w:val="00636ED2"/>
    <w:rsid w:val="00637706"/>
    <w:rsid w:val="006400B3"/>
    <w:rsid w:val="006401CE"/>
    <w:rsid w:val="0064181F"/>
    <w:rsid w:val="00641E95"/>
    <w:rsid w:val="00643A5B"/>
    <w:rsid w:val="00643FA1"/>
    <w:rsid w:val="00645698"/>
    <w:rsid w:val="00645758"/>
    <w:rsid w:val="00646806"/>
    <w:rsid w:val="00646926"/>
    <w:rsid w:val="00647105"/>
    <w:rsid w:val="00647688"/>
    <w:rsid w:val="00650192"/>
    <w:rsid w:val="00650F81"/>
    <w:rsid w:val="0065310B"/>
    <w:rsid w:val="00653161"/>
    <w:rsid w:val="00655A64"/>
    <w:rsid w:val="00655ADD"/>
    <w:rsid w:val="00660143"/>
    <w:rsid w:val="00662BC0"/>
    <w:rsid w:val="00663842"/>
    <w:rsid w:val="00666227"/>
    <w:rsid w:val="006709E0"/>
    <w:rsid w:val="00673400"/>
    <w:rsid w:val="006746C3"/>
    <w:rsid w:val="006752D9"/>
    <w:rsid w:val="00675EEC"/>
    <w:rsid w:val="00677DF0"/>
    <w:rsid w:val="00680739"/>
    <w:rsid w:val="00682CAE"/>
    <w:rsid w:val="006913CC"/>
    <w:rsid w:val="00691682"/>
    <w:rsid w:val="00692369"/>
    <w:rsid w:val="00692565"/>
    <w:rsid w:val="00694D28"/>
    <w:rsid w:val="00696080"/>
    <w:rsid w:val="00696A1D"/>
    <w:rsid w:val="006975AC"/>
    <w:rsid w:val="006A0414"/>
    <w:rsid w:val="006A12EB"/>
    <w:rsid w:val="006A138D"/>
    <w:rsid w:val="006A1F6C"/>
    <w:rsid w:val="006A391E"/>
    <w:rsid w:val="006A44B0"/>
    <w:rsid w:val="006A4624"/>
    <w:rsid w:val="006A5217"/>
    <w:rsid w:val="006B1E81"/>
    <w:rsid w:val="006B3B64"/>
    <w:rsid w:val="006B4380"/>
    <w:rsid w:val="006B5D8B"/>
    <w:rsid w:val="006B6402"/>
    <w:rsid w:val="006B7061"/>
    <w:rsid w:val="006B751F"/>
    <w:rsid w:val="006B7672"/>
    <w:rsid w:val="006C0825"/>
    <w:rsid w:val="006C1F72"/>
    <w:rsid w:val="006C253E"/>
    <w:rsid w:val="006C27C5"/>
    <w:rsid w:val="006C2B35"/>
    <w:rsid w:val="006C31C5"/>
    <w:rsid w:val="006C3600"/>
    <w:rsid w:val="006C36FE"/>
    <w:rsid w:val="006C3886"/>
    <w:rsid w:val="006C3EF8"/>
    <w:rsid w:val="006C40FE"/>
    <w:rsid w:val="006C51AD"/>
    <w:rsid w:val="006D146F"/>
    <w:rsid w:val="006D252E"/>
    <w:rsid w:val="006D39B0"/>
    <w:rsid w:val="006D40C7"/>
    <w:rsid w:val="006D40EF"/>
    <w:rsid w:val="006D512B"/>
    <w:rsid w:val="006D6D37"/>
    <w:rsid w:val="006D6EFA"/>
    <w:rsid w:val="006D78C6"/>
    <w:rsid w:val="006E005D"/>
    <w:rsid w:val="006E07C8"/>
    <w:rsid w:val="006E11A6"/>
    <w:rsid w:val="006E2AC8"/>
    <w:rsid w:val="006E30CF"/>
    <w:rsid w:val="006E3E97"/>
    <w:rsid w:val="006E470E"/>
    <w:rsid w:val="006E5D59"/>
    <w:rsid w:val="006E5E3B"/>
    <w:rsid w:val="006E736E"/>
    <w:rsid w:val="006E7872"/>
    <w:rsid w:val="006E7C00"/>
    <w:rsid w:val="006E7C9D"/>
    <w:rsid w:val="006F0831"/>
    <w:rsid w:val="006F14CF"/>
    <w:rsid w:val="006F27DB"/>
    <w:rsid w:val="006F3F75"/>
    <w:rsid w:val="006F459D"/>
    <w:rsid w:val="006F5112"/>
    <w:rsid w:val="006F684C"/>
    <w:rsid w:val="006F6E99"/>
    <w:rsid w:val="006F70B8"/>
    <w:rsid w:val="006F7344"/>
    <w:rsid w:val="0070391D"/>
    <w:rsid w:val="00703E7A"/>
    <w:rsid w:val="007046DE"/>
    <w:rsid w:val="0070588C"/>
    <w:rsid w:val="00705EEA"/>
    <w:rsid w:val="00707385"/>
    <w:rsid w:val="00710BD4"/>
    <w:rsid w:val="00710DAF"/>
    <w:rsid w:val="0071103D"/>
    <w:rsid w:val="00712B0E"/>
    <w:rsid w:val="0071345D"/>
    <w:rsid w:val="00713C7C"/>
    <w:rsid w:val="00716088"/>
    <w:rsid w:val="0071654C"/>
    <w:rsid w:val="00721C01"/>
    <w:rsid w:val="007220BE"/>
    <w:rsid w:val="0072267D"/>
    <w:rsid w:val="00723577"/>
    <w:rsid w:val="007235FC"/>
    <w:rsid w:val="00723EB8"/>
    <w:rsid w:val="00724803"/>
    <w:rsid w:val="007249E6"/>
    <w:rsid w:val="007252BD"/>
    <w:rsid w:val="00725850"/>
    <w:rsid w:val="00725D26"/>
    <w:rsid w:val="00725FE8"/>
    <w:rsid w:val="007268BD"/>
    <w:rsid w:val="00730621"/>
    <w:rsid w:val="007315FB"/>
    <w:rsid w:val="007319BE"/>
    <w:rsid w:val="007329BA"/>
    <w:rsid w:val="0074015B"/>
    <w:rsid w:val="00740B2C"/>
    <w:rsid w:val="00740C58"/>
    <w:rsid w:val="00741896"/>
    <w:rsid w:val="00741E03"/>
    <w:rsid w:val="007434CD"/>
    <w:rsid w:val="00744407"/>
    <w:rsid w:val="00744630"/>
    <w:rsid w:val="0074673A"/>
    <w:rsid w:val="00746CF8"/>
    <w:rsid w:val="00747274"/>
    <w:rsid w:val="00750A15"/>
    <w:rsid w:val="00750B89"/>
    <w:rsid w:val="00750CD1"/>
    <w:rsid w:val="00751CD9"/>
    <w:rsid w:val="00752C73"/>
    <w:rsid w:val="0075498B"/>
    <w:rsid w:val="00754DE2"/>
    <w:rsid w:val="00755357"/>
    <w:rsid w:val="0075546A"/>
    <w:rsid w:val="0075621A"/>
    <w:rsid w:val="007565F4"/>
    <w:rsid w:val="00757708"/>
    <w:rsid w:val="00757AE6"/>
    <w:rsid w:val="00757BA7"/>
    <w:rsid w:val="00757E16"/>
    <w:rsid w:val="00760F9C"/>
    <w:rsid w:val="007616CC"/>
    <w:rsid w:val="007619D0"/>
    <w:rsid w:val="00761C04"/>
    <w:rsid w:val="007625F1"/>
    <w:rsid w:val="00762C16"/>
    <w:rsid w:val="00763649"/>
    <w:rsid w:val="00765E48"/>
    <w:rsid w:val="007669DB"/>
    <w:rsid w:val="00770601"/>
    <w:rsid w:val="00772A97"/>
    <w:rsid w:val="0077335B"/>
    <w:rsid w:val="0077342E"/>
    <w:rsid w:val="0077417C"/>
    <w:rsid w:val="00775C9B"/>
    <w:rsid w:val="00775FE9"/>
    <w:rsid w:val="00776216"/>
    <w:rsid w:val="00776B58"/>
    <w:rsid w:val="007775D2"/>
    <w:rsid w:val="0078126C"/>
    <w:rsid w:val="00782E69"/>
    <w:rsid w:val="00783474"/>
    <w:rsid w:val="007846C9"/>
    <w:rsid w:val="00785D8A"/>
    <w:rsid w:val="0078794F"/>
    <w:rsid w:val="00787D1E"/>
    <w:rsid w:val="00791022"/>
    <w:rsid w:val="007913FA"/>
    <w:rsid w:val="007921F4"/>
    <w:rsid w:val="007940AC"/>
    <w:rsid w:val="00794287"/>
    <w:rsid w:val="00794518"/>
    <w:rsid w:val="00796084"/>
    <w:rsid w:val="007962C1"/>
    <w:rsid w:val="007971B0"/>
    <w:rsid w:val="007A06E2"/>
    <w:rsid w:val="007A1925"/>
    <w:rsid w:val="007A23DF"/>
    <w:rsid w:val="007A2BA1"/>
    <w:rsid w:val="007A319D"/>
    <w:rsid w:val="007A336D"/>
    <w:rsid w:val="007A5F2F"/>
    <w:rsid w:val="007A6730"/>
    <w:rsid w:val="007A6D0E"/>
    <w:rsid w:val="007A789A"/>
    <w:rsid w:val="007A7B88"/>
    <w:rsid w:val="007A7E89"/>
    <w:rsid w:val="007A7EC6"/>
    <w:rsid w:val="007B0CC2"/>
    <w:rsid w:val="007B19D7"/>
    <w:rsid w:val="007B1DF3"/>
    <w:rsid w:val="007B1FB2"/>
    <w:rsid w:val="007B2818"/>
    <w:rsid w:val="007B36E5"/>
    <w:rsid w:val="007B3F14"/>
    <w:rsid w:val="007B5379"/>
    <w:rsid w:val="007B585A"/>
    <w:rsid w:val="007C0884"/>
    <w:rsid w:val="007C1973"/>
    <w:rsid w:val="007C3A26"/>
    <w:rsid w:val="007C6061"/>
    <w:rsid w:val="007C6E52"/>
    <w:rsid w:val="007D1A7B"/>
    <w:rsid w:val="007D232F"/>
    <w:rsid w:val="007D4547"/>
    <w:rsid w:val="007D5374"/>
    <w:rsid w:val="007D5E75"/>
    <w:rsid w:val="007D65F0"/>
    <w:rsid w:val="007D6C7C"/>
    <w:rsid w:val="007D716F"/>
    <w:rsid w:val="007D7860"/>
    <w:rsid w:val="007E1055"/>
    <w:rsid w:val="007E20D0"/>
    <w:rsid w:val="007E2E83"/>
    <w:rsid w:val="007E3EB3"/>
    <w:rsid w:val="007E40E6"/>
    <w:rsid w:val="007E6A90"/>
    <w:rsid w:val="007E787D"/>
    <w:rsid w:val="007F0D8D"/>
    <w:rsid w:val="007F0E1E"/>
    <w:rsid w:val="007F1980"/>
    <w:rsid w:val="007F66E9"/>
    <w:rsid w:val="007F70DE"/>
    <w:rsid w:val="007F7187"/>
    <w:rsid w:val="00801132"/>
    <w:rsid w:val="00802236"/>
    <w:rsid w:val="00802628"/>
    <w:rsid w:val="00803013"/>
    <w:rsid w:val="00806F2E"/>
    <w:rsid w:val="008074F1"/>
    <w:rsid w:val="008107FF"/>
    <w:rsid w:val="008109DF"/>
    <w:rsid w:val="008112EB"/>
    <w:rsid w:val="00812099"/>
    <w:rsid w:val="008123BC"/>
    <w:rsid w:val="00812CCC"/>
    <w:rsid w:val="00813A6A"/>
    <w:rsid w:val="00814D1E"/>
    <w:rsid w:val="0081578C"/>
    <w:rsid w:val="008172CB"/>
    <w:rsid w:val="008174F8"/>
    <w:rsid w:val="0081757E"/>
    <w:rsid w:val="00817603"/>
    <w:rsid w:val="0082135B"/>
    <w:rsid w:val="00821F8A"/>
    <w:rsid w:val="00823069"/>
    <w:rsid w:val="0082484A"/>
    <w:rsid w:val="0082653D"/>
    <w:rsid w:val="0082768D"/>
    <w:rsid w:val="00830981"/>
    <w:rsid w:val="00830CEB"/>
    <w:rsid w:val="00830DEE"/>
    <w:rsid w:val="00831FD9"/>
    <w:rsid w:val="00832311"/>
    <w:rsid w:val="00832863"/>
    <w:rsid w:val="00832EAE"/>
    <w:rsid w:val="008333ED"/>
    <w:rsid w:val="00835414"/>
    <w:rsid w:val="00835C9F"/>
    <w:rsid w:val="00836DBA"/>
    <w:rsid w:val="008370E7"/>
    <w:rsid w:val="00840910"/>
    <w:rsid w:val="008422B4"/>
    <w:rsid w:val="008424AB"/>
    <w:rsid w:val="0084373B"/>
    <w:rsid w:val="00843F26"/>
    <w:rsid w:val="008441F8"/>
    <w:rsid w:val="00845928"/>
    <w:rsid w:val="0084702A"/>
    <w:rsid w:val="0084752E"/>
    <w:rsid w:val="00847F1C"/>
    <w:rsid w:val="008504C7"/>
    <w:rsid w:val="008506AF"/>
    <w:rsid w:val="008509FB"/>
    <w:rsid w:val="008513F8"/>
    <w:rsid w:val="00852570"/>
    <w:rsid w:val="008530AF"/>
    <w:rsid w:val="00853AB0"/>
    <w:rsid w:val="008543EA"/>
    <w:rsid w:val="00854F76"/>
    <w:rsid w:val="0085606A"/>
    <w:rsid w:val="00860312"/>
    <w:rsid w:val="00860D87"/>
    <w:rsid w:val="0086181C"/>
    <w:rsid w:val="00862C2D"/>
    <w:rsid w:val="00863737"/>
    <w:rsid w:val="00866CF8"/>
    <w:rsid w:val="00867DC8"/>
    <w:rsid w:val="00870622"/>
    <w:rsid w:val="00871D26"/>
    <w:rsid w:val="00873A02"/>
    <w:rsid w:val="00873DE2"/>
    <w:rsid w:val="008749DA"/>
    <w:rsid w:val="008757E0"/>
    <w:rsid w:val="00875CEE"/>
    <w:rsid w:val="00876C1C"/>
    <w:rsid w:val="008777A0"/>
    <w:rsid w:val="00880081"/>
    <w:rsid w:val="00880D02"/>
    <w:rsid w:val="00883106"/>
    <w:rsid w:val="00886204"/>
    <w:rsid w:val="0088670B"/>
    <w:rsid w:val="00891467"/>
    <w:rsid w:val="008919AC"/>
    <w:rsid w:val="00892CE1"/>
    <w:rsid w:val="00892E69"/>
    <w:rsid w:val="00895461"/>
    <w:rsid w:val="008954C1"/>
    <w:rsid w:val="008969B3"/>
    <w:rsid w:val="00896A54"/>
    <w:rsid w:val="008970C3"/>
    <w:rsid w:val="008A0AA7"/>
    <w:rsid w:val="008A11F1"/>
    <w:rsid w:val="008A142C"/>
    <w:rsid w:val="008A1815"/>
    <w:rsid w:val="008A210F"/>
    <w:rsid w:val="008A2A29"/>
    <w:rsid w:val="008A6C22"/>
    <w:rsid w:val="008A743C"/>
    <w:rsid w:val="008A7697"/>
    <w:rsid w:val="008A7A11"/>
    <w:rsid w:val="008B1009"/>
    <w:rsid w:val="008B11FF"/>
    <w:rsid w:val="008B2133"/>
    <w:rsid w:val="008B2A09"/>
    <w:rsid w:val="008B5045"/>
    <w:rsid w:val="008B7B3C"/>
    <w:rsid w:val="008C08E0"/>
    <w:rsid w:val="008C0DD4"/>
    <w:rsid w:val="008C1756"/>
    <w:rsid w:val="008C4037"/>
    <w:rsid w:val="008C6115"/>
    <w:rsid w:val="008C7B49"/>
    <w:rsid w:val="008D0C6D"/>
    <w:rsid w:val="008D0CD8"/>
    <w:rsid w:val="008D1CCC"/>
    <w:rsid w:val="008D3714"/>
    <w:rsid w:val="008D693B"/>
    <w:rsid w:val="008D6FE2"/>
    <w:rsid w:val="008D7E69"/>
    <w:rsid w:val="008E0587"/>
    <w:rsid w:val="008E08C3"/>
    <w:rsid w:val="008E3132"/>
    <w:rsid w:val="008E79A8"/>
    <w:rsid w:val="008F0338"/>
    <w:rsid w:val="008F0C25"/>
    <w:rsid w:val="008F0C47"/>
    <w:rsid w:val="008F13A2"/>
    <w:rsid w:val="008F2E30"/>
    <w:rsid w:val="008F567F"/>
    <w:rsid w:val="008F6CB6"/>
    <w:rsid w:val="008F7A36"/>
    <w:rsid w:val="00900DF7"/>
    <w:rsid w:val="00901DF2"/>
    <w:rsid w:val="0090351E"/>
    <w:rsid w:val="00903867"/>
    <w:rsid w:val="00903AFF"/>
    <w:rsid w:val="00903C21"/>
    <w:rsid w:val="00903FB6"/>
    <w:rsid w:val="00904EC2"/>
    <w:rsid w:val="009057A6"/>
    <w:rsid w:val="00906BBC"/>
    <w:rsid w:val="00906D05"/>
    <w:rsid w:val="00907464"/>
    <w:rsid w:val="00907954"/>
    <w:rsid w:val="00910725"/>
    <w:rsid w:val="00911955"/>
    <w:rsid w:val="0091244A"/>
    <w:rsid w:val="00913BB9"/>
    <w:rsid w:val="0091452B"/>
    <w:rsid w:val="0091614A"/>
    <w:rsid w:val="00916405"/>
    <w:rsid w:val="00917366"/>
    <w:rsid w:val="00917BBD"/>
    <w:rsid w:val="00920479"/>
    <w:rsid w:val="00921CC3"/>
    <w:rsid w:val="0092277B"/>
    <w:rsid w:val="00923B83"/>
    <w:rsid w:val="0092467E"/>
    <w:rsid w:val="00925381"/>
    <w:rsid w:val="009261F6"/>
    <w:rsid w:val="009306CB"/>
    <w:rsid w:val="00930CF5"/>
    <w:rsid w:val="00931582"/>
    <w:rsid w:val="00931A41"/>
    <w:rsid w:val="009324F5"/>
    <w:rsid w:val="00934D10"/>
    <w:rsid w:val="0093604B"/>
    <w:rsid w:val="0093685B"/>
    <w:rsid w:val="00936B7D"/>
    <w:rsid w:val="00936E36"/>
    <w:rsid w:val="00936F0B"/>
    <w:rsid w:val="0093794D"/>
    <w:rsid w:val="00937E6F"/>
    <w:rsid w:val="00941286"/>
    <w:rsid w:val="009430DE"/>
    <w:rsid w:val="009432FB"/>
    <w:rsid w:val="009461BC"/>
    <w:rsid w:val="009466BF"/>
    <w:rsid w:val="00946970"/>
    <w:rsid w:val="009474ED"/>
    <w:rsid w:val="00950815"/>
    <w:rsid w:val="00951304"/>
    <w:rsid w:val="00951438"/>
    <w:rsid w:val="0095206B"/>
    <w:rsid w:val="0095251C"/>
    <w:rsid w:val="00953464"/>
    <w:rsid w:val="00953D49"/>
    <w:rsid w:val="0095426A"/>
    <w:rsid w:val="00954456"/>
    <w:rsid w:val="00954953"/>
    <w:rsid w:val="00954F77"/>
    <w:rsid w:val="00955387"/>
    <w:rsid w:val="00957868"/>
    <w:rsid w:val="00957E61"/>
    <w:rsid w:val="00960144"/>
    <w:rsid w:val="0096039D"/>
    <w:rsid w:val="009603CA"/>
    <w:rsid w:val="00960635"/>
    <w:rsid w:val="00963B67"/>
    <w:rsid w:val="00964560"/>
    <w:rsid w:val="0096675E"/>
    <w:rsid w:val="009674B4"/>
    <w:rsid w:val="00967639"/>
    <w:rsid w:val="00970793"/>
    <w:rsid w:val="00971BA6"/>
    <w:rsid w:val="00971CF0"/>
    <w:rsid w:val="00973ABC"/>
    <w:rsid w:val="009742E8"/>
    <w:rsid w:val="0097524B"/>
    <w:rsid w:val="009754FB"/>
    <w:rsid w:val="00976142"/>
    <w:rsid w:val="00976369"/>
    <w:rsid w:val="00976488"/>
    <w:rsid w:val="00976E6F"/>
    <w:rsid w:val="009806E0"/>
    <w:rsid w:val="0098100E"/>
    <w:rsid w:val="00981CFA"/>
    <w:rsid w:val="009828F6"/>
    <w:rsid w:val="00983874"/>
    <w:rsid w:val="009855AA"/>
    <w:rsid w:val="009864F7"/>
    <w:rsid w:val="00987635"/>
    <w:rsid w:val="009903F6"/>
    <w:rsid w:val="009936B4"/>
    <w:rsid w:val="00993757"/>
    <w:rsid w:val="009947C7"/>
    <w:rsid w:val="009A0086"/>
    <w:rsid w:val="009A024B"/>
    <w:rsid w:val="009A18EA"/>
    <w:rsid w:val="009A19E8"/>
    <w:rsid w:val="009A1D6E"/>
    <w:rsid w:val="009A201C"/>
    <w:rsid w:val="009A52B1"/>
    <w:rsid w:val="009A545B"/>
    <w:rsid w:val="009A7C32"/>
    <w:rsid w:val="009B0019"/>
    <w:rsid w:val="009B06B0"/>
    <w:rsid w:val="009B0BB7"/>
    <w:rsid w:val="009B2E58"/>
    <w:rsid w:val="009B2F68"/>
    <w:rsid w:val="009B30BC"/>
    <w:rsid w:val="009B46F9"/>
    <w:rsid w:val="009B48BD"/>
    <w:rsid w:val="009B6AB8"/>
    <w:rsid w:val="009B7AB2"/>
    <w:rsid w:val="009B7D94"/>
    <w:rsid w:val="009C0D9B"/>
    <w:rsid w:val="009C19FE"/>
    <w:rsid w:val="009C39A3"/>
    <w:rsid w:val="009C3E7C"/>
    <w:rsid w:val="009C3FBE"/>
    <w:rsid w:val="009C4879"/>
    <w:rsid w:val="009C5F8A"/>
    <w:rsid w:val="009C5FC7"/>
    <w:rsid w:val="009C7546"/>
    <w:rsid w:val="009D08D3"/>
    <w:rsid w:val="009D1F54"/>
    <w:rsid w:val="009D524C"/>
    <w:rsid w:val="009D59AC"/>
    <w:rsid w:val="009E0217"/>
    <w:rsid w:val="009E2514"/>
    <w:rsid w:val="009E3964"/>
    <w:rsid w:val="009E4693"/>
    <w:rsid w:val="009E6446"/>
    <w:rsid w:val="009F1364"/>
    <w:rsid w:val="009F18E5"/>
    <w:rsid w:val="009F384B"/>
    <w:rsid w:val="009F3947"/>
    <w:rsid w:val="009F43B8"/>
    <w:rsid w:val="009F479E"/>
    <w:rsid w:val="009F4D34"/>
    <w:rsid w:val="009F7445"/>
    <w:rsid w:val="009F75EB"/>
    <w:rsid w:val="00A01494"/>
    <w:rsid w:val="00A01E39"/>
    <w:rsid w:val="00A021CA"/>
    <w:rsid w:val="00A02E39"/>
    <w:rsid w:val="00A05D5C"/>
    <w:rsid w:val="00A071B2"/>
    <w:rsid w:val="00A10081"/>
    <w:rsid w:val="00A13218"/>
    <w:rsid w:val="00A13541"/>
    <w:rsid w:val="00A14E31"/>
    <w:rsid w:val="00A15C78"/>
    <w:rsid w:val="00A16627"/>
    <w:rsid w:val="00A2012E"/>
    <w:rsid w:val="00A21237"/>
    <w:rsid w:val="00A21FB4"/>
    <w:rsid w:val="00A232FF"/>
    <w:rsid w:val="00A23882"/>
    <w:rsid w:val="00A24277"/>
    <w:rsid w:val="00A25E2C"/>
    <w:rsid w:val="00A26017"/>
    <w:rsid w:val="00A26CF0"/>
    <w:rsid w:val="00A30F7A"/>
    <w:rsid w:val="00A32579"/>
    <w:rsid w:val="00A34CC9"/>
    <w:rsid w:val="00A3502B"/>
    <w:rsid w:val="00A35597"/>
    <w:rsid w:val="00A35D7B"/>
    <w:rsid w:val="00A414B9"/>
    <w:rsid w:val="00A4269A"/>
    <w:rsid w:val="00A43356"/>
    <w:rsid w:val="00A45BF2"/>
    <w:rsid w:val="00A46085"/>
    <w:rsid w:val="00A46796"/>
    <w:rsid w:val="00A51ED7"/>
    <w:rsid w:val="00A5203D"/>
    <w:rsid w:val="00A520DB"/>
    <w:rsid w:val="00A55D7A"/>
    <w:rsid w:val="00A627AC"/>
    <w:rsid w:val="00A6285B"/>
    <w:rsid w:val="00A62874"/>
    <w:rsid w:val="00A656BD"/>
    <w:rsid w:val="00A660E2"/>
    <w:rsid w:val="00A67591"/>
    <w:rsid w:val="00A701EF"/>
    <w:rsid w:val="00A70F91"/>
    <w:rsid w:val="00A712A3"/>
    <w:rsid w:val="00A71A7F"/>
    <w:rsid w:val="00A72BC2"/>
    <w:rsid w:val="00A75CAC"/>
    <w:rsid w:val="00A763F1"/>
    <w:rsid w:val="00A77976"/>
    <w:rsid w:val="00A77C78"/>
    <w:rsid w:val="00A8053B"/>
    <w:rsid w:val="00A81FC1"/>
    <w:rsid w:val="00A83404"/>
    <w:rsid w:val="00A84899"/>
    <w:rsid w:val="00A8600F"/>
    <w:rsid w:val="00A91EC4"/>
    <w:rsid w:val="00A936F6"/>
    <w:rsid w:val="00A95271"/>
    <w:rsid w:val="00A955B9"/>
    <w:rsid w:val="00A955BD"/>
    <w:rsid w:val="00A9567C"/>
    <w:rsid w:val="00A972A6"/>
    <w:rsid w:val="00AA1417"/>
    <w:rsid w:val="00AA15B3"/>
    <w:rsid w:val="00AA1AB2"/>
    <w:rsid w:val="00AA1D39"/>
    <w:rsid w:val="00AA3DB9"/>
    <w:rsid w:val="00AA4480"/>
    <w:rsid w:val="00AA492A"/>
    <w:rsid w:val="00AA6012"/>
    <w:rsid w:val="00AA6951"/>
    <w:rsid w:val="00AA6FB1"/>
    <w:rsid w:val="00AB0371"/>
    <w:rsid w:val="00AB0693"/>
    <w:rsid w:val="00AB0C52"/>
    <w:rsid w:val="00AB1110"/>
    <w:rsid w:val="00AB2417"/>
    <w:rsid w:val="00AB3A78"/>
    <w:rsid w:val="00AB4BCB"/>
    <w:rsid w:val="00AB5006"/>
    <w:rsid w:val="00AB5679"/>
    <w:rsid w:val="00AB6015"/>
    <w:rsid w:val="00AB6489"/>
    <w:rsid w:val="00AB67DF"/>
    <w:rsid w:val="00AB7692"/>
    <w:rsid w:val="00AB79D7"/>
    <w:rsid w:val="00AC02E7"/>
    <w:rsid w:val="00AC05E8"/>
    <w:rsid w:val="00AC1DAE"/>
    <w:rsid w:val="00AC6CD7"/>
    <w:rsid w:val="00AC7CF9"/>
    <w:rsid w:val="00AD0FE0"/>
    <w:rsid w:val="00AD1152"/>
    <w:rsid w:val="00AD1482"/>
    <w:rsid w:val="00AD1BDB"/>
    <w:rsid w:val="00AD3A9E"/>
    <w:rsid w:val="00AD5598"/>
    <w:rsid w:val="00AD638E"/>
    <w:rsid w:val="00AD7AA7"/>
    <w:rsid w:val="00AE1F9C"/>
    <w:rsid w:val="00AE3279"/>
    <w:rsid w:val="00AE3DA8"/>
    <w:rsid w:val="00AE47DB"/>
    <w:rsid w:val="00AE4831"/>
    <w:rsid w:val="00AE497C"/>
    <w:rsid w:val="00AE6D48"/>
    <w:rsid w:val="00AE6FF0"/>
    <w:rsid w:val="00AE7940"/>
    <w:rsid w:val="00AF1053"/>
    <w:rsid w:val="00AF1212"/>
    <w:rsid w:val="00AF1562"/>
    <w:rsid w:val="00AF2F9D"/>
    <w:rsid w:val="00AF31DC"/>
    <w:rsid w:val="00AF6364"/>
    <w:rsid w:val="00AF6676"/>
    <w:rsid w:val="00B00CFE"/>
    <w:rsid w:val="00B0105D"/>
    <w:rsid w:val="00B04879"/>
    <w:rsid w:val="00B051B9"/>
    <w:rsid w:val="00B1031A"/>
    <w:rsid w:val="00B10B73"/>
    <w:rsid w:val="00B10CEB"/>
    <w:rsid w:val="00B11C2E"/>
    <w:rsid w:val="00B11CB3"/>
    <w:rsid w:val="00B120CD"/>
    <w:rsid w:val="00B15AF6"/>
    <w:rsid w:val="00B16609"/>
    <w:rsid w:val="00B2132B"/>
    <w:rsid w:val="00B21AFB"/>
    <w:rsid w:val="00B220F1"/>
    <w:rsid w:val="00B2248E"/>
    <w:rsid w:val="00B22596"/>
    <w:rsid w:val="00B2283E"/>
    <w:rsid w:val="00B2284A"/>
    <w:rsid w:val="00B22992"/>
    <w:rsid w:val="00B230C5"/>
    <w:rsid w:val="00B23A32"/>
    <w:rsid w:val="00B23B55"/>
    <w:rsid w:val="00B24820"/>
    <w:rsid w:val="00B26120"/>
    <w:rsid w:val="00B261F2"/>
    <w:rsid w:val="00B2676F"/>
    <w:rsid w:val="00B26DCC"/>
    <w:rsid w:val="00B275AB"/>
    <w:rsid w:val="00B2792C"/>
    <w:rsid w:val="00B31E28"/>
    <w:rsid w:val="00B31E6D"/>
    <w:rsid w:val="00B32EDB"/>
    <w:rsid w:val="00B332E6"/>
    <w:rsid w:val="00B3563D"/>
    <w:rsid w:val="00B3566F"/>
    <w:rsid w:val="00B35AAB"/>
    <w:rsid w:val="00B369AF"/>
    <w:rsid w:val="00B4090C"/>
    <w:rsid w:val="00B411DE"/>
    <w:rsid w:val="00B43463"/>
    <w:rsid w:val="00B44425"/>
    <w:rsid w:val="00B44C7E"/>
    <w:rsid w:val="00B44CF2"/>
    <w:rsid w:val="00B46106"/>
    <w:rsid w:val="00B50D95"/>
    <w:rsid w:val="00B5190C"/>
    <w:rsid w:val="00B51B95"/>
    <w:rsid w:val="00B53045"/>
    <w:rsid w:val="00B5338B"/>
    <w:rsid w:val="00B54967"/>
    <w:rsid w:val="00B5576A"/>
    <w:rsid w:val="00B55F5B"/>
    <w:rsid w:val="00B5668A"/>
    <w:rsid w:val="00B604FC"/>
    <w:rsid w:val="00B61AA7"/>
    <w:rsid w:val="00B651E9"/>
    <w:rsid w:val="00B657C7"/>
    <w:rsid w:val="00B65A99"/>
    <w:rsid w:val="00B66AC5"/>
    <w:rsid w:val="00B6757C"/>
    <w:rsid w:val="00B6789E"/>
    <w:rsid w:val="00B67B0B"/>
    <w:rsid w:val="00B70D26"/>
    <w:rsid w:val="00B73C06"/>
    <w:rsid w:val="00B74B4E"/>
    <w:rsid w:val="00B74FCF"/>
    <w:rsid w:val="00B753B1"/>
    <w:rsid w:val="00B75D61"/>
    <w:rsid w:val="00B75E11"/>
    <w:rsid w:val="00B76A01"/>
    <w:rsid w:val="00B81A09"/>
    <w:rsid w:val="00B825AF"/>
    <w:rsid w:val="00B838DA"/>
    <w:rsid w:val="00B83C7D"/>
    <w:rsid w:val="00B83C8A"/>
    <w:rsid w:val="00B844C8"/>
    <w:rsid w:val="00B86C86"/>
    <w:rsid w:val="00B86FBC"/>
    <w:rsid w:val="00B87931"/>
    <w:rsid w:val="00B87E94"/>
    <w:rsid w:val="00B9111D"/>
    <w:rsid w:val="00B911FD"/>
    <w:rsid w:val="00B9185D"/>
    <w:rsid w:val="00B9216B"/>
    <w:rsid w:val="00B93718"/>
    <w:rsid w:val="00B94637"/>
    <w:rsid w:val="00B97486"/>
    <w:rsid w:val="00B97E6B"/>
    <w:rsid w:val="00BA1932"/>
    <w:rsid w:val="00BA5772"/>
    <w:rsid w:val="00BA76B8"/>
    <w:rsid w:val="00BB2706"/>
    <w:rsid w:val="00BB49FE"/>
    <w:rsid w:val="00BB528A"/>
    <w:rsid w:val="00BB58B3"/>
    <w:rsid w:val="00BB5DDC"/>
    <w:rsid w:val="00BB7C65"/>
    <w:rsid w:val="00BC0811"/>
    <w:rsid w:val="00BC0A3B"/>
    <w:rsid w:val="00BC1006"/>
    <w:rsid w:val="00BC14AE"/>
    <w:rsid w:val="00BC253C"/>
    <w:rsid w:val="00BC2BF4"/>
    <w:rsid w:val="00BC6616"/>
    <w:rsid w:val="00BC6E38"/>
    <w:rsid w:val="00BC70BF"/>
    <w:rsid w:val="00BC7609"/>
    <w:rsid w:val="00BC7937"/>
    <w:rsid w:val="00BC7A76"/>
    <w:rsid w:val="00BC7DAB"/>
    <w:rsid w:val="00BD0DD9"/>
    <w:rsid w:val="00BD28DE"/>
    <w:rsid w:val="00BD2C84"/>
    <w:rsid w:val="00BD5D2E"/>
    <w:rsid w:val="00BE0188"/>
    <w:rsid w:val="00BE01E4"/>
    <w:rsid w:val="00BE02A5"/>
    <w:rsid w:val="00BE0A29"/>
    <w:rsid w:val="00BE0F52"/>
    <w:rsid w:val="00BE17D9"/>
    <w:rsid w:val="00BE22A3"/>
    <w:rsid w:val="00BE53CE"/>
    <w:rsid w:val="00BE5C92"/>
    <w:rsid w:val="00BE5E8D"/>
    <w:rsid w:val="00BE7811"/>
    <w:rsid w:val="00BE7875"/>
    <w:rsid w:val="00BF08F2"/>
    <w:rsid w:val="00BF1501"/>
    <w:rsid w:val="00BF2658"/>
    <w:rsid w:val="00BF4A89"/>
    <w:rsid w:val="00BF5073"/>
    <w:rsid w:val="00BF53ED"/>
    <w:rsid w:val="00BF5859"/>
    <w:rsid w:val="00BF587A"/>
    <w:rsid w:val="00BF5BA5"/>
    <w:rsid w:val="00BF5BED"/>
    <w:rsid w:val="00BF6396"/>
    <w:rsid w:val="00BF6A5E"/>
    <w:rsid w:val="00BF7886"/>
    <w:rsid w:val="00BF7DA5"/>
    <w:rsid w:val="00C00B12"/>
    <w:rsid w:val="00C044DE"/>
    <w:rsid w:val="00C057C3"/>
    <w:rsid w:val="00C11488"/>
    <w:rsid w:val="00C1392B"/>
    <w:rsid w:val="00C13B12"/>
    <w:rsid w:val="00C14185"/>
    <w:rsid w:val="00C146F5"/>
    <w:rsid w:val="00C14D12"/>
    <w:rsid w:val="00C153A0"/>
    <w:rsid w:val="00C1552E"/>
    <w:rsid w:val="00C160A3"/>
    <w:rsid w:val="00C1751F"/>
    <w:rsid w:val="00C20915"/>
    <w:rsid w:val="00C20D70"/>
    <w:rsid w:val="00C2158D"/>
    <w:rsid w:val="00C22079"/>
    <w:rsid w:val="00C23E41"/>
    <w:rsid w:val="00C2458E"/>
    <w:rsid w:val="00C251E9"/>
    <w:rsid w:val="00C26005"/>
    <w:rsid w:val="00C26102"/>
    <w:rsid w:val="00C26A2A"/>
    <w:rsid w:val="00C2745F"/>
    <w:rsid w:val="00C30BC7"/>
    <w:rsid w:val="00C315F5"/>
    <w:rsid w:val="00C32634"/>
    <w:rsid w:val="00C3366A"/>
    <w:rsid w:val="00C33CA4"/>
    <w:rsid w:val="00C342BE"/>
    <w:rsid w:val="00C35DA5"/>
    <w:rsid w:val="00C412A0"/>
    <w:rsid w:val="00C423D8"/>
    <w:rsid w:val="00C429F8"/>
    <w:rsid w:val="00C446B2"/>
    <w:rsid w:val="00C44A3A"/>
    <w:rsid w:val="00C44EDD"/>
    <w:rsid w:val="00C45882"/>
    <w:rsid w:val="00C459AE"/>
    <w:rsid w:val="00C50574"/>
    <w:rsid w:val="00C50F04"/>
    <w:rsid w:val="00C51166"/>
    <w:rsid w:val="00C528E2"/>
    <w:rsid w:val="00C532F8"/>
    <w:rsid w:val="00C53678"/>
    <w:rsid w:val="00C53E39"/>
    <w:rsid w:val="00C53E40"/>
    <w:rsid w:val="00C55021"/>
    <w:rsid w:val="00C55F48"/>
    <w:rsid w:val="00C5689C"/>
    <w:rsid w:val="00C5708F"/>
    <w:rsid w:val="00C60190"/>
    <w:rsid w:val="00C62BE5"/>
    <w:rsid w:val="00C63E7C"/>
    <w:rsid w:val="00C643F9"/>
    <w:rsid w:val="00C644AC"/>
    <w:rsid w:val="00C65855"/>
    <w:rsid w:val="00C67BF1"/>
    <w:rsid w:val="00C7063B"/>
    <w:rsid w:val="00C7070D"/>
    <w:rsid w:val="00C726B0"/>
    <w:rsid w:val="00C7393D"/>
    <w:rsid w:val="00C760DA"/>
    <w:rsid w:val="00C765E6"/>
    <w:rsid w:val="00C800C6"/>
    <w:rsid w:val="00C8016E"/>
    <w:rsid w:val="00C802BA"/>
    <w:rsid w:val="00C80AF2"/>
    <w:rsid w:val="00C81633"/>
    <w:rsid w:val="00C83328"/>
    <w:rsid w:val="00C83FD0"/>
    <w:rsid w:val="00C859CF"/>
    <w:rsid w:val="00C86120"/>
    <w:rsid w:val="00C86676"/>
    <w:rsid w:val="00C877E2"/>
    <w:rsid w:val="00C87C2E"/>
    <w:rsid w:val="00C87DB6"/>
    <w:rsid w:val="00C927F7"/>
    <w:rsid w:val="00C92EA4"/>
    <w:rsid w:val="00C93A53"/>
    <w:rsid w:val="00C93E27"/>
    <w:rsid w:val="00C94735"/>
    <w:rsid w:val="00C94D25"/>
    <w:rsid w:val="00C95534"/>
    <w:rsid w:val="00C955EC"/>
    <w:rsid w:val="00C95E5F"/>
    <w:rsid w:val="00C972FA"/>
    <w:rsid w:val="00CA0C67"/>
    <w:rsid w:val="00CA1C83"/>
    <w:rsid w:val="00CA2341"/>
    <w:rsid w:val="00CA38CE"/>
    <w:rsid w:val="00CA47EC"/>
    <w:rsid w:val="00CA6A60"/>
    <w:rsid w:val="00CB0BFA"/>
    <w:rsid w:val="00CB117A"/>
    <w:rsid w:val="00CB25F0"/>
    <w:rsid w:val="00CB4F87"/>
    <w:rsid w:val="00CB6322"/>
    <w:rsid w:val="00CB7B3C"/>
    <w:rsid w:val="00CC0180"/>
    <w:rsid w:val="00CC0CE6"/>
    <w:rsid w:val="00CC3A6A"/>
    <w:rsid w:val="00CC3C9E"/>
    <w:rsid w:val="00CC67F3"/>
    <w:rsid w:val="00CD113D"/>
    <w:rsid w:val="00CD1B30"/>
    <w:rsid w:val="00CD2FFE"/>
    <w:rsid w:val="00CD393A"/>
    <w:rsid w:val="00CD3B9A"/>
    <w:rsid w:val="00CD4B71"/>
    <w:rsid w:val="00CD4D18"/>
    <w:rsid w:val="00CD6119"/>
    <w:rsid w:val="00CE0618"/>
    <w:rsid w:val="00CE0F2F"/>
    <w:rsid w:val="00CE1954"/>
    <w:rsid w:val="00CE26C2"/>
    <w:rsid w:val="00CE2E28"/>
    <w:rsid w:val="00CE6E7E"/>
    <w:rsid w:val="00CE71AF"/>
    <w:rsid w:val="00CE7B26"/>
    <w:rsid w:val="00CE7ECC"/>
    <w:rsid w:val="00CF1F4C"/>
    <w:rsid w:val="00CF2E99"/>
    <w:rsid w:val="00CF457A"/>
    <w:rsid w:val="00CF5A94"/>
    <w:rsid w:val="00CF6A9B"/>
    <w:rsid w:val="00CF6B44"/>
    <w:rsid w:val="00CF7885"/>
    <w:rsid w:val="00D00CF4"/>
    <w:rsid w:val="00D014B4"/>
    <w:rsid w:val="00D04569"/>
    <w:rsid w:val="00D0641A"/>
    <w:rsid w:val="00D07277"/>
    <w:rsid w:val="00D108E4"/>
    <w:rsid w:val="00D112AC"/>
    <w:rsid w:val="00D122D3"/>
    <w:rsid w:val="00D16648"/>
    <w:rsid w:val="00D171A0"/>
    <w:rsid w:val="00D17279"/>
    <w:rsid w:val="00D2075D"/>
    <w:rsid w:val="00D2076D"/>
    <w:rsid w:val="00D21459"/>
    <w:rsid w:val="00D238A7"/>
    <w:rsid w:val="00D23FE4"/>
    <w:rsid w:val="00D24641"/>
    <w:rsid w:val="00D26B0F"/>
    <w:rsid w:val="00D31428"/>
    <w:rsid w:val="00D331DF"/>
    <w:rsid w:val="00D33BA4"/>
    <w:rsid w:val="00D342BD"/>
    <w:rsid w:val="00D343BE"/>
    <w:rsid w:val="00D34508"/>
    <w:rsid w:val="00D3512A"/>
    <w:rsid w:val="00D370C7"/>
    <w:rsid w:val="00D37A22"/>
    <w:rsid w:val="00D40AB7"/>
    <w:rsid w:val="00D40CCC"/>
    <w:rsid w:val="00D41357"/>
    <w:rsid w:val="00D4150C"/>
    <w:rsid w:val="00D42B32"/>
    <w:rsid w:val="00D43020"/>
    <w:rsid w:val="00D47222"/>
    <w:rsid w:val="00D478B0"/>
    <w:rsid w:val="00D47A8C"/>
    <w:rsid w:val="00D5181C"/>
    <w:rsid w:val="00D53EA3"/>
    <w:rsid w:val="00D549A4"/>
    <w:rsid w:val="00D55225"/>
    <w:rsid w:val="00D5685E"/>
    <w:rsid w:val="00D568AB"/>
    <w:rsid w:val="00D6039E"/>
    <w:rsid w:val="00D607B9"/>
    <w:rsid w:val="00D60886"/>
    <w:rsid w:val="00D609E2"/>
    <w:rsid w:val="00D62D4B"/>
    <w:rsid w:val="00D64F46"/>
    <w:rsid w:val="00D651D3"/>
    <w:rsid w:val="00D65974"/>
    <w:rsid w:val="00D666C0"/>
    <w:rsid w:val="00D66D60"/>
    <w:rsid w:val="00D6754C"/>
    <w:rsid w:val="00D67A8E"/>
    <w:rsid w:val="00D704BB"/>
    <w:rsid w:val="00D705E2"/>
    <w:rsid w:val="00D70639"/>
    <w:rsid w:val="00D70941"/>
    <w:rsid w:val="00D7321C"/>
    <w:rsid w:val="00D7387E"/>
    <w:rsid w:val="00D7392F"/>
    <w:rsid w:val="00D7581B"/>
    <w:rsid w:val="00D77BCC"/>
    <w:rsid w:val="00D80990"/>
    <w:rsid w:val="00D814AC"/>
    <w:rsid w:val="00D849F5"/>
    <w:rsid w:val="00D84D30"/>
    <w:rsid w:val="00D85B7B"/>
    <w:rsid w:val="00D8654D"/>
    <w:rsid w:val="00D86E49"/>
    <w:rsid w:val="00D87459"/>
    <w:rsid w:val="00D875BB"/>
    <w:rsid w:val="00D9028C"/>
    <w:rsid w:val="00D90AD6"/>
    <w:rsid w:val="00D91241"/>
    <w:rsid w:val="00D918A1"/>
    <w:rsid w:val="00D91FBD"/>
    <w:rsid w:val="00D92CC6"/>
    <w:rsid w:val="00D940D0"/>
    <w:rsid w:val="00D95408"/>
    <w:rsid w:val="00D95F6E"/>
    <w:rsid w:val="00D9635E"/>
    <w:rsid w:val="00D97693"/>
    <w:rsid w:val="00DA06F8"/>
    <w:rsid w:val="00DA1EB4"/>
    <w:rsid w:val="00DA2E60"/>
    <w:rsid w:val="00DA36B5"/>
    <w:rsid w:val="00DA4E68"/>
    <w:rsid w:val="00DA51F3"/>
    <w:rsid w:val="00DA530D"/>
    <w:rsid w:val="00DA578B"/>
    <w:rsid w:val="00DA595E"/>
    <w:rsid w:val="00DB07E3"/>
    <w:rsid w:val="00DB25B6"/>
    <w:rsid w:val="00DB44E2"/>
    <w:rsid w:val="00DB5521"/>
    <w:rsid w:val="00DB721A"/>
    <w:rsid w:val="00DC0CDD"/>
    <w:rsid w:val="00DC32E4"/>
    <w:rsid w:val="00DC39BB"/>
    <w:rsid w:val="00DC4CF7"/>
    <w:rsid w:val="00DC6515"/>
    <w:rsid w:val="00DD1BD4"/>
    <w:rsid w:val="00DD1C81"/>
    <w:rsid w:val="00DD6DEF"/>
    <w:rsid w:val="00DD76F8"/>
    <w:rsid w:val="00DD7B0E"/>
    <w:rsid w:val="00DE012E"/>
    <w:rsid w:val="00DE0489"/>
    <w:rsid w:val="00DE0A10"/>
    <w:rsid w:val="00DE0A3A"/>
    <w:rsid w:val="00DE0A54"/>
    <w:rsid w:val="00DE1BA4"/>
    <w:rsid w:val="00DE1BC0"/>
    <w:rsid w:val="00DE2175"/>
    <w:rsid w:val="00DE2362"/>
    <w:rsid w:val="00DE3F08"/>
    <w:rsid w:val="00DE4A8E"/>
    <w:rsid w:val="00DE6FEC"/>
    <w:rsid w:val="00DE76A9"/>
    <w:rsid w:val="00DE7881"/>
    <w:rsid w:val="00DE7970"/>
    <w:rsid w:val="00DE7CD8"/>
    <w:rsid w:val="00DF153C"/>
    <w:rsid w:val="00DF3218"/>
    <w:rsid w:val="00DF3CFD"/>
    <w:rsid w:val="00DF3D8B"/>
    <w:rsid w:val="00DF3F3A"/>
    <w:rsid w:val="00DF7C9A"/>
    <w:rsid w:val="00E001D1"/>
    <w:rsid w:val="00E008E1"/>
    <w:rsid w:val="00E01184"/>
    <w:rsid w:val="00E013FE"/>
    <w:rsid w:val="00E01823"/>
    <w:rsid w:val="00E02028"/>
    <w:rsid w:val="00E0292B"/>
    <w:rsid w:val="00E039D6"/>
    <w:rsid w:val="00E04013"/>
    <w:rsid w:val="00E0435C"/>
    <w:rsid w:val="00E04E62"/>
    <w:rsid w:val="00E05029"/>
    <w:rsid w:val="00E05311"/>
    <w:rsid w:val="00E05AB5"/>
    <w:rsid w:val="00E067FF"/>
    <w:rsid w:val="00E074D6"/>
    <w:rsid w:val="00E07503"/>
    <w:rsid w:val="00E07784"/>
    <w:rsid w:val="00E07941"/>
    <w:rsid w:val="00E103DE"/>
    <w:rsid w:val="00E119D4"/>
    <w:rsid w:val="00E11B95"/>
    <w:rsid w:val="00E14873"/>
    <w:rsid w:val="00E15745"/>
    <w:rsid w:val="00E158AE"/>
    <w:rsid w:val="00E15A20"/>
    <w:rsid w:val="00E161C5"/>
    <w:rsid w:val="00E167E1"/>
    <w:rsid w:val="00E16DFA"/>
    <w:rsid w:val="00E16E99"/>
    <w:rsid w:val="00E16FF6"/>
    <w:rsid w:val="00E174BC"/>
    <w:rsid w:val="00E205EE"/>
    <w:rsid w:val="00E209FE"/>
    <w:rsid w:val="00E21779"/>
    <w:rsid w:val="00E21952"/>
    <w:rsid w:val="00E22BDC"/>
    <w:rsid w:val="00E23928"/>
    <w:rsid w:val="00E24046"/>
    <w:rsid w:val="00E252F2"/>
    <w:rsid w:val="00E267EF"/>
    <w:rsid w:val="00E2726D"/>
    <w:rsid w:val="00E3072C"/>
    <w:rsid w:val="00E30A47"/>
    <w:rsid w:val="00E313CE"/>
    <w:rsid w:val="00E322F5"/>
    <w:rsid w:val="00E3361C"/>
    <w:rsid w:val="00E33AD9"/>
    <w:rsid w:val="00E33E49"/>
    <w:rsid w:val="00E34051"/>
    <w:rsid w:val="00E367C4"/>
    <w:rsid w:val="00E379DB"/>
    <w:rsid w:val="00E40563"/>
    <w:rsid w:val="00E41BC5"/>
    <w:rsid w:val="00E41E98"/>
    <w:rsid w:val="00E42022"/>
    <w:rsid w:val="00E4241E"/>
    <w:rsid w:val="00E431BA"/>
    <w:rsid w:val="00E43AB5"/>
    <w:rsid w:val="00E45795"/>
    <w:rsid w:val="00E4632F"/>
    <w:rsid w:val="00E4749D"/>
    <w:rsid w:val="00E5168C"/>
    <w:rsid w:val="00E51A0E"/>
    <w:rsid w:val="00E51C12"/>
    <w:rsid w:val="00E520E4"/>
    <w:rsid w:val="00E52A86"/>
    <w:rsid w:val="00E530E7"/>
    <w:rsid w:val="00E5338A"/>
    <w:rsid w:val="00E53D17"/>
    <w:rsid w:val="00E56355"/>
    <w:rsid w:val="00E56912"/>
    <w:rsid w:val="00E57386"/>
    <w:rsid w:val="00E57439"/>
    <w:rsid w:val="00E57765"/>
    <w:rsid w:val="00E57917"/>
    <w:rsid w:val="00E61D91"/>
    <w:rsid w:val="00E62412"/>
    <w:rsid w:val="00E62B3A"/>
    <w:rsid w:val="00E63E4F"/>
    <w:rsid w:val="00E63E97"/>
    <w:rsid w:val="00E64B64"/>
    <w:rsid w:val="00E66571"/>
    <w:rsid w:val="00E71A39"/>
    <w:rsid w:val="00E72D17"/>
    <w:rsid w:val="00E73182"/>
    <w:rsid w:val="00E73988"/>
    <w:rsid w:val="00E74247"/>
    <w:rsid w:val="00E742FA"/>
    <w:rsid w:val="00E753F3"/>
    <w:rsid w:val="00E77781"/>
    <w:rsid w:val="00E809B8"/>
    <w:rsid w:val="00E80C0C"/>
    <w:rsid w:val="00E81DE6"/>
    <w:rsid w:val="00E82750"/>
    <w:rsid w:val="00E83067"/>
    <w:rsid w:val="00E84D63"/>
    <w:rsid w:val="00E85EC7"/>
    <w:rsid w:val="00E87BC5"/>
    <w:rsid w:val="00E9183D"/>
    <w:rsid w:val="00E9229B"/>
    <w:rsid w:val="00E92B2F"/>
    <w:rsid w:val="00E930C5"/>
    <w:rsid w:val="00E943F9"/>
    <w:rsid w:val="00E9508C"/>
    <w:rsid w:val="00E95247"/>
    <w:rsid w:val="00E95C13"/>
    <w:rsid w:val="00E95D5F"/>
    <w:rsid w:val="00E96C09"/>
    <w:rsid w:val="00EA1142"/>
    <w:rsid w:val="00EA1D09"/>
    <w:rsid w:val="00EA41F2"/>
    <w:rsid w:val="00EA456B"/>
    <w:rsid w:val="00EA4B78"/>
    <w:rsid w:val="00EA4D58"/>
    <w:rsid w:val="00EA55B5"/>
    <w:rsid w:val="00EA57FE"/>
    <w:rsid w:val="00EA5DC7"/>
    <w:rsid w:val="00EA5F35"/>
    <w:rsid w:val="00EB23B2"/>
    <w:rsid w:val="00EB5949"/>
    <w:rsid w:val="00EB5DD5"/>
    <w:rsid w:val="00EB7510"/>
    <w:rsid w:val="00EC07D4"/>
    <w:rsid w:val="00EC115D"/>
    <w:rsid w:val="00EC1778"/>
    <w:rsid w:val="00EC1E27"/>
    <w:rsid w:val="00EC29C0"/>
    <w:rsid w:val="00EC3B27"/>
    <w:rsid w:val="00EC637F"/>
    <w:rsid w:val="00EC7069"/>
    <w:rsid w:val="00EC7E0A"/>
    <w:rsid w:val="00ED056F"/>
    <w:rsid w:val="00ED2039"/>
    <w:rsid w:val="00ED21DD"/>
    <w:rsid w:val="00ED2268"/>
    <w:rsid w:val="00ED3AA9"/>
    <w:rsid w:val="00ED4959"/>
    <w:rsid w:val="00ED5545"/>
    <w:rsid w:val="00EE0163"/>
    <w:rsid w:val="00EE030F"/>
    <w:rsid w:val="00EE13EA"/>
    <w:rsid w:val="00EE24EA"/>
    <w:rsid w:val="00EE2A3C"/>
    <w:rsid w:val="00EE5137"/>
    <w:rsid w:val="00EE5642"/>
    <w:rsid w:val="00EE5D44"/>
    <w:rsid w:val="00EE6890"/>
    <w:rsid w:val="00EE71E9"/>
    <w:rsid w:val="00EF19E9"/>
    <w:rsid w:val="00EF1D93"/>
    <w:rsid w:val="00EF1E58"/>
    <w:rsid w:val="00EF27C8"/>
    <w:rsid w:val="00EF3ABE"/>
    <w:rsid w:val="00EF4706"/>
    <w:rsid w:val="00EF7D65"/>
    <w:rsid w:val="00F01614"/>
    <w:rsid w:val="00F01D4F"/>
    <w:rsid w:val="00F01FCB"/>
    <w:rsid w:val="00F0298A"/>
    <w:rsid w:val="00F03E4E"/>
    <w:rsid w:val="00F04988"/>
    <w:rsid w:val="00F05EB0"/>
    <w:rsid w:val="00F067BC"/>
    <w:rsid w:val="00F104C4"/>
    <w:rsid w:val="00F128CD"/>
    <w:rsid w:val="00F12B2D"/>
    <w:rsid w:val="00F12BB0"/>
    <w:rsid w:val="00F12F88"/>
    <w:rsid w:val="00F14188"/>
    <w:rsid w:val="00F14767"/>
    <w:rsid w:val="00F15DCD"/>
    <w:rsid w:val="00F15FA5"/>
    <w:rsid w:val="00F16CA7"/>
    <w:rsid w:val="00F200E5"/>
    <w:rsid w:val="00F21E00"/>
    <w:rsid w:val="00F221F8"/>
    <w:rsid w:val="00F23406"/>
    <w:rsid w:val="00F236FF"/>
    <w:rsid w:val="00F23D10"/>
    <w:rsid w:val="00F247DB"/>
    <w:rsid w:val="00F255F3"/>
    <w:rsid w:val="00F25E8E"/>
    <w:rsid w:val="00F26331"/>
    <w:rsid w:val="00F26B8D"/>
    <w:rsid w:val="00F309D3"/>
    <w:rsid w:val="00F336C9"/>
    <w:rsid w:val="00F33F90"/>
    <w:rsid w:val="00F34B42"/>
    <w:rsid w:val="00F35F9B"/>
    <w:rsid w:val="00F361A9"/>
    <w:rsid w:val="00F36BF9"/>
    <w:rsid w:val="00F36C27"/>
    <w:rsid w:val="00F37980"/>
    <w:rsid w:val="00F41815"/>
    <w:rsid w:val="00F46D61"/>
    <w:rsid w:val="00F47E4A"/>
    <w:rsid w:val="00F50232"/>
    <w:rsid w:val="00F53773"/>
    <w:rsid w:val="00F53A1C"/>
    <w:rsid w:val="00F543D6"/>
    <w:rsid w:val="00F5527F"/>
    <w:rsid w:val="00F55F58"/>
    <w:rsid w:val="00F565DE"/>
    <w:rsid w:val="00F57F08"/>
    <w:rsid w:val="00F621B8"/>
    <w:rsid w:val="00F62D6C"/>
    <w:rsid w:val="00F653CE"/>
    <w:rsid w:val="00F66AAD"/>
    <w:rsid w:val="00F7054E"/>
    <w:rsid w:val="00F720C5"/>
    <w:rsid w:val="00F731E4"/>
    <w:rsid w:val="00F74347"/>
    <w:rsid w:val="00F751FC"/>
    <w:rsid w:val="00F8098F"/>
    <w:rsid w:val="00F80B64"/>
    <w:rsid w:val="00F8216F"/>
    <w:rsid w:val="00F82611"/>
    <w:rsid w:val="00F83433"/>
    <w:rsid w:val="00F8506D"/>
    <w:rsid w:val="00F85D0D"/>
    <w:rsid w:val="00F86648"/>
    <w:rsid w:val="00F87504"/>
    <w:rsid w:val="00F87653"/>
    <w:rsid w:val="00F87B9D"/>
    <w:rsid w:val="00F90E8C"/>
    <w:rsid w:val="00F922E4"/>
    <w:rsid w:val="00F92455"/>
    <w:rsid w:val="00F92750"/>
    <w:rsid w:val="00F93557"/>
    <w:rsid w:val="00F94447"/>
    <w:rsid w:val="00F950BB"/>
    <w:rsid w:val="00F96261"/>
    <w:rsid w:val="00F964A2"/>
    <w:rsid w:val="00FA06D7"/>
    <w:rsid w:val="00FA1BDE"/>
    <w:rsid w:val="00FA1F36"/>
    <w:rsid w:val="00FA3F27"/>
    <w:rsid w:val="00FA41F1"/>
    <w:rsid w:val="00FA4C62"/>
    <w:rsid w:val="00FA69FF"/>
    <w:rsid w:val="00FA6BDA"/>
    <w:rsid w:val="00FA6EDC"/>
    <w:rsid w:val="00FB0EC2"/>
    <w:rsid w:val="00FB1C3C"/>
    <w:rsid w:val="00FB1E33"/>
    <w:rsid w:val="00FB3E83"/>
    <w:rsid w:val="00FB46EC"/>
    <w:rsid w:val="00FB527F"/>
    <w:rsid w:val="00FB608E"/>
    <w:rsid w:val="00FB6D78"/>
    <w:rsid w:val="00FC03D2"/>
    <w:rsid w:val="00FC1520"/>
    <w:rsid w:val="00FC2A1B"/>
    <w:rsid w:val="00FC2CCA"/>
    <w:rsid w:val="00FC3465"/>
    <w:rsid w:val="00FC3E81"/>
    <w:rsid w:val="00FC4587"/>
    <w:rsid w:val="00FC4DEB"/>
    <w:rsid w:val="00FC70A1"/>
    <w:rsid w:val="00FD1677"/>
    <w:rsid w:val="00FD2482"/>
    <w:rsid w:val="00FD2BFF"/>
    <w:rsid w:val="00FD333B"/>
    <w:rsid w:val="00FD4127"/>
    <w:rsid w:val="00FD590A"/>
    <w:rsid w:val="00FD6589"/>
    <w:rsid w:val="00FD6EA8"/>
    <w:rsid w:val="00FE0729"/>
    <w:rsid w:val="00FE1049"/>
    <w:rsid w:val="00FE1DF2"/>
    <w:rsid w:val="00FE2545"/>
    <w:rsid w:val="00FE2DF7"/>
    <w:rsid w:val="00FE3250"/>
    <w:rsid w:val="00FE3CCA"/>
    <w:rsid w:val="00FE3F29"/>
    <w:rsid w:val="00FE58EC"/>
    <w:rsid w:val="00FE780A"/>
    <w:rsid w:val="00FF1BD8"/>
    <w:rsid w:val="00FF47B1"/>
    <w:rsid w:val="00FF4F0F"/>
    <w:rsid w:val="00FF65AF"/>
    <w:rsid w:val="00FF708E"/>
    <w:rsid w:val="00FF7C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13DB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2"/>
        <w:szCs w:val="28"/>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rsid w:val="00F92750"/>
    <w:pPr>
      <w:spacing w:after="0" w:line="240" w:lineRule="auto"/>
      <w:jc w:val="both"/>
    </w:pPr>
  </w:style>
  <w:style w:type="paragraph" w:styleId="1">
    <w:name w:val="heading 1"/>
    <w:basedOn w:val="VSUETHeaderNonumber"/>
    <w:next w:val="VSUET0"/>
    <w:link w:val="10"/>
    <w:uiPriority w:val="9"/>
    <w:rsid w:val="00AD3A9E"/>
    <w:pPr>
      <w:outlineLvl w:val="0"/>
    </w:pPr>
  </w:style>
  <w:style w:type="paragraph" w:styleId="21">
    <w:name w:val="heading 2"/>
    <w:basedOn w:val="VSUET0"/>
    <w:next w:val="VSUET0"/>
    <w:link w:val="22"/>
    <w:uiPriority w:val="9"/>
    <w:unhideWhenUsed/>
    <w:qFormat/>
    <w:rsid w:val="00AD3A9E"/>
    <w:pPr>
      <w:keepNext/>
      <w:numPr>
        <w:ilvl w:val="1"/>
        <w:numId w:val="1"/>
      </w:numPr>
      <w:suppressAutoHyphens/>
      <w:spacing w:before="120" w:after="120"/>
      <w:ind w:left="0" w:firstLine="0"/>
      <w:outlineLvl w:val="1"/>
    </w:pPr>
    <w:rPr>
      <w:rFonts w:eastAsiaTheme="majorEastAsia" w:cstheme="majorBidi"/>
      <w:szCs w:val="26"/>
    </w:rPr>
  </w:style>
  <w:style w:type="paragraph" w:styleId="31">
    <w:name w:val="heading 3"/>
    <w:basedOn w:val="VSUET0"/>
    <w:next w:val="VSUET0"/>
    <w:link w:val="32"/>
    <w:uiPriority w:val="9"/>
    <w:unhideWhenUsed/>
    <w:rsid w:val="00AD3A9E"/>
    <w:pPr>
      <w:keepNext/>
      <w:numPr>
        <w:ilvl w:val="2"/>
        <w:numId w:val="1"/>
      </w:numPr>
      <w:suppressAutoHyphens/>
      <w:spacing w:before="120" w:after="120"/>
      <w:ind w:left="0" w:firstLine="0"/>
      <w:outlineLvl w:val="2"/>
    </w:pPr>
    <w:rPr>
      <w:rFonts w:eastAsiaTheme="majorEastAsia" w:cstheme="majorBidi"/>
      <w:szCs w:val="24"/>
    </w:rPr>
  </w:style>
  <w:style w:type="paragraph" w:styleId="41">
    <w:name w:val="heading 4"/>
    <w:basedOn w:val="a1"/>
    <w:next w:val="a2"/>
    <w:link w:val="42"/>
    <w:uiPriority w:val="9"/>
    <w:unhideWhenUsed/>
    <w:rsid w:val="00AD3A9E"/>
    <w:pPr>
      <w:keepNext/>
      <w:numPr>
        <w:ilvl w:val="3"/>
        <w:numId w:val="1"/>
      </w:numPr>
      <w:suppressAutoHyphens/>
      <w:spacing w:before="120" w:after="120"/>
      <w:ind w:left="0" w:firstLine="0"/>
      <w:outlineLvl w:val="3"/>
    </w:pPr>
    <w:rPr>
      <w:rFonts w:eastAsiaTheme="majorEastAsia" w:cstheme="majorBidi"/>
      <w:iCs/>
    </w:rPr>
  </w:style>
  <w:style w:type="paragraph" w:styleId="51">
    <w:name w:val="heading 5"/>
    <w:basedOn w:val="1"/>
    <w:next w:val="VSUET"/>
    <w:link w:val="52"/>
    <w:uiPriority w:val="9"/>
    <w:unhideWhenUsed/>
    <w:rsid w:val="00AD3A9E"/>
    <w:pPr>
      <w:numPr>
        <w:ilvl w:val="4"/>
        <w:numId w:val="1"/>
      </w:numPr>
      <w:ind w:left="1009" w:hanging="1009"/>
      <w:outlineLvl w:val="4"/>
    </w:pPr>
    <w:rPr>
      <w:caps/>
    </w:rPr>
  </w:style>
  <w:style w:type="paragraph" w:styleId="6">
    <w:name w:val="heading 6"/>
    <w:basedOn w:val="51"/>
    <w:next w:val="VSUETRefList"/>
    <w:link w:val="60"/>
    <w:uiPriority w:val="9"/>
    <w:unhideWhenUsed/>
    <w:rsid w:val="00CD6119"/>
    <w:pPr>
      <w:numPr>
        <w:ilvl w:val="5"/>
      </w:numPr>
      <w:outlineLvl w:val="5"/>
    </w:pPr>
    <w:rPr>
      <w:lang w:val="en-US"/>
    </w:rPr>
  </w:style>
  <w:style w:type="paragraph" w:styleId="7">
    <w:name w:val="heading 7"/>
    <w:basedOn w:val="a1"/>
    <w:next w:val="a1"/>
    <w:link w:val="70"/>
    <w:uiPriority w:val="9"/>
    <w:semiHidden/>
    <w:unhideWhenUsed/>
    <w:rsid w:val="0011363B"/>
    <w:pPr>
      <w:keepNext/>
      <w:keepLines/>
      <w:numPr>
        <w:ilvl w:val="6"/>
        <w:numId w:val="1"/>
      </w:numPr>
      <w:spacing w:before="40"/>
      <w:outlineLvl w:val="6"/>
    </w:pPr>
    <w:rPr>
      <w:rFonts w:eastAsiaTheme="majorEastAsia" w:cstheme="majorBidi"/>
      <w:iCs/>
    </w:rPr>
  </w:style>
  <w:style w:type="paragraph" w:styleId="8">
    <w:name w:val="heading 8"/>
    <w:basedOn w:val="a1"/>
    <w:next w:val="a1"/>
    <w:link w:val="80"/>
    <w:uiPriority w:val="9"/>
    <w:semiHidden/>
    <w:unhideWhenUsed/>
    <w:qFormat/>
    <w:rsid w:val="000261E0"/>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0"/>
    <w:uiPriority w:val="9"/>
    <w:semiHidden/>
    <w:unhideWhenUsed/>
    <w:qFormat/>
    <w:rsid w:val="000261E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VSUETUDK">
    <w:name w:val="VSUET_UDK"/>
    <w:basedOn w:val="a1"/>
    <w:link w:val="VSUETUDK0"/>
    <w:qFormat/>
    <w:rsid w:val="00691682"/>
    <w:pPr>
      <w:widowControl w:val="0"/>
    </w:pPr>
  </w:style>
  <w:style w:type="character" w:customStyle="1" w:styleId="VSUETUDK0">
    <w:name w:val="VSUET_UDK Знак"/>
    <w:basedOn w:val="a3"/>
    <w:link w:val="VSUETUDK"/>
    <w:rsid w:val="00691682"/>
  </w:style>
  <w:style w:type="paragraph" w:customStyle="1" w:styleId="VSUET1">
    <w:name w:val="VSUET_Авторы"/>
    <w:basedOn w:val="a1"/>
    <w:link w:val="VSUET2"/>
    <w:qFormat/>
    <w:rsid w:val="00883106"/>
    <w:pPr>
      <w:keepNext/>
      <w:keepLines/>
      <w:suppressAutoHyphens/>
      <w:contextualSpacing/>
      <w:jc w:val="left"/>
    </w:pPr>
    <w:rPr>
      <w:rFonts w:eastAsia="Times New Roman"/>
      <w:sz w:val="24"/>
      <w:szCs w:val="20"/>
      <w:lang w:eastAsia="en-CA"/>
    </w:rPr>
  </w:style>
  <w:style w:type="character" w:customStyle="1" w:styleId="VSUET2">
    <w:name w:val="VSUET_Авторы Знак"/>
    <w:basedOn w:val="a3"/>
    <w:link w:val="VSUET1"/>
    <w:rsid w:val="00883106"/>
    <w:rPr>
      <w:rFonts w:eastAsia="Times New Roman"/>
      <w:sz w:val="24"/>
      <w:szCs w:val="20"/>
      <w:lang w:eastAsia="en-CA"/>
    </w:rPr>
  </w:style>
  <w:style w:type="paragraph" w:customStyle="1" w:styleId="VSUET3">
    <w:name w:val="VSUET_НазваниеСтатьи"/>
    <w:basedOn w:val="a1"/>
    <w:next w:val="a1"/>
    <w:link w:val="VSUET4"/>
    <w:qFormat/>
    <w:rsid w:val="00E57917"/>
    <w:pPr>
      <w:widowControl w:val="0"/>
      <w:suppressAutoHyphens/>
      <w:jc w:val="center"/>
    </w:pPr>
    <w:rPr>
      <w:rFonts w:eastAsia="Times New Roman"/>
      <w:b/>
      <w:sz w:val="32"/>
      <w:lang w:eastAsia="en-CA"/>
    </w:rPr>
  </w:style>
  <w:style w:type="character" w:customStyle="1" w:styleId="VSUET4">
    <w:name w:val="VSUET_НазваниеСтатьи Знак"/>
    <w:basedOn w:val="a3"/>
    <w:link w:val="VSUET3"/>
    <w:rsid w:val="00E57917"/>
    <w:rPr>
      <w:rFonts w:ascii="Times New Roman" w:eastAsia="Times New Roman" w:hAnsi="Times New Roman" w:cs="Times New Roman"/>
      <w:b/>
      <w:sz w:val="32"/>
      <w:szCs w:val="28"/>
      <w:lang w:eastAsia="en-CA"/>
    </w:rPr>
  </w:style>
  <w:style w:type="paragraph" w:customStyle="1" w:styleId="VSUET5">
    <w:name w:val="VSUET_Реферат"/>
    <w:basedOn w:val="a1"/>
    <w:link w:val="VSUET6"/>
    <w:qFormat/>
    <w:rsid w:val="00E252F2"/>
    <w:pPr>
      <w:suppressAutoHyphens/>
      <w:contextualSpacing/>
    </w:pPr>
    <w:rPr>
      <w:sz w:val="18"/>
      <w:szCs w:val="18"/>
    </w:rPr>
  </w:style>
  <w:style w:type="character" w:customStyle="1" w:styleId="VSUET6">
    <w:name w:val="VSUET_Реферат Знак"/>
    <w:basedOn w:val="a3"/>
    <w:link w:val="VSUET5"/>
    <w:rsid w:val="00E252F2"/>
    <w:rPr>
      <w:sz w:val="18"/>
      <w:szCs w:val="18"/>
    </w:rPr>
  </w:style>
  <w:style w:type="paragraph" w:customStyle="1" w:styleId="VSUET0">
    <w:name w:val="VSUET_ТЕКСТ"/>
    <w:basedOn w:val="a1"/>
    <w:link w:val="VSUET7"/>
    <w:qFormat/>
    <w:rsid w:val="00091752"/>
    <w:pPr>
      <w:ind w:firstLine="567"/>
    </w:pPr>
  </w:style>
  <w:style w:type="character" w:customStyle="1" w:styleId="VSUET7">
    <w:name w:val="VSUET_ТЕКСТ Знак"/>
    <w:basedOn w:val="a3"/>
    <w:link w:val="VSUET0"/>
    <w:rsid w:val="00091752"/>
    <w:rPr>
      <w:sz w:val="22"/>
      <w:szCs w:val="28"/>
    </w:rPr>
  </w:style>
  <w:style w:type="paragraph" w:customStyle="1" w:styleId="VSUET8">
    <w:name w:val="VSUET_РисунокПодпись"/>
    <w:basedOn w:val="a1"/>
    <w:next w:val="VSUETFigureCaption"/>
    <w:link w:val="VSUET9"/>
    <w:qFormat/>
    <w:rsid w:val="00AD3A9E"/>
    <w:pPr>
      <w:keepNext/>
      <w:keepLines/>
      <w:suppressAutoHyphens/>
      <w:spacing w:before="120" w:after="120"/>
    </w:pPr>
    <w:rPr>
      <w:sz w:val="20"/>
    </w:rPr>
  </w:style>
  <w:style w:type="character" w:customStyle="1" w:styleId="VSUET9">
    <w:name w:val="VSUET_РисунокПодпись Знак"/>
    <w:basedOn w:val="a3"/>
    <w:link w:val="VSUET8"/>
    <w:rsid w:val="00AD3A9E"/>
    <w:rPr>
      <w:sz w:val="20"/>
    </w:rPr>
  </w:style>
  <w:style w:type="paragraph" w:customStyle="1" w:styleId="VSUETa">
    <w:name w:val="VSUET_Таблица"/>
    <w:basedOn w:val="a1"/>
    <w:next w:val="VSUETb"/>
    <w:link w:val="VSUETc"/>
    <w:qFormat/>
    <w:rsid w:val="000942D4"/>
    <w:pPr>
      <w:keepNext/>
      <w:spacing w:before="120"/>
      <w:jc w:val="right"/>
    </w:pPr>
    <w:rPr>
      <w:rFonts w:eastAsia="Times New Roman"/>
      <w:spacing w:val="20"/>
      <w:szCs w:val="20"/>
      <w:lang w:eastAsia="ru-RU"/>
    </w:rPr>
  </w:style>
  <w:style w:type="character" w:customStyle="1" w:styleId="VSUETc">
    <w:name w:val="VSUET_Таблица Знак"/>
    <w:basedOn w:val="a3"/>
    <w:link w:val="VSUETa"/>
    <w:rsid w:val="000942D4"/>
    <w:rPr>
      <w:rFonts w:eastAsia="Times New Roman"/>
      <w:spacing w:val="20"/>
      <w:szCs w:val="20"/>
      <w:lang w:eastAsia="ru-RU"/>
    </w:rPr>
  </w:style>
  <w:style w:type="paragraph" w:customStyle="1" w:styleId="VSUETNumitem">
    <w:name w:val="VSUET_Numitem"/>
    <w:basedOn w:val="a1"/>
    <w:qFormat/>
    <w:rsid w:val="0082768D"/>
    <w:pPr>
      <w:numPr>
        <w:numId w:val="31"/>
      </w:numPr>
      <w:tabs>
        <w:tab w:val="left" w:pos="851"/>
      </w:tabs>
      <w:overflowPunct w:val="0"/>
      <w:autoSpaceDE w:val="0"/>
      <w:autoSpaceDN w:val="0"/>
      <w:adjustRightInd w:val="0"/>
      <w:textAlignment w:val="baseline"/>
    </w:pPr>
    <w:rPr>
      <w:rFonts w:eastAsiaTheme="majorEastAsia"/>
      <w:szCs w:val="20"/>
      <w:lang w:eastAsia="de-DE"/>
    </w:rPr>
  </w:style>
  <w:style w:type="paragraph" w:styleId="a6">
    <w:name w:val="header"/>
    <w:basedOn w:val="a1"/>
    <w:link w:val="a7"/>
    <w:uiPriority w:val="99"/>
    <w:unhideWhenUsed/>
    <w:rsid w:val="000B670B"/>
    <w:pPr>
      <w:tabs>
        <w:tab w:val="center" w:pos="4677"/>
        <w:tab w:val="right" w:pos="9355"/>
      </w:tabs>
    </w:pPr>
  </w:style>
  <w:style w:type="character" w:customStyle="1" w:styleId="a7">
    <w:name w:val="Верхний колонтитул Знак"/>
    <w:basedOn w:val="a3"/>
    <w:link w:val="a6"/>
    <w:uiPriority w:val="99"/>
    <w:rsid w:val="000B670B"/>
  </w:style>
  <w:style w:type="character" w:styleId="a8">
    <w:name w:val="Placeholder Text"/>
    <w:basedOn w:val="a3"/>
    <w:uiPriority w:val="99"/>
    <w:semiHidden/>
    <w:rsid w:val="000B670B"/>
    <w:rPr>
      <w:color w:val="808080"/>
    </w:rPr>
  </w:style>
  <w:style w:type="table" w:styleId="a9">
    <w:name w:val="Table Grid"/>
    <w:basedOn w:val="a4"/>
    <w:rsid w:val="00C760DA"/>
    <w:pPr>
      <w:suppressAutoHyphens/>
      <w:spacing w:after="0" w:line="240" w:lineRule="auto"/>
      <w:jc w:val="center"/>
    </w:pPr>
    <w:rPr>
      <w:rFonts w:eastAsia="Times New Roman"/>
      <w:sz w:val="20"/>
      <w:lang w:val="en-CA" w:eastAsia="en-CA"/>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Col">
      <w:pPr>
        <w:jc w:val="left"/>
      </w:pPr>
      <w:tblPr/>
      <w:tcPr>
        <w:vAlign w:val="top"/>
      </w:tcPr>
    </w:tblStylePr>
    <w:tblStylePr w:type="lastCol">
      <w:pPr>
        <w:jc w:val="center"/>
      </w:pPr>
    </w:tblStylePr>
  </w:style>
  <w:style w:type="character" w:customStyle="1" w:styleId="10">
    <w:name w:val="Заголовок 1 Знак"/>
    <w:basedOn w:val="a3"/>
    <w:link w:val="1"/>
    <w:uiPriority w:val="9"/>
    <w:rsid w:val="00AD3A9E"/>
    <w:rPr>
      <w:rFonts w:eastAsiaTheme="majorEastAsia" w:cstheme="majorBidi"/>
      <w:b/>
      <w:szCs w:val="26"/>
    </w:rPr>
  </w:style>
  <w:style w:type="character" w:customStyle="1" w:styleId="22">
    <w:name w:val="Заголовок 2 Знак"/>
    <w:basedOn w:val="a3"/>
    <w:link w:val="21"/>
    <w:uiPriority w:val="9"/>
    <w:rsid w:val="00AD3A9E"/>
    <w:rPr>
      <w:rFonts w:eastAsiaTheme="majorEastAsia" w:cstheme="majorBidi"/>
      <w:szCs w:val="26"/>
    </w:rPr>
  </w:style>
  <w:style w:type="character" w:customStyle="1" w:styleId="32">
    <w:name w:val="Заголовок 3 Знак"/>
    <w:basedOn w:val="a3"/>
    <w:link w:val="31"/>
    <w:uiPriority w:val="9"/>
    <w:rsid w:val="00AD3A9E"/>
    <w:rPr>
      <w:rFonts w:eastAsiaTheme="majorEastAsia" w:cstheme="majorBidi"/>
      <w:szCs w:val="24"/>
    </w:rPr>
  </w:style>
  <w:style w:type="character" w:customStyle="1" w:styleId="42">
    <w:name w:val="Заголовок 4 Знак"/>
    <w:basedOn w:val="a3"/>
    <w:link w:val="41"/>
    <w:uiPriority w:val="9"/>
    <w:rsid w:val="00AD3A9E"/>
    <w:rPr>
      <w:rFonts w:eastAsiaTheme="majorEastAsia" w:cstheme="majorBidi"/>
      <w:iCs/>
    </w:rPr>
  </w:style>
  <w:style w:type="character" w:customStyle="1" w:styleId="52">
    <w:name w:val="Заголовок 5 Знак"/>
    <w:basedOn w:val="a3"/>
    <w:link w:val="51"/>
    <w:uiPriority w:val="9"/>
    <w:rsid w:val="00AD3A9E"/>
    <w:rPr>
      <w:rFonts w:eastAsiaTheme="majorEastAsia" w:cstheme="majorBidi"/>
      <w:b/>
      <w:caps/>
      <w:szCs w:val="26"/>
    </w:rPr>
  </w:style>
  <w:style w:type="character" w:customStyle="1" w:styleId="60">
    <w:name w:val="Заголовок 6 Знак"/>
    <w:basedOn w:val="a3"/>
    <w:link w:val="6"/>
    <w:uiPriority w:val="9"/>
    <w:rsid w:val="00CD6119"/>
    <w:rPr>
      <w:rFonts w:ascii="Times New Roman" w:eastAsia="Times New Roman" w:hAnsi="Times New Roman" w:cs="Times New Roman"/>
      <w:b/>
      <w:caps/>
      <w:noProof/>
      <w:szCs w:val="20"/>
      <w:lang w:val="en-US"/>
    </w:rPr>
  </w:style>
  <w:style w:type="character" w:customStyle="1" w:styleId="70">
    <w:name w:val="Заголовок 7 Знак"/>
    <w:basedOn w:val="a3"/>
    <w:link w:val="7"/>
    <w:uiPriority w:val="9"/>
    <w:semiHidden/>
    <w:rsid w:val="0011363B"/>
    <w:rPr>
      <w:rFonts w:ascii="Times New Roman" w:eastAsiaTheme="majorEastAsia" w:hAnsi="Times New Roman" w:cstheme="majorBidi"/>
      <w:iCs/>
    </w:rPr>
  </w:style>
  <w:style w:type="character" w:customStyle="1" w:styleId="80">
    <w:name w:val="Заголовок 8 Знак"/>
    <w:basedOn w:val="a3"/>
    <w:link w:val="8"/>
    <w:uiPriority w:val="9"/>
    <w:semiHidden/>
    <w:rsid w:val="000261E0"/>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3"/>
    <w:link w:val="9"/>
    <w:uiPriority w:val="9"/>
    <w:semiHidden/>
    <w:rsid w:val="000261E0"/>
    <w:rPr>
      <w:rFonts w:asciiTheme="majorHAnsi" w:eastAsiaTheme="majorEastAsia" w:hAnsiTheme="majorHAnsi" w:cstheme="majorBidi"/>
      <w:i/>
      <w:iCs/>
      <w:color w:val="272727" w:themeColor="text1" w:themeTint="D8"/>
      <w:sz w:val="21"/>
      <w:szCs w:val="21"/>
    </w:rPr>
  </w:style>
  <w:style w:type="paragraph" w:styleId="aa">
    <w:name w:val="No Spacing"/>
    <w:uiPriority w:val="1"/>
    <w:rsid w:val="004A15B2"/>
    <w:pPr>
      <w:spacing w:after="0" w:line="240" w:lineRule="auto"/>
    </w:pPr>
    <w:rPr>
      <w:sz w:val="18"/>
    </w:rPr>
  </w:style>
  <w:style w:type="paragraph" w:customStyle="1" w:styleId="VSUETDisplayEquation">
    <w:name w:val="VSUET_DisplayEquation"/>
    <w:basedOn w:val="a1"/>
    <w:next w:val="a1"/>
    <w:link w:val="VSUETDisplayEquation0"/>
    <w:rsid w:val="000A1C40"/>
    <w:pPr>
      <w:tabs>
        <w:tab w:val="center" w:pos="2280"/>
        <w:tab w:val="right" w:pos="4580"/>
      </w:tabs>
    </w:pPr>
  </w:style>
  <w:style w:type="character" w:customStyle="1" w:styleId="VSUETDisplayEquation0">
    <w:name w:val="VSUET_DisplayEquation Знак"/>
    <w:basedOn w:val="a3"/>
    <w:link w:val="VSUETDisplayEquation"/>
    <w:rsid w:val="000A1C40"/>
    <w:rPr>
      <w:rFonts w:ascii="Times New Roman" w:hAnsi="Times New Roman"/>
      <w:sz w:val="18"/>
    </w:rPr>
  </w:style>
  <w:style w:type="paragraph" w:customStyle="1" w:styleId="VSUETEquation">
    <w:name w:val="VSUET_Equation"/>
    <w:basedOn w:val="VSUETDisplayEquation"/>
    <w:next w:val="VSUETd"/>
    <w:link w:val="VSUETEquation0"/>
    <w:qFormat/>
    <w:rsid w:val="009903F6"/>
    <w:pPr>
      <w:keepNext/>
      <w:keepLines/>
      <w:tabs>
        <w:tab w:val="left" w:pos="0"/>
      </w:tabs>
      <w:spacing w:before="80" w:after="80"/>
    </w:pPr>
  </w:style>
  <w:style w:type="character" w:customStyle="1" w:styleId="VSUETEquation0">
    <w:name w:val="VSUET_Equation Знак"/>
    <w:basedOn w:val="VSUETDisplayEquation0"/>
    <w:link w:val="VSUETEquation"/>
    <w:rsid w:val="009903F6"/>
    <w:rPr>
      <w:rFonts w:ascii="Times New Roman" w:hAnsi="Times New Roman"/>
      <w:sz w:val="18"/>
    </w:rPr>
  </w:style>
  <w:style w:type="paragraph" w:customStyle="1" w:styleId="VSUETb">
    <w:name w:val="VSUET_ТаблицаПодпись"/>
    <w:basedOn w:val="a1"/>
    <w:next w:val="a1"/>
    <w:link w:val="VSUETe"/>
    <w:qFormat/>
    <w:rsid w:val="00AD3A9E"/>
    <w:pPr>
      <w:keepNext/>
      <w:keepLines/>
      <w:suppressAutoHyphens/>
      <w:spacing w:after="80"/>
      <w:jc w:val="center"/>
    </w:pPr>
    <w:rPr>
      <w:rFonts w:eastAsia="Times New Roman"/>
      <w:szCs w:val="20"/>
      <w:lang w:eastAsia="ru-RU"/>
    </w:rPr>
  </w:style>
  <w:style w:type="character" w:customStyle="1" w:styleId="VSUETe">
    <w:name w:val="VSUET_ТаблицаПодпись Знак"/>
    <w:basedOn w:val="a3"/>
    <w:link w:val="VSUETb"/>
    <w:rsid w:val="00AD3A9E"/>
    <w:rPr>
      <w:rFonts w:eastAsia="Times New Roman"/>
      <w:szCs w:val="20"/>
      <w:lang w:eastAsia="ru-RU"/>
    </w:rPr>
  </w:style>
  <w:style w:type="paragraph" w:customStyle="1" w:styleId="VSUET">
    <w:name w:val="VSUET_СписокИсточников"/>
    <w:basedOn w:val="ab"/>
    <w:link w:val="VSUETf"/>
    <w:qFormat/>
    <w:rsid w:val="00496732"/>
    <w:pPr>
      <w:keepLines/>
      <w:widowControl w:val="0"/>
      <w:numPr>
        <w:numId w:val="2"/>
      </w:numPr>
      <w:tabs>
        <w:tab w:val="left" w:pos="567"/>
        <w:tab w:val="left" w:pos="794"/>
      </w:tabs>
      <w:suppressAutoHyphens/>
      <w:ind w:left="0" w:firstLine="567"/>
    </w:pPr>
    <w:rPr>
      <w:rFonts w:eastAsia="Times New Roman"/>
      <w:sz w:val="19"/>
      <w:lang w:eastAsia="ru-RU"/>
    </w:rPr>
  </w:style>
  <w:style w:type="character" w:customStyle="1" w:styleId="VSUETf">
    <w:name w:val="VSUET_СписокИсточников Знак"/>
    <w:basedOn w:val="a3"/>
    <w:link w:val="VSUET"/>
    <w:rsid w:val="00496732"/>
    <w:rPr>
      <w:rFonts w:eastAsia="Times New Roman"/>
      <w:sz w:val="19"/>
      <w:lang w:eastAsia="ru-RU"/>
    </w:rPr>
  </w:style>
  <w:style w:type="paragraph" w:styleId="ab">
    <w:name w:val="List Paragraph"/>
    <w:basedOn w:val="a1"/>
    <w:uiPriority w:val="34"/>
    <w:rsid w:val="00045ED0"/>
    <w:pPr>
      <w:ind w:left="720"/>
      <w:contextualSpacing/>
    </w:pPr>
  </w:style>
  <w:style w:type="paragraph" w:customStyle="1" w:styleId="VSUETd">
    <w:name w:val="VSUET_Расшифровка формула"/>
    <w:basedOn w:val="VSUET0"/>
    <w:next w:val="VSUET0"/>
    <w:link w:val="VSUETf0"/>
    <w:qFormat/>
    <w:rsid w:val="00522C81"/>
    <w:pPr>
      <w:spacing w:after="80"/>
      <w:ind w:firstLine="0"/>
    </w:pPr>
    <w:rPr>
      <w:rFonts w:eastAsia="Times New Roman"/>
      <w:lang w:eastAsia="ru-RU"/>
    </w:rPr>
  </w:style>
  <w:style w:type="character" w:customStyle="1" w:styleId="VSUETf0">
    <w:name w:val="VSUET_Расшифровка формула Знак"/>
    <w:basedOn w:val="VSUET7"/>
    <w:link w:val="VSUETd"/>
    <w:rsid w:val="00522C81"/>
    <w:rPr>
      <w:rFonts w:eastAsia="Times New Roman"/>
      <w:sz w:val="22"/>
      <w:szCs w:val="28"/>
      <w:lang w:eastAsia="ru-RU"/>
    </w:rPr>
  </w:style>
  <w:style w:type="paragraph" w:customStyle="1" w:styleId="VSUETAffiliation">
    <w:name w:val="VSUET_Affiliation"/>
    <w:basedOn w:val="a1"/>
    <w:link w:val="VSUETAffiliation0"/>
    <w:qFormat/>
    <w:rsid w:val="00431611"/>
    <w:pPr>
      <w:keepNext/>
      <w:keepLines/>
      <w:contextualSpacing/>
      <w:jc w:val="right"/>
    </w:pPr>
    <w:rPr>
      <w:rFonts w:eastAsia="Times New Roman"/>
      <w:sz w:val="24"/>
      <w:szCs w:val="18"/>
      <w:lang w:val="en-US" w:eastAsia="ru-RU"/>
    </w:rPr>
  </w:style>
  <w:style w:type="character" w:customStyle="1" w:styleId="VSUETAffiliation0">
    <w:name w:val="VSUET_Affiliation Знак"/>
    <w:basedOn w:val="a3"/>
    <w:link w:val="VSUETAffiliation"/>
    <w:rsid w:val="00431611"/>
    <w:rPr>
      <w:rFonts w:ascii="Times New Roman" w:eastAsia="Times New Roman" w:hAnsi="Times New Roman" w:cs="Times New Roman"/>
      <w:sz w:val="24"/>
      <w:szCs w:val="18"/>
      <w:lang w:val="en-US" w:eastAsia="ru-RU"/>
    </w:rPr>
  </w:style>
  <w:style w:type="paragraph" w:customStyle="1" w:styleId="VSUETAuthors">
    <w:name w:val="VSUET_Authors"/>
    <w:basedOn w:val="VSUET1"/>
    <w:link w:val="VSUETAuthors0"/>
    <w:qFormat/>
    <w:rsid w:val="00FE58EC"/>
    <w:pPr>
      <w:widowControl w:val="0"/>
      <w:suppressAutoHyphens w:val="0"/>
    </w:pPr>
    <w:rPr>
      <w:szCs w:val="28"/>
      <w:lang w:val="en-US" w:eastAsia="ru-RU"/>
    </w:rPr>
  </w:style>
  <w:style w:type="character" w:customStyle="1" w:styleId="VSUETAuthors0">
    <w:name w:val="VSUET_Authors Знак"/>
    <w:basedOn w:val="VSUET2"/>
    <w:link w:val="VSUETAuthors"/>
    <w:rsid w:val="00FE58EC"/>
    <w:rPr>
      <w:rFonts w:ascii="Times New Roman" w:eastAsia="Times New Roman" w:hAnsi="Times New Roman" w:cs="Times New Roman"/>
      <w:sz w:val="24"/>
      <w:szCs w:val="28"/>
      <w:lang w:val="en-US" w:eastAsia="ru-RU"/>
    </w:rPr>
  </w:style>
  <w:style w:type="paragraph" w:customStyle="1" w:styleId="VSUETAffUp">
    <w:name w:val="VSUET_AffUp"/>
    <w:basedOn w:val="a1"/>
    <w:link w:val="VSUETAffUp0"/>
    <w:qFormat/>
    <w:rsid w:val="00AB0693"/>
    <w:pPr>
      <w:framePr w:hSpace="181" w:wrap="around" w:vAnchor="text" w:hAnchor="margin" w:y="126"/>
      <w:contextualSpacing/>
      <w:suppressOverlap/>
      <w:jc w:val="left"/>
    </w:pPr>
    <w:rPr>
      <w:rFonts w:eastAsia="Times New Roman" w:cs="Consolas"/>
      <w:szCs w:val="21"/>
      <w:vertAlign w:val="superscript"/>
      <w:lang w:val="en-CA" w:eastAsia="en-CA"/>
    </w:rPr>
  </w:style>
  <w:style w:type="character" w:customStyle="1" w:styleId="VSUETAffUp0">
    <w:name w:val="VSUET_AffUp Знак"/>
    <w:basedOn w:val="a3"/>
    <w:link w:val="VSUETAffUp"/>
    <w:rsid w:val="00AB0693"/>
    <w:rPr>
      <w:rFonts w:eastAsia="Times New Roman" w:cs="Consolas"/>
      <w:szCs w:val="21"/>
      <w:vertAlign w:val="superscript"/>
      <w:lang w:val="en-CA" w:eastAsia="en-CA"/>
    </w:rPr>
  </w:style>
  <w:style w:type="paragraph" w:styleId="ac">
    <w:name w:val="Title"/>
    <w:basedOn w:val="a1"/>
    <w:next w:val="a1"/>
    <w:link w:val="ad"/>
    <w:uiPriority w:val="10"/>
    <w:rsid w:val="00F03E4E"/>
    <w:pPr>
      <w:contextualSpacing/>
    </w:pPr>
    <w:rPr>
      <w:rFonts w:asciiTheme="majorHAnsi" w:eastAsiaTheme="majorEastAsia" w:hAnsiTheme="majorHAnsi" w:cstheme="majorBidi"/>
      <w:spacing w:val="-10"/>
      <w:kern w:val="28"/>
      <w:sz w:val="56"/>
      <w:szCs w:val="56"/>
    </w:rPr>
  </w:style>
  <w:style w:type="character" w:customStyle="1" w:styleId="ad">
    <w:name w:val="Заголовок Знак"/>
    <w:basedOn w:val="a3"/>
    <w:link w:val="ac"/>
    <w:uiPriority w:val="10"/>
    <w:rsid w:val="00F03E4E"/>
    <w:rPr>
      <w:rFonts w:asciiTheme="majorHAnsi" w:eastAsiaTheme="majorEastAsia" w:hAnsiTheme="majorHAnsi" w:cstheme="majorBidi"/>
      <w:spacing w:val="-10"/>
      <w:kern w:val="28"/>
      <w:sz w:val="56"/>
      <w:szCs w:val="56"/>
    </w:rPr>
  </w:style>
  <w:style w:type="paragraph" w:customStyle="1" w:styleId="VSUETBulletitem">
    <w:name w:val="VSUET_Bulletitem"/>
    <w:basedOn w:val="a1"/>
    <w:qFormat/>
    <w:rsid w:val="00F04988"/>
    <w:pPr>
      <w:numPr>
        <w:numId w:val="3"/>
      </w:numPr>
      <w:tabs>
        <w:tab w:val="clear" w:pos="227"/>
        <w:tab w:val="left" w:pos="851"/>
      </w:tabs>
      <w:overflowPunct w:val="0"/>
      <w:autoSpaceDE w:val="0"/>
      <w:autoSpaceDN w:val="0"/>
      <w:adjustRightInd w:val="0"/>
      <w:ind w:left="0" w:firstLine="567"/>
      <w:textAlignment w:val="baseline"/>
    </w:pPr>
    <w:rPr>
      <w:rFonts w:eastAsia="Times New Roman"/>
      <w:szCs w:val="20"/>
      <w:lang w:eastAsia="de-DE"/>
    </w:rPr>
  </w:style>
  <w:style w:type="paragraph" w:styleId="ae">
    <w:name w:val="footnote text"/>
    <w:basedOn w:val="a1"/>
    <w:link w:val="af"/>
    <w:uiPriority w:val="99"/>
    <w:semiHidden/>
    <w:unhideWhenUsed/>
    <w:rsid w:val="00C1552E"/>
    <w:rPr>
      <w:sz w:val="20"/>
      <w:szCs w:val="20"/>
    </w:rPr>
  </w:style>
  <w:style w:type="character" w:customStyle="1" w:styleId="af">
    <w:name w:val="Текст сноски Знак"/>
    <w:basedOn w:val="a3"/>
    <w:link w:val="ae"/>
    <w:uiPriority w:val="99"/>
    <w:semiHidden/>
    <w:rsid w:val="00C1552E"/>
    <w:rPr>
      <w:rFonts w:ascii="Times New Roman" w:hAnsi="Times New Roman"/>
      <w:sz w:val="20"/>
      <w:szCs w:val="20"/>
    </w:rPr>
  </w:style>
  <w:style w:type="character" w:styleId="af0">
    <w:name w:val="footnote reference"/>
    <w:basedOn w:val="a3"/>
    <w:uiPriority w:val="99"/>
    <w:semiHidden/>
    <w:unhideWhenUsed/>
    <w:rsid w:val="00C1552E"/>
    <w:rPr>
      <w:vertAlign w:val="superscript"/>
    </w:rPr>
  </w:style>
  <w:style w:type="character" w:styleId="af1">
    <w:name w:val="page number"/>
    <w:basedOn w:val="a3"/>
    <w:uiPriority w:val="99"/>
    <w:semiHidden/>
    <w:unhideWhenUsed/>
    <w:rsid w:val="00F236FF"/>
  </w:style>
  <w:style w:type="character" w:styleId="af2">
    <w:name w:val="Hyperlink"/>
    <w:basedOn w:val="a3"/>
    <w:uiPriority w:val="99"/>
    <w:unhideWhenUsed/>
    <w:rsid w:val="005E7F2E"/>
    <w:rPr>
      <w:color w:val="0563C1" w:themeColor="hyperlink"/>
      <w:u w:val="single"/>
    </w:rPr>
  </w:style>
  <w:style w:type="paragraph" w:customStyle="1" w:styleId="VSUETRefList">
    <w:name w:val="VSUET_RefList"/>
    <w:basedOn w:val="VSUET"/>
    <w:link w:val="VSUETRefList0"/>
    <w:qFormat/>
    <w:rsid w:val="00A84899"/>
    <w:pPr>
      <w:numPr>
        <w:numId w:val="12"/>
      </w:numPr>
      <w:ind w:left="0" w:firstLine="567"/>
    </w:pPr>
    <w:rPr>
      <w:lang w:val="en-US"/>
    </w:rPr>
  </w:style>
  <w:style w:type="character" w:customStyle="1" w:styleId="VSUETRefList0">
    <w:name w:val="VSUET_RefList Знак"/>
    <w:basedOn w:val="VSUETf"/>
    <w:link w:val="VSUETRefList"/>
    <w:rsid w:val="00A84899"/>
    <w:rPr>
      <w:rFonts w:eastAsia="Times New Roman"/>
      <w:sz w:val="19"/>
      <w:lang w:val="en-US" w:eastAsia="ru-RU"/>
    </w:rPr>
  </w:style>
  <w:style w:type="paragraph" w:customStyle="1" w:styleId="VSUETHeader">
    <w:name w:val="VSUET_HeaderЛитература"/>
    <w:basedOn w:val="21"/>
    <w:next w:val="VSUET"/>
    <w:link w:val="VSUETHeader0"/>
    <w:qFormat/>
    <w:rsid w:val="003812CA"/>
    <w:pPr>
      <w:keepNext w:val="0"/>
      <w:numPr>
        <w:ilvl w:val="0"/>
        <w:numId w:val="0"/>
      </w:numPr>
      <w:spacing w:before="60" w:after="60"/>
      <w:jc w:val="center"/>
    </w:pPr>
    <w:rPr>
      <w:rFonts w:eastAsia="Times New Roman" w:cs="Times New Roman"/>
      <w:b/>
      <w:noProof/>
      <w:sz w:val="20"/>
      <w:szCs w:val="20"/>
    </w:rPr>
  </w:style>
  <w:style w:type="paragraph" w:customStyle="1" w:styleId="VSUETHeaderReflist">
    <w:name w:val="VSUET_HeaderReflist"/>
    <w:basedOn w:val="VSUETHeader"/>
    <w:next w:val="VSUETRefList"/>
    <w:link w:val="VSUETHeaderReflist0"/>
    <w:qFormat/>
    <w:rsid w:val="00DA06F8"/>
  </w:style>
  <w:style w:type="character" w:customStyle="1" w:styleId="VSUETHeader0">
    <w:name w:val="VSUET_HeaderЛитература Знак"/>
    <w:basedOn w:val="22"/>
    <w:link w:val="VSUETHeader"/>
    <w:rsid w:val="003812CA"/>
    <w:rPr>
      <w:rFonts w:eastAsia="Times New Roman" w:cstheme="majorBidi"/>
      <w:b/>
      <w:noProof/>
      <w:sz w:val="20"/>
      <w:szCs w:val="20"/>
    </w:rPr>
  </w:style>
  <w:style w:type="character" w:customStyle="1" w:styleId="VSUETHeaderReflist0">
    <w:name w:val="VSUET_HeaderReflist Знак"/>
    <w:basedOn w:val="VSUETHeader0"/>
    <w:link w:val="VSUETHeaderReflist"/>
    <w:rsid w:val="00DA06F8"/>
    <w:rPr>
      <w:rFonts w:ascii="Times New Roman" w:eastAsia="Times New Roman" w:hAnsi="Times New Roman" w:cs="Times New Roman"/>
      <w:b/>
      <w:caps w:val="0"/>
      <w:noProof/>
      <w:sz w:val="22"/>
      <w:szCs w:val="20"/>
    </w:rPr>
  </w:style>
  <w:style w:type="paragraph" w:customStyle="1" w:styleId="VSUETHeaderNonumber">
    <w:name w:val="VSUET_HeaderNonumber"/>
    <w:basedOn w:val="21"/>
    <w:next w:val="VSUET0"/>
    <w:link w:val="VSUETHeaderNonumber0"/>
    <w:qFormat/>
    <w:rsid w:val="003812CA"/>
    <w:pPr>
      <w:numPr>
        <w:ilvl w:val="0"/>
        <w:numId w:val="0"/>
      </w:numPr>
      <w:spacing w:before="100" w:after="100"/>
      <w:jc w:val="center"/>
    </w:pPr>
    <w:rPr>
      <w:b/>
    </w:rPr>
  </w:style>
  <w:style w:type="character" w:customStyle="1" w:styleId="VSUETHeaderNonumber0">
    <w:name w:val="VSUET_HeaderNonumber Знак"/>
    <w:basedOn w:val="10"/>
    <w:link w:val="VSUETHeaderNonumber"/>
    <w:rsid w:val="003812CA"/>
    <w:rPr>
      <w:rFonts w:eastAsiaTheme="majorEastAsia" w:cstheme="majorBidi"/>
      <w:b/>
      <w:szCs w:val="26"/>
    </w:rPr>
  </w:style>
  <w:style w:type="table" w:styleId="af3">
    <w:name w:val="Grid Table Light"/>
    <w:basedOn w:val="a4"/>
    <w:uiPriority w:val="40"/>
    <w:rsid w:val="003A0A5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VSUETf1">
    <w:name w:val="VSUET_КлючевыеСлова"/>
    <w:basedOn w:val="a1"/>
    <w:link w:val="VSUETf2"/>
    <w:qFormat/>
    <w:rsid w:val="00883106"/>
    <w:pPr>
      <w:keepNext/>
      <w:keepLines/>
      <w:spacing w:after="60"/>
    </w:pPr>
    <w:rPr>
      <w:sz w:val="18"/>
    </w:rPr>
  </w:style>
  <w:style w:type="paragraph" w:customStyle="1" w:styleId="VSUETArticleTitle">
    <w:name w:val="VSUET_ArticleTitle"/>
    <w:basedOn w:val="VSUET3"/>
    <w:link w:val="VSUETArticleTitle0"/>
    <w:qFormat/>
    <w:rsid w:val="00FC2A1B"/>
    <w:pPr>
      <w:contextualSpacing/>
    </w:pPr>
    <w:rPr>
      <w:lang w:val="en-US"/>
    </w:rPr>
  </w:style>
  <w:style w:type="character" w:customStyle="1" w:styleId="VSUETf2">
    <w:name w:val="VSUET_КлючевыеСлова Знак"/>
    <w:basedOn w:val="a3"/>
    <w:link w:val="VSUETf1"/>
    <w:rsid w:val="00883106"/>
    <w:rPr>
      <w:sz w:val="18"/>
    </w:rPr>
  </w:style>
  <w:style w:type="paragraph" w:customStyle="1" w:styleId="VSUETAbstract">
    <w:name w:val="VSUET_Abstract"/>
    <w:basedOn w:val="VSUET5"/>
    <w:link w:val="VSUETAbstract0"/>
    <w:qFormat/>
    <w:rsid w:val="00546E61"/>
    <w:rPr>
      <w:lang w:val="en-US"/>
    </w:rPr>
  </w:style>
  <w:style w:type="character" w:customStyle="1" w:styleId="VSUETArticleTitle0">
    <w:name w:val="VSUET_ArticleTitle Знак"/>
    <w:basedOn w:val="VSUET4"/>
    <w:link w:val="VSUETArticleTitle"/>
    <w:rsid w:val="00FC2A1B"/>
    <w:rPr>
      <w:rFonts w:ascii="Times New Roman" w:eastAsia="Times New Roman" w:hAnsi="Times New Roman" w:cs="Times New Roman"/>
      <w:b/>
      <w:sz w:val="32"/>
      <w:szCs w:val="28"/>
      <w:lang w:val="en-US" w:eastAsia="en-CA"/>
    </w:rPr>
  </w:style>
  <w:style w:type="paragraph" w:customStyle="1" w:styleId="VSUETKeywords">
    <w:name w:val="VSUET_Keywords"/>
    <w:basedOn w:val="VSUETf1"/>
    <w:link w:val="VSUETKeywords0"/>
    <w:qFormat/>
    <w:rsid w:val="00FC2A1B"/>
    <w:rPr>
      <w:lang w:val="en-US"/>
    </w:rPr>
  </w:style>
  <w:style w:type="character" w:customStyle="1" w:styleId="VSUETAbstract0">
    <w:name w:val="VSUET_Abstract Знак"/>
    <w:basedOn w:val="VSUET6"/>
    <w:link w:val="VSUETAbstract"/>
    <w:rsid w:val="00546E61"/>
    <w:rPr>
      <w:rFonts w:ascii="Times New Roman" w:hAnsi="Times New Roman"/>
      <w:sz w:val="18"/>
      <w:szCs w:val="18"/>
      <w:lang w:val="en-US"/>
    </w:rPr>
  </w:style>
  <w:style w:type="paragraph" w:customStyle="1" w:styleId="VSUETf3">
    <w:name w:val="VSUET_ЭлектроннаяПочта"/>
    <w:basedOn w:val="a1"/>
    <w:link w:val="VSUETf4"/>
    <w:qFormat/>
    <w:rsid w:val="00FE58EC"/>
    <w:pPr>
      <w:contextualSpacing/>
      <w:jc w:val="left"/>
    </w:pPr>
    <w:rPr>
      <w:sz w:val="24"/>
      <w:lang w:val="en-US" w:eastAsia="en-CA"/>
    </w:rPr>
  </w:style>
  <w:style w:type="character" w:customStyle="1" w:styleId="VSUETKeywords0">
    <w:name w:val="VSUET_Keywords Знак"/>
    <w:basedOn w:val="VSUETf2"/>
    <w:link w:val="VSUETKeywords"/>
    <w:rsid w:val="00FC2A1B"/>
    <w:rPr>
      <w:rFonts w:ascii="Times New Roman" w:hAnsi="Times New Roman"/>
      <w:sz w:val="18"/>
      <w:lang w:val="en-US"/>
    </w:rPr>
  </w:style>
  <w:style w:type="paragraph" w:customStyle="1" w:styleId="VSUETEmail">
    <w:name w:val="VSUET_Email"/>
    <w:basedOn w:val="VSUETf3"/>
    <w:link w:val="VSUETEmail0"/>
    <w:qFormat/>
    <w:rsid w:val="00FE58EC"/>
    <w:rPr>
      <w:rFonts w:eastAsia="Times New Roman"/>
    </w:rPr>
  </w:style>
  <w:style w:type="character" w:customStyle="1" w:styleId="VSUETf4">
    <w:name w:val="VSUET_ЭлектроннаяПочта Знак"/>
    <w:basedOn w:val="a3"/>
    <w:link w:val="VSUETf3"/>
    <w:rsid w:val="00FE58EC"/>
    <w:rPr>
      <w:rFonts w:ascii="Times New Roman" w:hAnsi="Times New Roman"/>
      <w:sz w:val="24"/>
      <w:lang w:val="en-US" w:eastAsia="en-CA"/>
    </w:rPr>
  </w:style>
  <w:style w:type="character" w:customStyle="1" w:styleId="VSUETEmail0">
    <w:name w:val="VSUET_Email Знак"/>
    <w:basedOn w:val="VSUETf4"/>
    <w:link w:val="VSUETEmail"/>
    <w:rsid w:val="00FE58EC"/>
    <w:rPr>
      <w:rFonts w:ascii="Times New Roman" w:eastAsia="Times New Roman" w:hAnsi="Times New Roman" w:cs="Times New Roman"/>
      <w:sz w:val="24"/>
      <w:szCs w:val="15"/>
      <w:lang w:val="en-US" w:eastAsia="en-CA"/>
    </w:rPr>
  </w:style>
  <w:style w:type="paragraph" w:customStyle="1" w:styleId="VSUETEngTOC">
    <w:name w:val="VSUET_EngTOC"/>
    <w:basedOn w:val="VSUETKeywords"/>
    <w:link w:val="VSUETEngTOC0"/>
    <w:rsid w:val="00313901"/>
    <w:pPr>
      <w:contextualSpacing/>
    </w:pPr>
    <w:rPr>
      <w:rFonts w:eastAsia="Times New Roman"/>
      <w:noProof/>
      <w:color w:val="FFFFFF" w:themeColor="background1"/>
      <w:sz w:val="2"/>
      <w:szCs w:val="18"/>
      <w:lang w:eastAsia="en-CA"/>
    </w:rPr>
  </w:style>
  <w:style w:type="character" w:customStyle="1" w:styleId="VSUETEngTOC0">
    <w:name w:val="VSUET_EngTOC Знак"/>
    <w:basedOn w:val="VSUETKeywords0"/>
    <w:link w:val="VSUETEngTOC"/>
    <w:rsid w:val="00313901"/>
    <w:rPr>
      <w:rFonts w:ascii="Times New Roman" w:eastAsia="Times New Roman" w:hAnsi="Times New Roman"/>
      <w:noProof/>
      <w:color w:val="FFFFFF" w:themeColor="background1"/>
      <w:sz w:val="2"/>
      <w:szCs w:val="18"/>
      <w:lang w:val="en-US" w:eastAsia="en-CA"/>
    </w:rPr>
  </w:style>
  <w:style w:type="paragraph" w:styleId="11">
    <w:name w:val="toc 1"/>
    <w:basedOn w:val="a1"/>
    <w:next w:val="a1"/>
    <w:autoRedefine/>
    <w:uiPriority w:val="39"/>
    <w:unhideWhenUsed/>
    <w:rsid w:val="00C423D8"/>
    <w:pPr>
      <w:spacing w:after="100"/>
    </w:pPr>
  </w:style>
  <w:style w:type="paragraph" w:customStyle="1" w:styleId="VSUETf5">
    <w:name w:val="VSUET_АдресСсылка"/>
    <w:basedOn w:val="a1"/>
    <w:link w:val="VSUETf6"/>
    <w:qFormat/>
    <w:rsid w:val="003078AC"/>
    <w:pPr>
      <w:jc w:val="left"/>
    </w:pPr>
    <w:rPr>
      <w:rFonts w:eastAsia="Times New Roman"/>
      <w:sz w:val="18"/>
      <w:lang w:eastAsia="en-CA"/>
    </w:rPr>
  </w:style>
  <w:style w:type="paragraph" w:customStyle="1" w:styleId="VSUETAdressRef">
    <w:name w:val="VSUET_AdressRef"/>
    <w:basedOn w:val="VSUETf5"/>
    <w:link w:val="VSUETAdressRef0"/>
    <w:qFormat/>
    <w:rsid w:val="00546E61"/>
    <w:rPr>
      <w:noProof/>
    </w:rPr>
  </w:style>
  <w:style w:type="character" w:customStyle="1" w:styleId="VSUETf6">
    <w:name w:val="VSUET_АдресСсылка Знак"/>
    <w:basedOn w:val="a3"/>
    <w:link w:val="VSUETf5"/>
    <w:rsid w:val="003078AC"/>
    <w:rPr>
      <w:rFonts w:eastAsia="Times New Roman"/>
      <w:sz w:val="18"/>
      <w:lang w:eastAsia="en-CA"/>
    </w:rPr>
  </w:style>
  <w:style w:type="character" w:customStyle="1" w:styleId="VSUETAdressRef0">
    <w:name w:val="VSUET_AdressRef Знак"/>
    <w:basedOn w:val="VSUETf6"/>
    <w:link w:val="VSUETAdressRef"/>
    <w:rsid w:val="00546E61"/>
    <w:rPr>
      <w:rFonts w:ascii="Times New Roman" w:eastAsia="Times New Roman" w:hAnsi="Times New Roman" w:cs="Times New Roman"/>
      <w:noProof/>
      <w:sz w:val="18"/>
      <w:szCs w:val="15"/>
      <w:lang w:eastAsia="en-CA"/>
    </w:rPr>
  </w:style>
  <w:style w:type="paragraph" w:styleId="a2">
    <w:name w:val="Plain Text"/>
    <w:basedOn w:val="a1"/>
    <w:link w:val="af4"/>
    <w:uiPriority w:val="99"/>
    <w:semiHidden/>
    <w:unhideWhenUsed/>
    <w:rsid w:val="00CA0C67"/>
    <w:rPr>
      <w:rFonts w:ascii="Consolas" w:hAnsi="Consolas" w:cs="Consolas"/>
      <w:sz w:val="21"/>
      <w:szCs w:val="21"/>
    </w:rPr>
  </w:style>
  <w:style w:type="character" w:customStyle="1" w:styleId="af4">
    <w:name w:val="Текст Знак"/>
    <w:basedOn w:val="a3"/>
    <w:link w:val="a2"/>
    <w:uiPriority w:val="99"/>
    <w:semiHidden/>
    <w:rsid w:val="00CA0C67"/>
    <w:rPr>
      <w:rFonts w:ascii="Consolas" w:hAnsi="Consolas" w:cs="Consolas"/>
      <w:sz w:val="21"/>
      <w:szCs w:val="21"/>
    </w:rPr>
  </w:style>
  <w:style w:type="character" w:styleId="af5">
    <w:name w:val="FollowedHyperlink"/>
    <w:basedOn w:val="a3"/>
    <w:uiPriority w:val="99"/>
    <w:semiHidden/>
    <w:unhideWhenUsed/>
    <w:rsid w:val="00696A1D"/>
    <w:rPr>
      <w:color w:val="954F72" w:themeColor="followedHyperlink"/>
      <w:u w:val="single"/>
    </w:rPr>
  </w:style>
  <w:style w:type="paragraph" w:customStyle="1" w:styleId="VSUETf7">
    <w:name w:val="VSUET_Рисунок"/>
    <w:basedOn w:val="VSUET8"/>
    <w:next w:val="VSUET8"/>
    <w:qFormat/>
    <w:rsid w:val="00D04569"/>
    <w:pPr>
      <w:jc w:val="center"/>
    </w:pPr>
    <w:rPr>
      <w:rFonts w:eastAsia="Times New Roman"/>
      <w:szCs w:val="20"/>
    </w:rPr>
  </w:style>
  <w:style w:type="paragraph" w:customStyle="1" w:styleId="VSUETDOI">
    <w:name w:val="VSUET_DOI"/>
    <w:basedOn w:val="VSUET5"/>
    <w:link w:val="VSUETDOI0"/>
    <w:qFormat/>
    <w:rsid w:val="00691682"/>
    <w:pPr>
      <w:jc w:val="left"/>
    </w:pPr>
    <w:rPr>
      <w:rFonts w:eastAsia="Times New Roman"/>
      <w:sz w:val="22"/>
      <w:lang w:val="en-CA" w:eastAsia="en-CA"/>
    </w:rPr>
  </w:style>
  <w:style w:type="character" w:customStyle="1" w:styleId="VSUETDOI0">
    <w:name w:val="VSUET_DOI Знак"/>
    <w:basedOn w:val="VSUET6"/>
    <w:link w:val="VSUETDOI"/>
    <w:rsid w:val="00691682"/>
    <w:rPr>
      <w:rFonts w:eastAsia="Times New Roman"/>
      <w:sz w:val="18"/>
      <w:szCs w:val="18"/>
      <w:lang w:val="en-CA" w:eastAsia="en-CA"/>
    </w:rPr>
  </w:style>
  <w:style w:type="paragraph" w:customStyle="1" w:styleId="VSUETCite">
    <w:name w:val="VSUET_Cite"/>
    <w:basedOn w:val="a1"/>
    <w:link w:val="VSUETCite0"/>
    <w:qFormat/>
    <w:rsid w:val="00111ACD"/>
    <w:pPr>
      <w:suppressAutoHyphens/>
    </w:pPr>
    <w:rPr>
      <w:sz w:val="16"/>
    </w:rPr>
  </w:style>
  <w:style w:type="character" w:customStyle="1" w:styleId="VSUETCite0">
    <w:name w:val="VSUET_Cite Знак"/>
    <w:basedOn w:val="a3"/>
    <w:link w:val="VSUETCite"/>
    <w:rsid w:val="00111ACD"/>
    <w:rPr>
      <w:sz w:val="16"/>
    </w:rPr>
  </w:style>
  <w:style w:type="paragraph" w:customStyle="1" w:styleId="VSUETAboutAuthors">
    <w:name w:val="VSUET_AboutAuthors"/>
    <w:basedOn w:val="VSUET0"/>
    <w:link w:val="VSUETAboutAuthors0"/>
    <w:qFormat/>
    <w:rsid w:val="007235FC"/>
    <w:pPr>
      <w:ind w:firstLine="0"/>
    </w:pPr>
    <w:rPr>
      <w:sz w:val="18"/>
    </w:rPr>
  </w:style>
  <w:style w:type="character" w:customStyle="1" w:styleId="VSUETAboutAuthors0">
    <w:name w:val="VSUET_AboutAuthors Знак"/>
    <w:basedOn w:val="VSUET7"/>
    <w:link w:val="VSUETAboutAuthors"/>
    <w:rsid w:val="007235FC"/>
    <w:rPr>
      <w:sz w:val="18"/>
      <w:szCs w:val="28"/>
    </w:rPr>
  </w:style>
  <w:style w:type="paragraph" w:customStyle="1" w:styleId="VSUETContrib">
    <w:name w:val="VSUET_Contrib"/>
    <w:basedOn w:val="VSUET0"/>
    <w:link w:val="VSUETContrib0"/>
    <w:qFormat/>
    <w:rsid w:val="005F46F5"/>
    <w:pPr>
      <w:suppressAutoHyphens/>
      <w:ind w:firstLine="0"/>
    </w:pPr>
    <w:rPr>
      <w:sz w:val="18"/>
    </w:rPr>
  </w:style>
  <w:style w:type="character" w:customStyle="1" w:styleId="VSUETContrib0">
    <w:name w:val="VSUET_Contrib Знак"/>
    <w:basedOn w:val="VSUET7"/>
    <w:link w:val="VSUETContrib"/>
    <w:rsid w:val="005F46F5"/>
    <w:rPr>
      <w:sz w:val="18"/>
      <w:szCs w:val="28"/>
    </w:rPr>
  </w:style>
  <w:style w:type="paragraph" w:customStyle="1" w:styleId="VSUETTableCaption">
    <w:name w:val="VSUET_TableCaption"/>
    <w:basedOn w:val="VSUETb"/>
    <w:next w:val="a1"/>
    <w:link w:val="VSUETTableCaption0"/>
    <w:qFormat/>
    <w:rsid w:val="006A5217"/>
    <w:rPr>
      <w:rFonts w:eastAsiaTheme="majorEastAsia"/>
    </w:rPr>
  </w:style>
  <w:style w:type="character" w:customStyle="1" w:styleId="VSUETTableCaption0">
    <w:name w:val="VSUET_TableCaption Знак"/>
    <w:basedOn w:val="VSUETe"/>
    <w:link w:val="VSUETTableCaption"/>
    <w:rsid w:val="006A5217"/>
    <w:rPr>
      <w:rFonts w:eastAsiaTheme="majorEastAsia"/>
      <w:szCs w:val="20"/>
      <w:lang w:eastAsia="ru-RU"/>
    </w:rPr>
  </w:style>
  <w:style w:type="paragraph" w:customStyle="1" w:styleId="VSUETFigureCaption">
    <w:name w:val="VSUET_FigureCaption"/>
    <w:basedOn w:val="VSUET8"/>
    <w:next w:val="VSUET0"/>
    <w:link w:val="VSUETFigureCaption0"/>
    <w:qFormat/>
    <w:rsid w:val="004B6DBD"/>
    <w:pPr>
      <w:keepNext w:val="0"/>
    </w:pPr>
    <w:rPr>
      <w:lang w:val="en-US"/>
    </w:rPr>
  </w:style>
  <w:style w:type="character" w:customStyle="1" w:styleId="VSUETFigureCaption0">
    <w:name w:val="VSUET_FigureCaption Знак"/>
    <w:basedOn w:val="VSUET9"/>
    <w:link w:val="VSUETFigureCaption"/>
    <w:rsid w:val="004B6DBD"/>
    <w:rPr>
      <w:sz w:val="20"/>
      <w:lang w:val="en-US"/>
    </w:rPr>
  </w:style>
  <w:style w:type="paragraph" w:styleId="af6">
    <w:name w:val="Body Text"/>
    <w:basedOn w:val="a1"/>
    <w:link w:val="af7"/>
    <w:uiPriority w:val="99"/>
    <w:semiHidden/>
    <w:unhideWhenUsed/>
    <w:rsid w:val="00EF27C8"/>
    <w:pPr>
      <w:spacing w:after="120"/>
    </w:pPr>
  </w:style>
  <w:style w:type="character" w:customStyle="1" w:styleId="af7">
    <w:name w:val="Основной текст Знак"/>
    <w:basedOn w:val="a3"/>
    <w:link w:val="af6"/>
    <w:uiPriority w:val="99"/>
    <w:semiHidden/>
    <w:rsid w:val="00EF27C8"/>
  </w:style>
  <w:style w:type="paragraph" w:customStyle="1" w:styleId="VSUETEng">
    <w:name w:val="VSUET_ТаблицаEng"/>
    <w:basedOn w:val="VSUETa"/>
    <w:link w:val="VSUETEng0"/>
    <w:qFormat/>
    <w:rsid w:val="006E7872"/>
    <w:pPr>
      <w:spacing w:before="0"/>
    </w:pPr>
    <w:rPr>
      <w:lang w:val="en-US"/>
    </w:rPr>
  </w:style>
  <w:style w:type="character" w:customStyle="1" w:styleId="VSUETEng0">
    <w:name w:val="VSUET_ТаблицаEng Знак"/>
    <w:basedOn w:val="VSUETc"/>
    <w:link w:val="VSUETEng"/>
    <w:rsid w:val="006E7872"/>
    <w:rPr>
      <w:rFonts w:eastAsia="Times New Roman"/>
      <w:spacing w:val="20"/>
      <w:szCs w:val="20"/>
      <w:lang w:val="en-US" w:eastAsia="ru-RU"/>
    </w:rPr>
  </w:style>
  <w:style w:type="paragraph" w:customStyle="1" w:styleId="VSUETOrcid">
    <w:name w:val="VSUET_Orcid"/>
    <w:basedOn w:val="VSUETf3"/>
    <w:link w:val="VSUETOrcid0"/>
    <w:qFormat/>
    <w:rsid w:val="00143D87"/>
    <w:rPr>
      <w:noProof/>
      <w:sz w:val="20"/>
      <w:szCs w:val="22"/>
    </w:rPr>
  </w:style>
  <w:style w:type="character" w:customStyle="1" w:styleId="VSUETOrcid0">
    <w:name w:val="VSUET_Orcid Знак"/>
    <w:basedOn w:val="VSUETf4"/>
    <w:link w:val="VSUETOrcid"/>
    <w:rsid w:val="00143D87"/>
    <w:rPr>
      <w:rFonts w:ascii="Times New Roman" w:hAnsi="Times New Roman"/>
      <w:noProof/>
      <w:sz w:val="20"/>
      <w:szCs w:val="22"/>
      <w:lang w:val="en-US" w:eastAsia="en-CA"/>
    </w:rPr>
  </w:style>
  <w:style w:type="paragraph" w:styleId="HTML">
    <w:name w:val="HTML Address"/>
    <w:basedOn w:val="a1"/>
    <w:link w:val="HTML0"/>
    <w:uiPriority w:val="99"/>
    <w:semiHidden/>
    <w:unhideWhenUsed/>
    <w:rsid w:val="00143D87"/>
    <w:rPr>
      <w:i/>
      <w:iCs/>
    </w:rPr>
  </w:style>
  <w:style w:type="character" w:customStyle="1" w:styleId="HTML0">
    <w:name w:val="Адрес HTML Знак"/>
    <w:basedOn w:val="a3"/>
    <w:link w:val="HTML"/>
    <w:uiPriority w:val="99"/>
    <w:semiHidden/>
    <w:rsid w:val="00143D87"/>
    <w:rPr>
      <w:i/>
      <w:iCs/>
    </w:rPr>
  </w:style>
  <w:style w:type="paragraph" w:styleId="af8">
    <w:name w:val="envelope address"/>
    <w:basedOn w:val="a1"/>
    <w:uiPriority w:val="99"/>
    <w:semiHidden/>
    <w:unhideWhenUsed/>
    <w:rsid w:val="00143D87"/>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af9">
    <w:name w:val="Intense Quote"/>
    <w:basedOn w:val="a1"/>
    <w:next w:val="a1"/>
    <w:link w:val="afa"/>
    <w:uiPriority w:val="30"/>
    <w:rsid w:val="00143D87"/>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a">
    <w:name w:val="Выделенная цитата Знак"/>
    <w:basedOn w:val="a3"/>
    <w:link w:val="af9"/>
    <w:uiPriority w:val="30"/>
    <w:rsid w:val="00143D87"/>
    <w:rPr>
      <w:i/>
      <w:iCs/>
      <w:color w:val="5B9BD5" w:themeColor="accent1"/>
    </w:rPr>
  </w:style>
  <w:style w:type="paragraph" w:styleId="afb">
    <w:name w:val="Date"/>
    <w:basedOn w:val="a1"/>
    <w:next w:val="a1"/>
    <w:link w:val="afc"/>
    <w:uiPriority w:val="99"/>
    <w:semiHidden/>
    <w:unhideWhenUsed/>
    <w:rsid w:val="00143D87"/>
  </w:style>
  <w:style w:type="character" w:customStyle="1" w:styleId="afc">
    <w:name w:val="Дата Знак"/>
    <w:basedOn w:val="a3"/>
    <w:link w:val="afb"/>
    <w:uiPriority w:val="99"/>
    <w:semiHidden/>
    <w:rsid w:val="00143D87"/>
  </w:style>
  <w:style w:type="paragraph" w:styleId="afd">
    <w:name w:val="Note Heading"/>
    <w:basedOn w:val="a1"/>
    <w:next w:val="a1"/>
    <w:link w:val="afe"/>
    <w:uiPriority w:val="99"/>
    <w:semiHidden/>
    <w:unhideWhenUsed/>
    <w:rsid w:val="00143D87"/>
  </w:style>
  <w:style w:type="character" w:customStyle="1" w:styleId="afe">
    <w:name w:val="Заголовок записки Знак"/>
    <w:basedOn w:val="a3"/>
    <w:link w:val="afd"/>
    <w:uiPriority w:val="99"/>
    <w:semiHidden/>
    <w:rsid w:val="00143D87"/>
  </w:style>
  <w:style w:type="paragraph" w:styleId="aff">
    <w:name w:val="TOC Heading"/>
    <w:basedOn w:val="1"/>
    <w:next w:val="a1"/>
    <w:uiPriority w:val="39"/>
    <w:semiHidden/>
    <w:unhideWhenUsed/>
    <w:qFormat/>
    <w:rsid w:val="00143D87"/>
    <w:pPr>
      <w:keepLines/>
      <w:suppressAutoHyphens w:val="0"/>
      <w:spacing w:before="240" w:after="0"/>
      <w:jc w:val="both"/>
      <w:outlineLvl w:val="9"/>
    </w:pPr>
    <w:rPr>
      <w:rFonts w:asciiTheme="majorHAnsi" w:hAnsiTheme="majorHAnsi"/>
      <w:b w:val="0"/>
      <w:color w:val="2E74B5" w:themeColor="accent1" w:themeShade="BF"/>
      <w:sz w:val="32"/>
      <w:szCs w:val="32"/>
    </w:rPr>
  </w:style>
  <w:style w:type="paragraph" w:styleId="aff0">
    <w:name w:val="toa heading"/>
    <w:basedOn w:val="a1"/>
    <w:next w:val="a1"/>
    <w:uiPriority w:val="99"/>
    <w:semiHidden/>
    <w:unhideWhenUsed/>
    <w:rsid w:val="00143D87"/>
    <w:pPr>
      <w:spacing w:before="120"/>
    </w:pPr>
    <w:rPr>
      <w:rFonts w:asciiTheme="majorHAnsi" w:eastAsiaTheme="majorEastAsia" w:hAnsiTheme="majorHAnsi" w:cstheme="majorBidi"/>
      <w:b/>
      <w:bCs/>
      <w:sz w:val="24"/>
      <w:szCs w:val="24"/>
    </w:rPr>
  </w:style>
  <w:style w:type="paragraph" w:styleId="aff1">
    <w:name w:val="Body Text First Indent"/>
    <w:basedOn w:val="af6"/>
    <w:link w:val="aff2"/>
    <w:uiPriority w:val="99"/>
    <w:semiHidden/>
    <w:unhideWhenUsed/>
    <w:rsid w:val="00143D87"/>
    <w:pPr>
      <w:spacing w:after="0"/>
      <w:ind w:firstLine="360"/>
    </w:pPr>
  </w:style>
  <w:style w:type="character" w:customStyle="1" w:styleId="aff2">
    <w:name w:val="Красная строка Знак"/>
    <w:basedOn w:val="af7"/>
    <w:link w:val="aff1"/>
    <w:uiPriority w:val="99"/>
    <w:semiHidden/>
    <w:rsid w:val="00143D87"/>
  </w:style>
  <w:style w:type="paragraph" w:styleId="aff3">
    <w:name w:val="Body Text Indent"/>
    <w:basedOn w:val="a1"/>
    <w:link w:val="aff4"/>
    <w:uiPriority w:val="99"/>
    <w:semiHidden/>
    <w:unhideWhenUsed/>
    <w:rsid w:val="00143D87"/>
    <w:pPr>
      <w:spacing w:after="120"/>
      <w:ind w:left="283"/>
    </w:pPr>
  </w:style>
  <w:style w:type="character" w:customStyle="1" w:styleId="aff4">
    <w:name w:val="Основной текст с отступом Знак"/>
    <w:basedOn w:val="a3"/>
    <w:link w:val="aff3"/>
    <w:uiPriority w:val="99"/>
    <w:semiHidden/>
    <w:rsid w:val="00143D87"/>
  </w:style>
  <w:style w:type="paragraph" w:styleId="23">
    <w:name w:val="Body Text First Indent 2"/>
    <w:basedOn w:val="aff3"/>
    <w:link w:val="24"/>
    <w:uiPriority w:val="99"/>
    <w:semiHidden/>
    <w:unhideWhenUsed/>
    <w:rsid w:val="00143D87"/>
    <w:pPr>
      <w:spacing w:after="0"/>
      <w:ind w:left="360" w:firstLine="360"/>
    </w:pPr>
  </w:style>
  <w:style w:type="character" w:customStyle="1" w:styleId="24">
    <w:name w:val="Красная строка 2 Знак"/>
    <w:basedOn w:val="aff4"/>
    <w:link w:val="23"/>
    <w:uiPriority w:val="99"/>
    <w:semiHidden/>
    <w:rsid w:val="00143D87"/>
  </w:style>
  <w:style w:type="paragraph" w:styleId="a0">
    <w:name w:val="List Bullet"/>
    <w:basedOn w:val="a1"/>
    <w:uiPriority w:val="99"/>
    <w:semiHidden/>
    <w:unhideWhenUsed/>
    <w:rsid w:val="00143D87"/>
    <w:pPr>
      <w:numPr>
        <w:numId w:val="17"/>
      </w:numPr>
      <w:contextualSpacing/>
    </w:pPr>
  </w:style>
  <w:style w:type="paragraph" w:styleId="20">
    <w:name w:val="List Bullet 2"/>
    <w:basedOn w:val="a1"/>
    <w:uiPriority w:val="99"/>
    <w:semiHidden/>
    <w:unhideWhenUsed/>
    <w:rsid w:val="00143D87"/>
    <w:pPr>
      <w:numPr>
        <w:numId w:val="18"/>
      </w:numPr>
      <w:contextualSpacing/>
    </w:pPr>
  </w:style>
  <w:style w:type="paragraph" w:styleId="30">
    <w:name w:val="List Bullet 3"/>
    <w:basedOn w:val="a1"/>
    <w:uiPriority w:val="99"/>
    <w:semiHidden/>
    <w:unhideWhenUsed/>
    <w:rsid w:val="00143D87"/>
    <w:pPr>
      <w:numPr>
        <w:numId w:val="19"/>
      </w:numPr>
      <w:contextualSpacing/>
    </w:pPr>
  </w:style>
  <w:style w:type="paragraph" w:styleId="40">
    <w:name w:val="List Bullet 4"/>
    <w:basedOn w:val="a1"/>
    <w:uiPriority w:val="99"/>
    <w:semiHidden/>
    <w:unhideWhenUsed/>
    <w:rsid w:val="00143D87"/>
    <w:pPr>
      <w:numPr>
        <w:numId w:val="20"/>
      </w:numPr>
      <w:contextualSpacing/>
    </w:pPr>
  </w:style>
  <w:style w:type="paragraph" w:styleId="50">
    <w:name w:val="List Bullet 5"/>
    <w:basedOn w:val="a1"/>
    <w:uiPriority w:val="99"/>
    <w:semiHidden/>
    <w:unhideWhenUsed/>
    <w:rsid w:val="00143D87"/>
    <w:pPr>
      <w:numPr>
        <w:numId w:val="21"/>
      </w:numPr>
      <w:contextualSpacing/>
    </w:pPr>
  </w:style>
  <w:style w:type="paragraph" w:styleId="aff5">
    <w:name w:val="caption"/>
    <w:basedOn w:val="a1"/>
    <w:next w:val="a1"/>
    <w:uiPriority w:val="35"/>
    <w:semiHidden/>
    <w:unhideWhenUsed/>
    <w:qFormat/>
    <w:rsid w:val="00143D87"/>
    <w:pPr>
      <w:spacing w:after="200"/>
    </w:pPr>
    <w:rPr>
      <w:i/>
      <w:iCs/>
      <w:color w:val="44546A" w:themeColor="text2"/>
      <w:sz w:val="18"/>
      <w:szCs w:val="18"/>
    </w:rPr>
  </w:style>
  <w:style w:type="paragraph" w:styleId="a">
    <w:name w:val="List Number"/>
    <w:basedOn w:val="a1"/>
    <w:uiPriority w:val="99"/>
    <w:semiHidden/>
    <w:unhideWhenUsed/>
    <w:rsid w:val="00143D87"/>
    <w:pPr>
      <w:numPr>
        <w:numId w:val="22"/>
      </w:numPr>
      <w:contextualSpacing/>
    </w:pPr>
  </w:style>
  <w:style w:type="paragraph" w:styleId="2">
    <w:name w:val="List Number 2"/>
    <w:basedOn w:val="a1"/>
    <w:uiPriority w:val="99"/>
    <w:semiHidden/>
    <w:unhideWhenUsed/>
    <w:rsid w:val="00143D87"/>
    <w:pPr>
      <w:numPr>
        <w:numId w:val="23"/>
      </w:numPr>
      <w:contextualSpacing/>
    </w:pPr>
  </w:style>
  <w:style w:type="paragraph" w:styleId="3">
    <w:name w:val="List Number 3"/>
    <w:basedOn w:val="a1"/>
    <w:uiPriority w:val="99"/>
    <w:semiHidden/>
    <w:unhideWhenUsed/>
    <w:rsid w:val="00143D87"/>
    <w:pPr>
      <w:numPr>
        <w:numId w:val="24"/>
      </w:numPr>
      <w:contextualSpacing/>
    </w:pPr>
  </w:style>
  <w:style w:type="paragraph" w:styleId="4">
    <w:name w:val="List Number 4"/>
    <w:basedOn w:val="a1"/>
    <w:uiPriority w:val="99"/>
    <w:semiHidden/>
    <w:unhideWhenUsed/>
    <w:rsid w:val="00143D87"/>
    <w:pPr>
      <w:numPr>
        <w:numId w:val="25"/>
      </w:numPr>
      <w:contextualSpacing/>
    </w:pPr>
  </w:style>
  <w:style w:type="paragraph" w:styleId="5">
    <w:name w:val="List Number 5"/>
    <w:basedOn w:val="a1"/>
    <w:uiPriority w:val="99"/>
    <w:semiHidden/>
    <w:unhideWhenUsed/>
    <w:rsid w:val="00143D87"/>
    <w:pPr>
      <w:numPr>
        <w:numId w:val="26"/>
      </w:numPr>
      <w:contextualSpacing/>
    </w:pPr>
  </w:style>
  <w:style w:type="paragraph" w:styleId="25">
    <w:name w:val="envelope return"/>
    <w:basedOn w:val="a1"/>
    <w:uiPriority w:val="99"/>
    <w:semiHidden/>
    <w:unhideWhenUsed/>
    <w:rsid w:val="00143D87"/>
    <w:rPr>
      <w:rFonts w:asciiTheme="majorHAnsi" w:eastAsiaTheme="majorEastAsia" w:hAnsiTheme="majorHAnsi" w:cstheme="majorBidi"/>
      <w:sz w:val="20"/>
      <w:szCs w:val="20"/>
    </w:rPr>
  </w:style>
  <w:style w:type="paragraph" w:styleId="aff6">
    <w:name w:val="Normal (Web)"/>
    <w:basedOn w:val="a1"/>
    <w:uiPriority w:val="99"/>
    <w:semiHidden/>
    <w:unhideWhenUsed/>
    <w:rsid w:val="00143D87"/>
    <w:rPr>
      <w:sz w:val="24"/>
      <w:szCs w:val="24"/>
    </w:rPr>
  </w:style>
  <w:style w:type="paragraph" w:styleId="aff7">
    <w:name w:val="Normal Indent"/>
    <w:basedOn w:val="a1"/>
    <w:uiPriority w:val="99"/>
    <w:semiHidden/>
    <w:unhideWhenUsed/>
    <w:rsid w:val="00143D87"/>
    <w:pPr>
      <w:ind w:left="708"/>
    </w:pPr>
  </w:style>
  <w:style w:type="paragraph" w:styleId="26">
    <w:name w:val="toc 2"/>
    <w:basedOn w:val="a1"/>
    <w:next w:val="a1"/>
    <w:autoRedefine/>
    <w:uiPriority w:val="39"/>
    <w:semiHidden/>
    <w:unhideWhenUsed/>
    <w:rsid w:val="00143D87"/>
    <w:pPr>
      <w:spacing w:after="100"/>
      <w:ind w:left="220"/>
    </w:pPr>
  </w:style>
  <w:style w:type="paragraph" w:styleId="33">
    <w:name w:val="toc 3"/>
    <w:basedOn w:val="a1"/>
    <w:next w:val="a1"/>
    <w:autoRedefine/>
    <w:uiPriority w:val="39"/>
    <w:semiHidden/>
    <w:unhideWhenUsed/>
    <w:rsid w:val="00143D87"/>
    <w:pPr>
      <w:spacing w:after="100"/>
      <w:ind w:left="440"/>
    </w:pPr>
  </w:style>
  <w:style w:type="paragraph" w:styleId="43">
    <w:name w:val="toc 4"/>
    <w:basedOn w:val="a1"/>
    <w:next w:val="a1"/>
    <w:autoRedefine/>
    <w:uiPriority w:val="39"/>
    <w:semiHidden/>
    <w:unhideWhenUsed/>
    <w:rsid w:val="00143D87"/>
    <w:pPr>
      <w:spacing w:after="100"/>
      <w:ind w:left="660"/>
    </w:pPr>
  </w:style>
  <w:style w:type="paragraph" w:styleId="53">
    <w:name w:val="toc 5"/>
    <w:basedOn w:val="a1"/>
    <w:next w:val="a1"/>
    <w:autoRedefine/>
    <w:uiPriority w:val="39"/>
    <w:semiHidden/>
    <w:unhideWhenUsed/>
    <w:rsid w:val="00143D87"/>
    <w:pPr>
      <w:spacing w:after="100"/>
      <w:ind w:left="880"/>
    </w:pPr>
  </w:style>
  <w:style w:type="paragraph" w:styleId="61">
    <w:name w:val="toc 6"/>
    <w:basedOn w:val="a1"/>
    <w:next w:val="a1"/>
    <w:autoRedefine/>
    <w:uiPriority w:val="39"/>
    <w:semiHidden/>
    <w:unhideWhenUsed/>
    <w:rsid w:val="00143D87"/>
    <w:pPr>
      <w:spacing w:after="100"/>
      <w:ind w:left="1100"/>
    </w:pPr>
  </w:style>
  <w:style w:type="paragraph" w:styleId="71">
    <w:name w:val="toc 7"/>
    <w:basedOn w:val="a1"/>
    <w:next w:val="a1"/>
    <w:autoRedefine/>
    <w:uiPriority w:val="39"/>
    <w:semiHidden/>
    <w:unhideWhenUsed/>
    <w:rsid w:val="00143D87"/>
    <w:pPr>
      <w:spacing w:after="100"/>
      <w:ind w:left="1320"/>
    </w:pPr>
  </w:style>
  <w:style w:type="paragraph" w:styleId="81">
    <w:name w:val="toc 8"/>
    <w:basedOn w:val="a1"/>
    <w:next w:val="a1"/>
    <w:autoRedefine/>
    <w:uiPriority w:val="39"/>
    <w:semiHidden/>
    <w:unhideWhenUsed/>
    <w:rsid w:val="00143D87"/>
    <w:pPr>
      <w:spacing w:after="100"/>
      <w:ind w:left="1540"/>
    </w:pPr>
  </w:style>
  <w:style w:type="paragraph" w:styleId="91">
    <w:name w:val="toc 9"/>
    <w:basedOn w:val="a1"/>
    <w:next w:val="a1"/>
    <w:autoRedefine/>
    <w:uiPriority w:val="39"/>
    <w:semiHidden/>
    <w:unhideWhenUsed/>
    <w:rsid w:val="00143D87"/>
    <w:pPr>
      <w:spacing w:after="100"/>
      <w:ind w:left="1760"/>
    </w:pPr>
  </w:style>
  <w:style w:type="paragraph" w:styleId="27">
    <w:name w:val="Body Text 2"/>
    <w:basedOn w:val="a1"/>
    <w:link w:val="28"/>
    <w:uiPriority w:val="99"/>
    <w:semiHidden/>
    <w:unhideWhenUsed/>
    <w:rsid w:val="00143D87"/>
    <w:pPr>
      <w:spacing w:after="120" w:line="480" w:lineRule="auto"/>
    </w:pPr>
  </w:style>
  <w:style w:type="character" w:customStyle="1" w:styleId="28">
    <w:name w:val="Основной текст 2 Знак"/>
    <w:basedOn w:val="a3"/>
    <w:link w:val="27"/>
    <w:uiPriority w:val="99"/>
    <w:semiHidden/>
    <w:rsid w:val="00143D87"/>
  </w:style>
  <w:style w:type="paragraph" w:styleId="34">
    <w:name w:val="Body Text 3"/>
    <w:basedOn w:val="a1"/>
    <w:link w:val="35"/>
    <w:uiPriority w:val="99"/>
    <w:semiHidden/>
    <w:unhideWhenUsed/>
    <w:rsid w:val="00143D87"/>
    <w:pPr>
      <w:spacing w:after="120"/>
    </w:pPr>
    <w:rPr>
      <w:sz w:val="16"/>
      <w:szCs w:val="16"/>
    </w:rPr>
  </w:style>
  <w:style w:type="character" w:customStyle="1" w:styleId="35">
    <w:name w:val="Основной текст 3 Знак"/>
    <w:basedOn w:val="a3"/>
    <w:link w:val="34"/>
    <w:uiPriority w:val="99"/>
    <w:semiHidden/>
    <w:rsid w:val="00143D87"/>
    <w:rPr>
      <w:sz w:val="16"/>
      <w:szCs w:val="16"/>
    </w:rPr>
  </w:style>
  <w:style w:type="paragraph" w:styleId="29">
    <w:name w:val="Body Text Indent 2"/>
    <w:basedOn w:val="a1"/>
    <w:link w:val="2a"/>
    <w:uiPriority w:val="99"/>
    <w:semiHidden/>
    <w:unhideWhenUsed/>
    <w:rsid w:val="00143D87"/>
    <w:pPr>
      <w:spacing w:after="120" w:line="480" w:lineRule="auto"/>
      <w:ind w:left="283"/>
    </w:pPr>
  </w:style>
  <w:style w:type="character" w:customStyle="1" w:styleId="2a">
    <w:name w:val="Основной текст с отступом 2 Знак"/>
    <w:basedOn w:val="a3"/>
    <w:link w:val="29"/>
    <w:uiPriority w:val="99"/>
    <w:semiHidden/>
    <w:rsid w:val="00143D87"/>
  </w:style>
  <w:style w:type="paragraph" w:styleId="36">
    <w:name w:val="Body Text Indent 3"/>
    <w:basedOn w:val="a1"/>
    <w:link w:val="37"/>
    <w:uiPriority w:val="99"/>
    <w:semiHidden/>
    <w:unhideWhenUsed/>
    <w:rsid w:val="00143D87"/>
    <w:pPr>
      <w:spacing w:after="120"/>
      <w:ind w:left="283"/>
    </w:pPr>
    <w:rPr>
      <w:sz w:val="16"/>
      <w:szCs w:val="16"/>
    </w:rPr>
  </w:style>
  <w:style w:type="character" w:customStyle="1" w:styleId="37">
    <w:name w:val="Основной текст с отступом 3 Знак"/>
    <w:basedOn w:val="a3"/>
    <w:link w:val="36"/>
    <w:uiPriority w:val="99"/>
    <w:semiHidden/>
    <w:rsid w:val="00143D87"/>
    <w:rPr>
      <w:sz w:val="16"/>
      <w:szCs w:val="16"/>
    </w:rPr>
  </w:style>
  <w:style w:type="paragraph" w:styleId="aff8">
    <w:name w:val="table of figures"/>
    <w:basedOn w:val="a1"/>
    <w:next w:val="a1"/>
    <w:uiPriority w:val="99"/>
    <w:semiHidden/>
    <w:unhideWhenUsed/>
    <w:rsid w:val="00143D87"/>
  </w:style>
  <w:style w:type="paragraph" w:styleId="aff9">
    <w:name w:val="Subtitle"/>
    <w:basedOn w:val="a1"/>
    <w:next w:val="a1"/>
    <w:link w:val="affa"/>
    <w:uiPriority w:val="11"/>
    <w:rsid w:val="00143D87"/>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affa">
    <w:name w:val="Подзаголовок Знак"/>
    <w:basedOn w:val="a3"/>
    <w:link w:val="aff9"/>
    <w:uiPriority w:val="11"/>
    <w:rsid w:val="00143D87"/>
    <w:rPr>
      <w:rFonts w:asciiTheme="minorHAnsi" w:eastAsiaTheme="minorEastAsia" w:hAnsiTheme="minorHAnsi" w:cstheme="minorBidi"/>
      <w:color w:val="5A5A5A" w:themeColor="text1" w:themeTint="A5"/>
      <w:spacing w:val="15"/>
      <w:szCs w:val="22"/>
    </w:rPr>
  </w:style>
  <w:style w:type="paragraph" w:styleId="affb">
    <w:name w:val="Signature"/>
    <w:basedOn w:val="a1"/>
    <w:link w:val="affc"/>
    <w:uiPriority w:val="99"/>
    <w:semiHidden/>
    <w:unhideWhenUsed/>
    <w:rsid w:val="00143D87"/>
    <w:pPr>
      <w:ind w:left="4252"/>
    </w:pPr>
  </w:style>
  <w:style w:type="character" w:customStyle="1" w:styleId="affc">
    <w:name w:val="Подпись Знак"/>
    <w:basedOn w:val="a3"/>
    <w:link w:val="affb"/>
    <w:uiPriority w:val="99"/>
    <w:semiHidden/>
    <w:rsid w:val="00143D87"/>
  </w:style>
  <w:style w:type="paragraph" w:styleId="affd">
    <w:name w:val="Salutation"/>
    <w:basedOn w:val="a1"/>
    <w:next w:val="a1"/>
    <w:link w:val="affe"/>
    <w:uiPriority w:val="99"/>
    <w:semiHidden/>
    <w:unhideWhenUsed/>
    <w:rsid w:val="00143D87"/>
  </w:style>
  <w:style w:type="character" w:customStyle="1" w:styleId="affe">
    <w:name w:val="Приветствие Знак"/>
    <w:basedOn w:val="a3"/>
    <w:link w:val="affd"/>
    <w:uiPriority w:val="99"/>
    <w:semiHidden/>
    <w:rsid w:val="00143D87"/>
  </w:style>
  <w:style w:type="paragraph" w:styleId="afff">
    <w:name w:val="List Continue"/>
    <w:basedOn w:val="a1"/>
    <w:uiPriority w:val="99"/>
    <w:semiHidden/>
    <w:unhideWhenUsed/>
    <w:rsid w:val="00143D87"/>
    <w:pPr>
      <w:spacing w:after="120"/>
      <w:ind w:left="283"/>
      <w:contextualSpacing/>
    </w:pPr>
  </w:style>
  <w:style w:type="paragraph" w:styleId="2b">
    <w:name w:val="List Continue 2"/>
    <w:basedOn w:val="a1"/>
    <w:uiPriority w:val="99"/>
    <w:semiHidden/>
    <w:unhideWhenUsed/>
    <w:rsid w:val="00143D87"/>
    <w:pPr>
      <w:spacing w:after="120"/>
      <w:ind w:left="566"/>
      <w:contextualSpacing/>
    </w:pPr>
  </w:style>
  <w:style w:type="paragraph" w:styleId="38">
    <w:name w:val="List Continue 3"/>
    <w:basedOn w:val="a1"/>
    <w:uiPriority w:val="99"/>
    <w:semiHidden/>
    <w:unhideWhenUsed/>
    <w:rsid w:val="00143D87"/>
    <w:pPr>
      <w:spacing w:after="120"/>
      <w:ind w:left="849"/>
      <w:contextualSpacing/>
    </w:pPr>
  </w:style>
  <w:style w:type="paragraph" w:styleId="44">
    <w:name w:val="List Continue 4"/>
    <w:basedOn w:val="a1"/>
    <w:uiPriority w:val="99"/>
    <w:semiHidden/>
    <w:unhideWhenUsed/>
    <w:rsid w:val="00143D87"/>
    <w:pPr>
      <w:spacing w:after="120"/>
      <w:ind w:left="1132"/>
      <w:contextualSpacing/>
    </w:pPr>
  </w:style>
  <w:style w:type="paragraph" w:styleId="54">
    <w:name w:val="List Continue 5"/>
    <w:basedOn w:val="a1"/>
    <w:uiPriority w:val="99"/>
    <w:semiHidden/>
    <w:unhideWhenUsed/>
    <w:rsid w:val="00143D87"/>
    <w:pPr>
      <w:spacing w:after="120"/>
      <w:ind w:left="1415"/>
      <w:contextualSpacing/>
    </w:pPr>
  </w:style>
  <w:style w:type="paragraph" w:styleId="afff0">
    <w:name w:val="Closing"/>
    <w:basedOn w:val="a1"/>
    <w:link w:val="afff1"/>
    <w:uiPriority w:val="99"/>
    <w:semiHidden/>
    <w:unhideWhenUsed/>
    <w:rsid w:val="00143D87"/>
    <w:pPr>
      <w:ind w:left="4252"/>
    </w:pPr>
  </w:style>
  <w:style w:type="character" w:customStyle="1" w:styleId="afff1">
    <w:name w:val="Прощание Знак"/>
    <w:basedOn w:val="a3"/>
    <w:link w:val="afff0"/>
    <w:uiPriority w:val="99"/>
    <w:semiHidden/>
    <w:rsid w:val="00143D87"/>
  </w:style>
  <w:style w:type="paragraph" w:styleId="afff2">
    <w:name w:val="List"/>
    <w:basedOn w:val="a1"/>
    <w:uiPriority w:val="99"/>
    <w:semiHidden/>
    <w:unhideWhenUsed/>
    <w:rsid w:val="00143D87"/>
    <w:pPr>
      <w:ind w:left="283" w:hanging="283"/>
      <w:contextualSpacing/>
    </w:pPr>
  </w:style>
  <w:style w:type="paragraph" w:styleId="2c">
    <w:name w:val="List 2"/>
    <w:basedOn w:val="a1"/>
    <w:uiPriority w:val="99"/>
    <w:semiHidden/>
    <w:unhideWhenUsed/>
    <w:rsid w:val="00143D87"/>
    <w:pPr>
      <w:ind w:left="566" w:hanging="283"/>
      <w:contextualSpacing/>
    </w:pPr>
  </w:style>
  <w:style w:type="paragraph" w:styleId="39">
    <w:name w:val="List 3"/>
    <w:basedOn w:val="a1"/>
    <w:uiPriority w:val="99"/>
    <w:semiHidden/>
    <w:unhideWhenUsed/>
    <w:rsid w:val="00143D87"/>
    <w:pPr>
      <w:ind w:left="849" w:hanging="283"/>
      <w:contextualSpacing/>
    </w:pPr>
  </w:style>
  <w:style w:type="paragraph" w:styleId="45">
    <w:name w:val="List 4"/>
    <w:basedOn w:val="a1"/>
    <w:uiPriority w:val="99"/>
    <w:semiHidden/>
    <w:unhideWhenUsed/>
    <w:rsid w:val="00143D87"/>
    <w:pPr>
      <w:ind w:left="1132" w:hanging="283"/>
      <w:contextualSpacing/>
    </w:pPr>
  </w:style>
  <w:style w:type="paragraph" w:styleId="55">
    <w:name w:val="List 5"/>
    <w:basedOn w:val="a1"/>
    <w:uiPriority w:val="99"/>
    <w:semiHidden/>
    <w:unhideWhenUsed/>
    <w:rsid w:val="00143D87"/>
    <w:pPr>
      <w:ind w:left="1415" w:hanging="283"/>
      <w:contextualSpacing/>
    </w:pPr>
  </w:style>
  <w:style w:type="paragraph" w:styleId="afff3">
    <w:name w:val="Bibliography"/>
    <w:basedOn w:val="a1"/>
    <w:next w:val="a1"/>
    <w:uiPriority w:val="37"/>
    <w:semiHidden/>
    <w:unhideWhenUsed/>
    <w:rsid w:val="00143D87"/>
  </w:style>
  <w:style w:type="paragraph" w:styleId="HTML1">
    <w:name w:val="HTML Preformatted"/>
    <w:basedOn w:val="a1"/>
    <w:link w:val="HTML2"/>
    <w:uiPriority w:val="99"/>
    <w:semiHidden/>
    <w:unhideWhenUsed/>
    <w:rsid w:val="00143D87"/>
    <w:rPr>
      <w:rFonts w:ascii="Consolas" w:hAnsi="Consolas"/>
      <w:sz w:val="20"/>
      <w:szCs w:val="20"/>
    </w:rPr>
  </w:style>
  <w:style w:type="character" w:customStyle="1" w:styleId="HTML2">
    <w:name w:val="Стандартный HTML Знак"/>
    <w:basedOn w:val="a3"/>
    <w:link w:val="HTML1"/>
    <w:uiPriority w:val="99"/>
    <w:semiHidden/>
    <w:rsid w:val="00143D87"/>
    <w:rPr>
      <w:rFonts w:ascii="Consolas" w:hAnsi="Consolas"/>
      <w:sz w:val="20"/>
      <w:szCs w:val="20"/>
    </w:rPr>
  </w:style>
  <w:style w:type="paragraph" w:styleId="afff4">
    <w:name w:val="Document Map"/>
    <w:basedOn w:val="a1"/>
    <w:link w:val="afff5"/>
    <w:uiPriority w:val="99"/>
    <w:semiHidden/>
    <w:unhideWhenUsed/>
    <w:rsid w:val="00143D87"/>
    <w:rPr>
      <w:rFonts w:ascii="Segoe UI" w:hAnsi="Segoe UI" w:cs="Segoe UI"/>
      <w:sz w:val="16"/>
      <w:szCs w:val="16"/>
    </w:rPr>
  </w:style>
  <w:style w:type="character" w:customStyle="1" w:styleId="afff5">
    <w:name w:val="Схема документа Знак"/>
    <w:basedOn w:val="a3"/>
    <w:link w:val="afff4"/>
    <w:uiPriority w:val="99"/>
    <w:semiHidden/>
    <w:rsid w:val="00143D87"/>
    <w:rPr>
      <w:rFonts w:ascii="Segoe UI" w:hAnsi="Segoe UI" w:cs="Segoe UI"/>
      <w:sz w:val="16"/>
      <w:szCs w:val="16"/>
    </w:rPr>
  </w:style>
  <w:style w:type="paragraph" w:styleId="afff6">
    <w:name w:val="table of authorities"/>
    <w:basedOn w:val="a1"/>
    <w:next w:val="a1"/>
    <w:uiPriority w:val="99"/>
    <w:semiHidden/>
    <w:unhideWhenUsed/>
    <w:rsid w:val="00143D87"/>
    <w:pPr>
      <w:ind w:left="220" w:hanging="220"/>
    </w:pPr>
  </w:style>
  <w:style w:type="paragraph" w:styleId="afff7">
    <w:name w:val="Balloon Text"/>
    <w:basedOn w:val="a1"/>
    <w:link w:val="afff8"/>
    <w:uiPriority w:val="99"/>
    <w:semiHidden/>
    <w:unhideWhenUsed/>
    <w:rsid w:val="00143D87"/>
    <w:rPr>
      <w:rFonts w:ascii="Segoe UI" w:hAnsi="Segoe UI" w:cs="Segoe UI"/>
      <w:sz w:val="18"/>
      <w:szCs w:val="18"/>
    </w:rPr>
  </w:style>
  <w:style w:type="character" w:customStyle="1" w:styleId="afff8">
    <w:name w:val="Текст выноски Знак"/>
    <w:basedOn w:val="a3"/>
    <w:link w:val="afff7"/>
    <w:uiPriority w:val="99"/>
    <w:semiHidden/>
    <w:rsid w:val="00143D87"/>
    <w:rPr>
      <w:rFonts w:ascii="Segoe UI" w:hAnsi="Segoe UI" w:cs="Segoe UI"/>
      <w:sz w:val="18"/>
      <w:szCs w:val="18"/>
    </w:rPr>
  </w:style>
  <w:style w:type="paragraph" w:styleId="afff9">
    <w:name w:val="endnote text"/>
    <w:basedOn w:val="a1"/>
    <w:link w:val="afffa"/>
    <w:uiPriority w:val="99"/>
    <w:semiHidden/>
    <w:unhideWhenUsed/>
    <w:rsid w:val="00143D87"/>
    <w:rPr>
      <w:sz w:val="20"/>
      <w:szCs w:val="20"/>
    </w:rPr>
  </w:style>
  <w:style w:type="character" w:customStyle="1" w:styleId="afffa">
    <w:name w:val="Текст концевой сноски Знак"/>
    <w:basedOn w:val="a3"/>
    <w:link w:val="afff9"/>
    <w:uiPriority w:val="99"/>
    <w:semiHidden/>
    <w:rsid w:val="00143D87"/>
    <w:rPr>
      <w:sz w:val="20"/>
      <w:szCs w:val="20"/>
    </w:rPr>
  </w:style>
  <w:style w:type="paragraph" w:styleId="afffb">
    <w:name w:val="macro"/>
    <w:link w:val="afffc"/>
    <w:uiPriority w:val="99"/>
    <w:semiHidden/>
    <w:unhideWhenUsed/>
    <w:rsid w:val="00143D87"/>
    <w:pPr>
      <w:tabs>
        <w:tab w:val="left" w:pos="480"/>
        <w:tab w:val="left" w:pos="960"/>
        <w:tab w:val="left" w:pos="1440"/>
        <w:tab w:val="left" w:pos="1920"/>
        <w:tab w:val="left" w:pos="2400"/>
        <w:tab w:val="left" w:pos="2880"/>
        <w:tab w:val="left" w:pos="3360"/>
        <w:tab w:val="left" w:pos="3840"/>
        <w:tab w:val="left" w:pos="4320"/>
      </w:tabs>
      <w:spacing w:after="0" w:line="240" w:lineRule="auto"/>
      <w:jc w:val="both"/>
    </w:pPr>
    <w:rPr>
      <w:rFonts w:ascii="Consolas" w:hAnsi="Consolas"/>
      <w:sz w:val="20"/>
      <w:szCs w:val="20"/>
    </w:rPr>
  </w:style>
  <w:style w:type="character" w:customStyle="1" w:styleId="afffc">
    <w:name w:val="Текст макроса Знак"/>
    <w:basedOn w:val="a3"/>
    <w:link w:val="afffb"/>
    <w:uiPriority w:val="99"/>
    <w:semiHidden/>
    <w:rsid w:val="00143D87"/>
    <w:rPr>
      <w:rFonts w:ascii="Consolas" w:hAnsi="Consolas"/>
      <w:sz w:val="20"/>
      <w:szCs w:val="20"/>
    </w:rPr>
  </w:style>
  <w:style w:type="paragraph" w:styleId="afffd">
    <w:name w:val="annotation text"/>
    <w:basedOn w:val="a1"/>
    <w:link w:val="afffe"/>
    <w:uiPriority w:val="99"/>
    <w:semiHidden/>
    <w:unhideWhenUsed/>
    <w:rsid w:val="00143D87"/>
    <w:rPr>
      <w:sz w:val="20"/>
      <w:szCs w:val="20"/>
    </w:rPr>
  </w:style>
  <w:style w:type="character" w:customStyle="1" w:styleId="afffe">
    <w:name w:val="Текст примечания Знак"/>
    <w:basedOn w:val="a3"/>
    <w:link w:val="afffd"/>
    <w:uiPriority w:val="99"/>
    <w:semiHidden/>
    <w:rsid w:val="00143D87"/>
    <w:rPr>
      <w:sz w:val="20"/>
      <w:szCs w:val="20"/>
    </w:rPr>
  </w:style>
  <w:style w:type="paragraph" w:styleId="affff">
    <w:name w:val="annotation subject"/>
    <w:basedOn w:val="afffd"/>
    <w:next w:val="afffd"/>
    <w:link w:val="affff0"/>
    <w:uiPriority w:val="99"/>
    <w:semiHidden/>
    <w:unhideWhenUsed/>
    <w:rsid w:val="00143D87"/>
    <w:rPr>
      <w:b/>
      <w:bCs/>
    </w:rPr>
  </w:style>
  <w:style w:type="character" w:customStyle="1" w:styleId="affff0">
    <w:name w:val="Тема примечания Знак"/>
    <w:basedOn w:val="afffe"/>
    <w:link w:val="affff"/>
    <w:uiPriority w:val="99"/>
    <w:semiHidden/>
    <w:rsid w:val="00143D87"/>
    <w:rPr>
      <w:b/>
      <w:bCs/>
      <w:sz w:val="20"/>
      <w:szCs w:val="20"/>
    </w:rPr>
  </w:style>
  <w:style w:type="paragraph" w:styleId="12">
    <w:name w:val="index 1"/>
    <w:basedOn w:val="a1"/>
    <w:next w:val="a1"/>
    <w:autoRedefine/>
    <w:uiPriority w:val="99"/>
    <w:semiHidden/>
    <w:unhideWhenUsed/>
    <w:rsid w:val="00143D87"/>
    <w:pPr>
      <w:ind w:left="220" w:hanging="220"/>
    </w:pPr>
  </w:style>
  <w:style w:type="paragraph" w:styleId="affff1">
    <w:name w:val="index heading"/>
    <w:basedOn w:val="a1"/>
    <w:next w:val="12"/>
    <w:uiPriority w:val="99"/>
    <w:semiHidden/>
    <w:unhideWhenUsed/>
    <w:rsid w:val="00143D87"/>
    <w:rPr>
      <w:rFonts w:asciiTheme="majorHAnsi" w:eastAsiaTheme="majorEastAsia" w:hAnsiTheme="majorHAnsi" w:cstheme="majorBidi"/>
      <w:b/>
      <w:bCs/>
    </w:rPr>
  </w:style>
  <w:style w:type="paragraph" w:styleId="2d">
    <w:name w:val="index 2"/>
    <w:basedOn w:val="a1"/>
    <w:next w:val="a1"/>
    <w:autoRedefine/>
    <w:uiPriority w:val="99"/>
    <w:semiHidden/>
    <w:unhideWhenUsed/>
    <w:rsid w:val="00143D87"/>
    <w:pPr>
      <w:ind w:left="440" w:hanging="220"/>
    </w:pPr>
  </w:style>
  <w:style w:type="paragraph" w:styleId="3a">
    <w:name w:val="index 3"/>
    <w:basedOn w:val="a1"/>
    <w:next w:val="a1"/>
    <w:autoRedefine/>
    <w:uiPriority w:val="99"/>
    <w:semiHidden/>
    <w:unhideWhenUsed/>
    <w:rsid w:val="00143D87"/>
    <w:pPr>
      <w:ind w:left="660" w:hanging="220"/>
    </w:pPr>
  </w:style>
  <w:style w:type="paragraph" w:styleId="46">
    <w:name w:val="index 4"/>
    <w:basedOn w:val="a1"/>
    <w:next w:val="a1"/>
    <w:autoRedefine/>
    <w:uiPriority w:val="99"/>
    <w:semiHidden/>
    <w:unhideWhenUsed/>
    <w:rsid w:val="00143D87"/>
    <w:pPr>
      <w:ind w:left="880" w:hanging="220"/>
    </w:pPr>
  </w:style>
  <w:style w:type="paragraph" w:styleId="56">
    <w:name w:val="index 5"/>
    <w:basedOn w:val="a1"/>
    <w:next w:val="a1"/>
    <w:autoRedefine/>
    <w:uiPriority w:val="99"/>
    <w:semiHidden/>
    <w:unhideWhenUsed/>
    <w:rsid w:val="00143D87"/>
    <w:pPr>
      <w:ind w:left="1100" w:hanging="220"/>
    </w:pPr>
  </w:style>
  <w:style w:type="paragraph" w:styleId="62">
    <w:name w:val="index 6"/>
    <w:basedOn w:val="a1"/>
    <w:next w:val="a1"/>
    <w:autoRedefine/>
    <w:uiPriority w:val="99"/>
    <w:semiHidden/>
    <w:unhideWhenUsed/>
    <w:rsid w:val="00143D87"/>
    <w:pPr>
      <w:ind w:left="1320" w:hanging="220"/>
    </w:pPr>
  </w:style>
  <w:style w:type="paragraph" w:styleId="72">
    <w:name w:val="index 7"/>
    <w:basedOn w:val="a1"/>
    <w:next w:val="a1"/>
    <w:autoRedefine/>
    <w:uiPriority w:val="99"/>
    <w:semiHidden/>
    <w:unhideWhenUsed/>
    <w:rsid w:val="00143D87"/>
    <w:pPr>
      <w:ind w:left="1540" w:hanging="220"/>
    </w:pPr>
  </w:style>
  <w:style w:type="paragraph" w:styleId="82">
    <w:name w:val="index 8"/>
    <w:basedOn w:val="a1"/>
    <w:next w:val="a1"/>
    <w:autoRedefine/>
    <w:uiPriority w:val="99"/>
    <w:semiHidden/>
    <w:unhideWhenUsed/>
    <w:rsid w:val="00143D87"/>
    <w:pPr>
      <w:ind w:left="1760" w:hanging="220"/>
    </w:pPr>
  </w:style>
  <w:style w:type="paragraph" w:styleId="92">
    <w:name w:val="index 9"/>
    <w:basedOn w:val="a1"/>
    <w:next w:val="a1"/>
    <w:autoRedefine/>
    <w:uiPriority w:val="99"/>
    <w:semiHidden/>
    <w:unhideWhenUsed/>
    <w:rsid w:val="00143D87"/>
    <w:pPr>
      <w:ind w:left="1980" w:hanging="220"/>
    </w:pPr>
  </w:style>
  <w:style w:type="paragraph" w:styleId="affff2">
    <w:name w:val="Block Text"/>
    <w:basedOn w:val="a1"/>
    <w:uiPriority w:val="99"/>
    <w:semiHidden/>
    <w:unhideWhenUsed/>
    <w:rsid w:val="00143D87"/>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2e">
    <w:name w:val="Quote"/>
    <w:basedOn w:val="a1"/>
    <w:next w:val="a1"/>
    <w:link w:val="2f"/>
    <w:uiPriority w:val="29"/>
    <w:rsid w:val="00143D87"/>
    <w:pPr>
      <w:spacing w:before="200" w:after="160"/>
      <w:ind w:left="864" w:right="864"/>
      <w:jc w:val="center"/>
    </w:pPr>
    <w:rPr>
      <w:i/>
      <w:iCs/>
      <w:color w:val="404040" w:themeColor="text1" w:themeTint="BF"/>
    </w:rPr>
  </w:style>
  <w:style w:type="character" w:customStyle="1" w:styleId="2f">
    <w:name w:val="Цитата 2 Знак"/>
    <w:basedOn w:val="a3"/>
    <w:link w:val="2e"/>
    <w:uiPriority w:val="29"/>
    <w:rsid w:val="00143D87"/>
    <w:rPr>
      <w:i/>
      <w:iCs/>
      <w:color w:val="404040" w:themeColor="text1" w:themeTint="BF"/>
    </w:rPr>
  </w:style>
  <w:style w:type="paragraph" w:styleId="affff3">
    <w:name w:val="Message Header"/>
    <w:basedOn w:val="a1"/>
    <w:link w:val="affff4"/>
    <w:uiPriority w:val="99"/>
    <w:semiHidden/>
    <w:unhideWhenUsed/>
    <w:rsid w:val="00143D87"/>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affff4">
    <w:name w:val="Шапка Знак"/>
    <w:basedOn w:val="a3"/>
    <w:link w:val="affff3"/>
    <w:uiPriority w:val="99"/>
    <w:semiHidden/>
    <w:rsid w:val="00143D87"/>
    <w:rPr>
      <w:rFonts w:asciiTheme="majorHAnsi" w:eastAsiaTheme="majorEastAsia" w:hAnsiTheme="majorHAnsi" w:cstheme="majorBidi"/>
      <w:sz w:val="24"/>
      <w:szCs w:val="24"/>
      <w:shd w:val="pct20" w:color="auto" w:fill="auto"/>
    </w:rPr>
  </w:style>
  <w:style w:type="paragraph" w:styleId="affff5">
    <w:name w:val="E-mail Signature"/>
    <w:basedOn w:val="a1"/>
    <w:link w:val="affff6"/>
    <w:uiPriority w:val="99"/>
    <w:semiHidden/>
    <w:unhideWhenUsed/>
    <w:rsid w:val="00143D87"/>
  </w:style>
  <w:style w:type="character" w:customStyle="1" w:styleId="affff6">
    <w:name w:val="Электронная подпись Знак"/>
    <w:basedOn w:val="a3"/>
    <w:link w:val="affff5"/>
    <w:uiPriority w:val="99"/>
    <w:semiHidden/>
    <w:rsid w:val="00143D87"/>
  </w:style>
  <w:style w:type="paragraph" w:customStyle="1" w:styleId="VSUETf8">
    <w:name w:val="VSUET_Благодарности"/>
    <w:basedOn w:val="a1"/>
    <w:link w:val="VSUETf9"/>
    <w:qFormat/>
    <w:rsid w:val="0021242D"/>
    <w:pPr>
      <w:suppressAutoHyphens/>
    </w:pPr>
  </w:style>
  <w:style w:type="character" w:customStyle="1" w:styleId="VSUETf9">
    <w:name w:val="VSUET_Благодарности Знак"/>
    <w:basedOn w:val="a3"/>
    <w:link w:val="VSUETf8"/>
    <w:rsid w:val="0021242D"/>
  </w:style>
  <w:style w:type="paragraph" w:customStyle="1" w:styleId="VSUETDashitem">
    <w:name w:val="VSUET_Dashitem"/>
    <w:basedOn w:val="VSUETBulletitem"/>
    <w:qFormat/>
    <w:rsid w:val="00F04988"/>
    <w:pPr>
      <w:numPr>
        <w:numId w:val="27"/>
      </w:numPr>
      <w:tabs>
        <w:tab w:val="clear" w:pos="227"/>
        <w:tab w:val="left" w:pos="709"/>
      </w:tabs>
      <w:ind w:left="0" w:firstLine="567"/>
    </w:pPr>
    <w:rPr>
      <w:rFonts w:eastAsiaTheme="majorEastAsia"/>
    </w:rPr>
  </w:style>
  <w:style w:type="paragraph" w:customStyle="1" w:styleId="VSUETConflict">
    <w:name w:val="VSUET_Conflict"/>
    <w:basedOn w:val="a1"/>
    <w:rsid w:val="00883106"/>
    <w:pPr>
      <w:suppressAutoHyphens/>
      <w:jc w:val="center"/>
    </w:pPr>
    <w:rPr>
      <w:rFonts w:eastAsia="Times New Roman"/>
      <w:sz w:val="18"/>
      <w:lang w:val="en-US" w:eastAsia="en-CA"/>
    </w:rPr>
  </w:style>
  <w:style w:type="paragraph" w:customStyle="1" w:styleId="VSUETMIsc">
    <w:name w:val="VSUET_MIsc"/>
    <w:basedOn w:val="a1"/>
    <w:qFormat/>
    <w:rsid w:val="00883106"/>
    <w:pPr>
      <w:suppressAutoHyphens/>
      <w:jc w:val="center"/>
    </w:pPr>
    <w:rPr>
      <w:rFonts w:eastAsia="Times New Roman"/>
      <w:sz w:val="20"/>
      <w:lang w:val="en-CA" w:eastAsia="en-CA"/>
    </w:rPr>
  </w:style>
  <w:style w:type="paragraph" w:customStyle="1" w:styleId="VSUETHeaderMisc">
    <w:name w:val="VSUET_HeaderMisc"/>
    <w:basedOn w:val="VSUETHeaderNonumber"/>
    <w:rsid w:val="00883106"/>
    <w:pPr>
      <w:spacing w:before="0" w:after="0"/>
    </w:pPr>
    <w:rPr>
      <w:rFonts w:eastAsia="Times New Roman" w:cs="Times New Roman"/>
      <w:bCs/>
      <w:sz w:val="18"/>
      <w:szCs w:val="20"/>
    </w:rPr>
  </w:style>
  <w:style w:type="paragraph" w:customStyle="1" w:styleId="VSUETHeaderInfo">
    <w:name w:val="VSUET_HeaderInfo"/>
    <w:basedOn w:val="VSUETHeaderNonumber"/>
    <w:rsid w:val="00883106"/>
    <w:pPr>
      <w:spacing w:before="240" w:after="0"/>
      <w:outlineLvl w:val="9"/>
    </w:pPr>
    <w:rPr>
      <w:sz w:val="18"/>
      <w:szCs w:val="20"/>
      <w:lang w:val="en-US" w:eastAsia="en-CA"/>
    </w:rPr>
  </w:style>
  <w:style w:type="paragraph" w:customStyle="1" w:styleId="VSUETfa">
    <w:name w:val="VSUET_ТекстТаблицы"/>
    <w:basedOn w:val="a1"/>
    <w:qFormat/>
    <w:rsid w:val="00B21AFB"/>
    <w:pPr>
      <w:suppressAutoHyphens/>
      <w:spacing w:line="192" w:lineRule="auto"/>
      <w:jc w:val="center"/>
    </w:pPr>
    <w:rPr>
      <w:rFonts w:eastAsia="Calibri"/>
      <w:sz w:val="18"/>
      <w:szCs w:val="22"/>
    </w:rPr>
  </w:style>
  <w:style w:type="paragraph" w:customStyle="1" w:styleId="VSUETfb">
    <w:name w:val="VSUET_БоковикТаблицы"/>
    <w:basedOn w:val="VSUETfa"/>
    <w:rsid w:val="00B21AFB"/>
    <w:pPr>
      <w:jc w:val="left"/>
    </w:pPr>
  </w:style>
  <w:style w:type="paragraph" w:customStyle="1" w:styleId="VSUETfc">
    <w:name w:val="VSUET_ЗаголовокГрафы"/>
    <w:basedOn w:val="VSUETfa"/>
    <w:qFormat/>
    <w:rsid w:val="00E02028"/>
  </w:style>
  <w:style w:type="paragraph" w:styleId="affff7">
    <w:name w:val="footer"/>
    <w:basedOn w:val="a1"/>
    <w:link w:val="affff8"/>
    <w:uiPriority w:val="99"/>
    <w:semiHidden/>
    <w:unhideWhenUsed/>
    <w:rsid w:val="00E2726D"/>
    <w:pPr>
      <w:tabs>
        <w:tab w:val="center" w:pos="4677"/>
        <w:tab w:val="right" w:pos="9355"/>
      </w:tabs>
    </w:pPr>
  </w:style>
  <w:style w:type="character" w:customStyle="1" w:styleId="affff8">
    <w:name w:val="Нижний колонтитул Знак"/>
    <w:basedOn w:val="a3"/>
    <w:link w:val="affff7"/>
    <w:uiPriority w:val="99"/>
    <w:semiHidden/>
    <w:rsid w:val="00E2726D"/>
  </w:style>
  <w:style w:type="paragraph" w:customStyle="1" w:styleId="VSUETHidden">
    <w:name w:val="VSUET_Hidden"/>
    <w:basedOn w:val="a1"/>
    <w:link w:val="VSUETHidden0"/>
    <w:qFormat/>
    <w:rsid w:val="0041002B"/>
    <w:pPr>
      <w:keepNext/>
      <w:keepLines/>
      <w:suppressAutoHyphens/>
    </w:pPr>
    <w:rPr>
      <w:vanish/>
      <w:sz w:val="14"/>
      <w:lang w:eastAsia="en-CA"/>
    </w:rPr>
  </w:style>
  <w:style w:type="character" w:customStyle="1" w:styleId="VSUETHidden0">
    <w:name w:val="VSUET_Hidden Знак"/>
    <w:basedOn w:val="a3"/>
    <w:link w:val="VSUETHidden"/>
    <w:rsid w:val="0041002B"/>
    <w:rPr>
      <w:vanish/>
      <w:sz w:val="1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011903">
      <w:bodyDiv w:val="1"/>
      <w:marLeft w:val="0"/>
      <w:marRight w:val="0"/>
      <w:marTop w:val="0"/>
      <w:marBottom w:val="0"/>
      <w:divBdr>
        <w:top w:val="none" w:sz="0" w:space="0" w:color="auto"/>
        <w:left w:val="none" w:sz="0" w:space="0" w:color="auto"/>
        <w:bottom w:val="none" w:sz="0" w:space="0" w:color="auto"/>
        <w:right w:val="none" w:sz="0" w:space="0" w:color="auto"/>
      </w:divBdr>
    </w:div>
    <w:div w:id="658271743">
      <w:bodyDiv w:val="1"/>
      <w:marLeft w:val="0"/>
      <w:marRight w:val="0"/>
      <w:marTop w:val="0"/>
      <w:marBottom w:val="0"/>
      <w:divBdr>
        <w:top w:val="none" w:sz="0" w:space="0" w:color="auto"/>
        <w:left w:val="none" w:sz="0" w:space="0" w:color="auto"/>
        <w:bottom w:val="none" w:sz="0" w:space="0" w:color="auto"/>
        <w:right w:val="none" w:sz="0" w:space="0" w:color="auto"/>
      </w:divBdr>
    </w:div>
    <w:div w:id="708607955">
      <w:bodyDiv w:val="1"/>
      <w:marLeft w:val="0"/>
      <w:marRight w:val="0"/>
      <w:marTop w:val="0"/>
      <w:marBottom w:val="0"/>
      <w:divBdr>
        <w:top w:val="none" w:sz="0" w:space="0" w:color="auto"/>
        <w:left w:val="none" w:sz="0" w:space="0" w:color="auto"/>
        <w:bottom w:val="none" w:sz="0" w:space="0" w:color="auto"/>
        <w:right w:val="none" w:sz="0" w:space="0" w:color="auto"/>
      </w:divBdr>
    </w:div>
    <w:div w:id="912663418">
      <w:bodyDiv w:val="1"/>
      <w:marLeft w:val="0"/>
      <w:marRight w:val="0"/>
      <w:marTop w:val="0"/>
      <w:marBottom w:val="0"/>
      <w:divBdr>
        <w:top w:val="none" w:sz="0" w:space="0" w:color="auto"/>
        <w:left w:val="none" w:sz="0" w:space="0" w:color="auto"/>
        <w:bottom w:val="none" w:sz="0" w:space="0" w:color="auto"/>
        <w:right w:val="none" w:sz="0" w:space="0" w:color="auto"/>
      </w:divBdr>
    </w:div>
    <w:div w:id="995762259">
      <w:bodyDiv w:val="1"/>
      <w:marLeft w:val="0"/>
      <w:marRight w:val="0"/>
      <w:marTop w:val="0"/>
      <w:marBottom w:val="0"/>
      <w:divBdr>
        <w:top w:val="none" w:sz="0" w:space="0" w:color="auto"/>
        <w:left w:val="none" w:sz="0" w:space="0" w:color="auto"/>
        <w:bottom w:val="none" w:sz="0" w:space="0" w:color="auto"/>
        <w:right w:val="none" w:sz="0" w:space="0" w:color="auto"/>
      </w:divBdr>
    </w:div>
    <w:div w:id="1192569258">
      <w:bodyDiv w:val="1"/>
      <w:marLeft w:val="0"/>
      <w:marRight w:val="0"/>
      <w:marTop w:val="0"/>
      <w:marBottom w:val="0"/>
      <w:divBdr>
        <w:top w:val="none" w:sz="0" w:space="0" w:color="auto"/>
        <w:left w:val="none" w:sz="0" w:space="0" w:color="auto"/>
        <w:bottom w:val="none" w:sz="0" w:space="0" w:color="auto"/>
        <w:right w:val="none" w:sz="0" w:space="0" w:color="auto"/>
      </w:divBdr>
    </w:div>
    <w:div w:id="1492286922">
      <w:bodyDiv w:val="1"/>
      <w:marLeft w:val="0"/>
      <w:marRight w:val="0"/>
      <w:marTop w:val="0"/>
      <w:marBottom w:val="0"/>
      <w:divBdr>
        <w:top w:val="none" w:sz="0" w:space="0" w:color="auto"/>
        <w:left w:val="none" w:sz="0" w:space="0" w:color="auto"/>
        <w:bottom w:val="none" w:sz="0" w:space="0" w:color="auto"/>
        <w:right w:val="none" w:sz="0" w:space="0" w:color="auto"/>
      </w:divBdr>
    </w:div>
    <w:div w:id="1667050199">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1.png"/><Relationship Id="rId26" Type="http://schemas.openxmlformats.org/officeDocument/2006/relationships/image" Target="media/image6.png"/><Relationship Id="rId39" Type="http://schemas.openxmlformats.org/officeDocument/2006/relationships/hyperlink" Target="http://www.mathtype.com" TargetMode="External"/><Relationship Id="rId21" Type="http://schemas.openxmlformats.org/officeDocument/2006/relationships/hyperlink" Target="https://support.office.com/ru-ru/article/%D0%BA%D0%B0%D0%BA-%D0%B2%D0%BA%D0%BB%D1%8E%D1%87%D0%B0%D1%82%D1%8C-%D0%B8-%D0%BE%D1%82%D0%BA%D0%BB%D1%8E%D1%87%D0%B0%D1%82%D1%8C-%D0%BC%D0%B0%D0%BA%D1%80%D0%BE%D1%81%D1%8B-%D0%B2-%D0%B4%D0%BE%D0%BA%D1%83%D0%BC%D0%B5%D0%BD%D1%82%D0%B0%D1%85-12b036fd-d140-4e74-b45e-16fed1a7e5c6?redirectSourcePath=%252fru-ru%252farticle%252f%2525D0%252592%2525D0%2525BA%2525D0%2525BB%2525D1%25258E%2525D1%252587%2525D0%2525B5%2525D0%2525BD%2525D0%2525B8%2525D0%2525B5-%2525D0%2525B8-%2525D0%2525BE%2525D1%252582%2525D0%2525BA%2525D0%2525BB%2525D1%25258E%2525D1%252587%2525D0%2525B5%2525D0%2525BD%2525D0%2525B8%2525D0%2525B5-%2525D0%2525BC%2525D0%2525B0%2525D0%2525BA%2525D1%252580%2525D0%2525BE%2525D1%252581%2525D0%2525BE%2525D0%2525B2-%2525D0%2525B2-%2525D0%2525B4%2525D0%2525BE%2525D0%2525BA%2525D1%252583%2525D0%2525BC%2525D0%2525B5%2525D0%2525BD%2525D1%252582%2525D0%2525B0%2525D1%252585-Office-7b4fdd2e-174f-47e2-9611-9efe4f860b12&amp;ui=ru-RU&amp;rs=ru-RU&amp;ad=RU" TargetMode="External"/><Relationship Id="rId34" Type="http://schemas.openxmlformats.org/officeDocument/2006/relationships/oleObject" Target="embeddings/oleObject1.bin"/><Relationship Id="rId42" Type="http://schemas.openxmlformats.org/officeDocument/2006/relationships/hyperlink" Target="http://www.sciencedirect.com/" TargetMode="External"/><Relationship Id="rId47" Type="http://schemas.openxmlformats.org/officeDocument/2006/relationships/hyperlink" Target="http://elibrary.ru/" TargetMode="External"/><Relationship Id="rId50" Type="http://schemas.openxmlformats.org/officeDocument/2006/relationships/footer" Target="footer6.xml"/><Relationship Id="rId55" Type="http://schemas.openxmlformats.org/officeDocument/2006/relationships/footer" Target="footer9.xml"/><Relationship Id="rId7" Type="http://schemas.openxmlformats.org/officeDocument/2006/relationships/styles" Target="styles.xml"/><Relationship Id="rId2" Type="http://schemas.microsoft.com/office/2006/relationships/keyMapCustomizations" Target="customizations.xml"/><Relationship Id="rId16" Type="http://schemas.openxmlformats.org/officeDocument/2006/relationships/header" Target="header3.xml"/><Relationship Id="rId29" Type="http://schemas.openxmlformats.org/officeDocument/2006/relationships/image" Target="media/image9.gif"/><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image" Target="media/image11.png"/><Relationship Id="rId37" Type="http://schemas.openxmlformats.org/officeDocument/2006/relationships/image" Target="media/image14.wmf"/><Relationship Id="rId40" Type="http://schemas.openxmlformats.org/officeDocument/2006/relationships/hyperlink" Target="http://ru.wikipedia.org/wiki/&#1050;&#1072;&#1090;&#1077;&#1075;&#1086;&#1088;&#1080;&#1103;:&#1057;&#1080;&#1089;&#1090;&#1077;&#1084;&#1099;_&#1091;&#1087;&#1088;&#1072;&#1074;&#1083;&#1077;&#1085;&#1080;&#1103;_&#1073;&#1080;&#1073;&#1083;&#1080;&#1086;&#1075;&#1088;&#1072;&#1092;&#1080;&#1095;&#1077;&#1089;&#1082;&#1086;&#1081;_&#1080;&#1085;&#1092;&#1086;&#1088;&#1084;&#1072;&#1094;&#1080;&#1077;&#1081;" TargetMode="External"/><Relationship Id="rId45" Type="http://schemas.openxmlformats.org/officeDocument/2006/relationships/hyperlink" Target="http://www.springer.com/" TargetMode="External"/><Relationship Id="rId53" Type="http://schemas.openxmlformats.org/officeDocument/2006/relationships/header" Target="header4.xml"/><Relationship Id="rId58" Type="http://schemas.openxmlformats.org/officeDocument/2006/relationships/footer" Target="footer11.xml"/><Relationship Id="rId5" Type="http://schemas.openxmlformats.org/officeDocument/2006/relationships/customXml" Target="../customXml/item3.xml"/><Relationship Id="rId61" Type="http://schemas.openxmlformats.org/officeDocument/2006/relationships/theme" Target="theme/theme1.xml"/><Relationship Id="rId19" Type="http://schemas.openxmlformats.org/officeDocument/2006/relationships/hyperlink" Target="https://support.microsoft.com/ru-ru/help/2633585/spaces-are-missing-between-some-words-when-you-open-a-word-2010-document-in-word-2007" TargetMode="Externa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footer" Target="footer4.xml"/><Relationship Id="rId35" Type="http://schemas.openxmlformats.org/officeDocument/2006/relationships/image" Target="media/image13.wmf"/><Relationship Id="rId43" Type="http://schemas.openxmlformats.org/officeDocument/2006/relationships/hyperlink" Target="http://www.scienceresearch.com/scienceresearch/" TargetMode="External"/><Relationship Id="rId48" Type="http://schemas.openxmlformats.org/officeDocument/2006/relationships/footer" Target="footer5.xml"/><Relationship Id="rId56" Type="http://schemas.openxmlformats.org/officeDocument/2006/relationships/footer" Target="footer10.xml"/><Relationship Id="rId8" Type="http://schemas.openxmlformats.org/officeDocument/2006/relationships/settings" Target="settings.xml"/><Relationship Id="rId51" Type="http://schemas.openxmlformats.org/officeDocument/2006/relationships/footer" Target="footer7.xml"/><Relationship Id="rId3" Type="http://schemas.openxmlformats.org/officeDocument/2006/relationships/customXml" Target="../customXml/item1.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5.png"/><Relationship Id="rId33" Type="http://schemas.openxmlformats.org/officeDocument/2006/relationships/image" Target="media/image12.wmf"/><Relationship Id="rId38" Type="http://schemas.openxmlformats.org/officeDocument/2006/relationships/oleObject" Target="embeddings/oleObject3.bin"/><Relationship Id="rId46" Type="http://schemas.openxmlformats.org/officeDocument/2006/relationships/hyperlink" Target="http://onlinelibrary.wiley.com/" TargetMode="External"/><Relationship Id="rId59" Type="http://schemas.openxmlformats.org/officeDocument/2006/relationships/fontTable" Target="fontTable.xml"/><Relationship Id="rId20" Type="http://schemas.openxmlformats.org/officeDocument/2006/relationships/hyperlink" Target="https://www.vestnik-vsuet.ru/vguit/manager/files/Example2020.pdf" TargetMode="External"/><Relationship Id="rId41" Type="http://schemas.openxmlformats.org/officeDocument/2006/relationships/hyperlink" Target="http://scholar.google.ru/" TargetMode="External"/><Relationship Id="rId54" Type="http://schemas.openxmlformats.org/officeDocument/2006/relationships/header" Target="header5.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oleObject" Target="embeddings/oleObject2.bin"/><Relationship Id="rId49" Type="http://schemas.openxmlformats.org/officeDocument/2006/relationships/image" Target="media/image15.png"/><Relationship Id="rId57" Type="http://schemas.openxmlformats.org/officeDocument/2006/relationships/header" Target="header6.xml"/><Relationship Id="rId10" Type="http://schemas.openxmlformats.org/officeDocument/2006/relationships/footnotes" Target="footnotes.xml"/><Relationship Id="rId31" Type="http://schemas.openxmlformats.org/officeDocument/2006/relationships/image" Target="media/image10.png"/><Relationship Id="rId44" Type="http://schemas.openxmlformats.org/officeDocument/2006/relationships/hyperlink" Target="https://www.scopus.com/" TargetMode="External"/><Relationship Id="rId52" Type="http://schemas.openxmlformats.org/officeDocument/2006/relationships/footer" Target="footer8.xml"/><Relationship Id="rId60" Type="http://schemas.openxmlformats.org/officeDocument/2006/relationships/glossaryDocument" Target="glossary/document.xml"/><Relationship Id="rId4" Type="http://schemas.openxmlformats.org/officeDocument/2006/relationships/customXml" Target="../customXml/item2.xml"/><Relationship Id="rId9" Type="http://schemas.openxmlformats.org/officeDocument/2006/relationships/webSettings" Target="webSettings.xml"/><Relationship Id="rId1" Type="http://schemas.openxmlformats.org/officeDocument/2006/relationships/image" Target="media/image16.png"/><Relationship Id="rId62" Type="http://schemas.openxmlformats.org/officeDocument/2006/relationships/image" Target="media/image17.png"/><Relationship Id="rId63" Type="http://schemas.openxmlformats.org/officeDocument/2006/relationships/image" Target="media/image18.png"/><Relationship Id="rId64" Type="http://schemas.openxmlformats.org/officeDocument/2006/relationships/image" Target="media/image19.png"/><Relationship Id="rId65" Type="http://schemas.openxmlformats.org/officeDocument/2006/relationships/image" Target="media/image20.png"/><Relationship Id="rId66" Type="http://schemas.openxmlformats.org/officeDocument/2006/relationships/image" Target="media/image2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Общие"/>
          <w:gallery w:val="placeholder"/>
        </w:category>
        <w:types>
          <w:type w:val="bbPlcHdr"/>
        </w:types>
        <w:behaviors>
          <w:behavior w:val="content"/>
        </w:behaviors>
        <w:guid w:val="{11B1BC69-22A1-46AC-8595-24F4C552E7D3}"/>
      </w:docPartPr>
      <w:docPartBody>
        <w:p w:rsidR="00DD067D" w:rsidRDefault="00DD067D">
          <w:r w:rsidRPr="00572CAA">
            <w:rPr>
              <w:rStyle w:val="20"/>
            </w:rPr>
            <w:t>Место для ввода текста.</w:t>
          </w:r>
        </w:p>
      </w:docPartBody>
    </w:docPart>
    <w:docPart>
      <w:docPartPr>
        <w:name w:val="71D721CB67AB451C8C9ED716DF988105"/>
        <w:category>
          <w:name w:val="Общие"/>
          <w:gallery w:val="placeholder"/>
        </w:category>
        <w:types>
          <w:type w:val="bbPlcHdr"/>
        </w:types>
        <w:behaviors>
          <w:behavior w:val="content"/>
        </w:behaviors>
        <w:guid w:val="{51CC9F5B-45DF-4E46-84EA-4D42D802DDCE}"/>
      </w:docPartPr>
      <w:docPartBody>
        <w:p w:rsidR="003D160B" w:rsidRDefault="00F121BE" w:rsidP="00F121BE">
          <w:r w:rsidRPr="00572CAA">
            <w:rPr>
              <w:rStyle w:val="20"/>
            </w:rPr>
            <w:t>Место для ввода текста.</w:t>
          </w:r>
        </w:p>
      </w:docPartBody>
    </w:docPart>
    <w:docPart>
      <w:docPartPr>
        <w:name w:val="2A1C585062774847852A1FF0C9E5204B"/>
        <w:category>
          <w:name w:val="Общие"/>
          <w:gallery w:val="placeholder"/>
        </w:category>
        <w:types>
          <w:type w:val="bbPlcHdr"/>
        </w:types>
        <w:behaviors>
          <w:behavior w:val="content"/>
        </w:behaviors>
        <w:guid w:val="{C5E0C50F-693C-40A2-B372-88634E2656A2}"/>
      </w:docPartPr>
      <w:docPartBody>
        <w:p w:rsidR="003D160B" w:rsidRDefault="00F121BE" w:rsidP="00F121BE">
          <w:pPr>
            <w:pStyle w:val="71D721CB67AB451C8C9ED716DF988105"/>
          </w:pPr>
          <w:r w:rsidRPr="00EA1D39">
            <w:rPr>
              <w:rStyle w:val="20"/>
            </w:rPr>
            <w:t>Click to enter "Название"</w:t>
          </w:r>
        </w:p>
      </w:docPartBody>
    </w:docPart>
    <w:docPart>
      <w:docPartPr>
        <w:name w:val="B600E031FAA94A4C8D37BCD94B656A01"/>
        <w:category>
          <w:name w:val="Общие"/>
          <w:gallery w:val="placeholder"/>
        </w:category>
        <w:types>
          <w:type w:val="bbPlcHdr"/>
        </w:types>
        <w:behaviors>
          <w:behavior w:val="content"/>
        </w:behaviors>
        <w:guid w:val="{CFA376CE-C534-4395-9516-7322DDB82C8A}"/>
      </w:docPartPr>
      <w:docPartBody>
        <w:p w:rsidR="003D160B" w:rsidRDefault="00F121BE" w:rsidP="00F121BE">
          <w:pPr>
            <w:pStyle w:val="2A1C585062774847852A1FF0C9E5204B"/>
          </w:pPr>
          <w:r w:rsidRPr="00DE262D">
            <w:rPr>
              <w:rStyle w:val="20"/>
            </w:rPr>
            <w:t>Click to enter "Адрес ссылка"</w:t>
          </w:r>
        </w:p>
      </w:docPartBody>
    </w:docPart>
    <w:docPart>
      <w:docPartPr>
        <w:name w:val="Литература_таблица"/>
        <w:style w:val="ТЕКСТ"/>
        <w:category>
          <w:name w:val="Литература_табл"/>
          <w:gallery w:val="autoTxt"/>
        </w:category>
        <w:behaviors>
          <w:behavior w:val="content"/>
        </w:behaviors>
        <w:guid w:val="{EEB96FD7-F313-450B-BECB-237458C02014}"/>
      </w:docPartPr>
      <w:docPartBody>
        <w:p w:rsidR="00550B44" w:rsidRPr="007C0884" w:rsidRDefault="00550B44" w:rsidP="00692FE9">
          <w:pPr>
            <w:pStyle w:val="B600E031FAA94A4C8D37BCD94B656A01"/>
            <w:rPr>
              <w:rFonts w:eastAsia="Times New Roman"/>
              <w:b/>
              <w:caps/>
              <w:noProof/>
              <w:szCs w:val="20"/>
              <w:lang w:val="en-US"/>
            </w:rPr>
            <w:sectPr w:rsidR="00550B44" w:rsidRPr="007C0884" w:rsidSect="00692FE9">
              <w:type w:val="continuous"/>
              <w:pgSz w:w="11906" w:h="16838" w:code="9"/>
              <w:pgMar w:top="1418" w:right="1021" w:bottom="1418" w:left="1247" w:header="1020" w:footer="1020" w:gutter="0"/>
              <w:cols w:space="709"/>
              <w:docGrid w:linePitch="360"/>
            </w:sectPr>
          </w:pPr>
        </w:p>
        <w:sdt>
          <w:sdtPr>
            <w:id w:val="2081952608"/>
            <w:lock w:val="sdtContentLocked"/>
            <w:placeholder>
              <w:docPart w:val="B783DD841DC3460E9CCD1B73F599F0CE"/>
            </w:placeholder>
            <w:group/>
          </w:sdtPr>
          <w:sdtContent>
            <w:tbl>
              <w:tblPr>
                <w:tblW w:w="5000" w:type="pct"/>
                <w:tblLook w:val="04A0" w:firstRow="1" w:lastRow="0" w:firstColumn="1" w:lastColumn="0" w:noHBand="0" w:noVBand="1"/>
              </w:tblPr>
              <w:tblGrid>
                <w:gridCol w:w="4677"/>
                <w:gridCol w:w="4678"/>
              </w:tblGrid>
              <w:tr w:rsidR="00550B44" w:rsidTr="00692FE9">
                <w:tc>
                  <w:tcPr>
                    <w:tcW w:w="2500" w:type="pct"/>
                    <w:tcMar>
                      <w:left w:w="0" w:type="dxa"/>
                      <w:right w:w="57" w:type="dxa"/>
                    </w:tcMar>
                  </w:tcPr>
                  <w:sdt>
                    <w:sdtPr>
                      <w:id w:val="-1588146064"/>
                      <w:lock w:val="contentLocked"/>
                      <w:placeholder>
                        <w:docPart w:val="1360E028BD214B9EA7C11CCFF9A2F5E5"/>
                      </w:placeholder>
                      <w:group/>
                    </w:sdtPr>
                    <w:sdtContent>
                      <w:p w:rsidR="00550B44" w:rsidRDefault="00550B44" w:rsidP="00692FE9">
                        <w:r>
                          <w:t>литературА</w:t>
                        </w:r>
                      </w:p>
                    </w:sdtContent>
                  </w:sdt>
                </w:tc>
                <w:tc>
                  <w:tcPr>
                    <w:tcW w:w="2500" w:type="pct"/>
                    <w:tcMar>
                      <w:left w:w="57" w:type="dxa"/>
                      <w:right w:w="0" w:type="dxa"/>
                    </w:tcMar>
                  </w:tcPr>
                  <w:p w:rsidR="00550B44" w:rsidRPr="00B230C5" w:rsidRDefault="00000000" w:rsidP="00692FE9">
                    <w:pPr>
                      <w:rPr>
                        <w:lang w:val="en-US"/>
                      </w:rPr>
                    </w:pPr>
                    <w:sdt>
                      <w:sdtPr>
                        <w:id w:val="-862044061"/>
                        <w:lock w:val="contentLocked"/>
                        <w:placeholder>
                          <w:docPart w:val="E09943A40B034C739858C9876DEF91A6"/>
                        </w:placeholder>
                        <w:group/>
                      </w:sdtPr>
                      <w:sdtEndPr>
                        <w:rPr>
                          <w:lang w:val="en-US"/>
                        </w:rPr>
                      </w:sdtEndPr>
                      <w:sdtContent>
                        <w:r w:rsidR="00550B44" w:rsidRPr="00CD6119">
                          <w:t>References</w:t>
                        </w:r>
                      </w:sdtContent>
                    </w:sdt>
                  </w:p>
                </w:tc>
              </w:tr>
              <w:tr w:rsidR="00550B44" w:rsidTr="00692FE9">
                <w:tc>
                  <w:tcPr>
                    <w:tcW w:w="2500" w:type="pct"/>
                    <w:tcMar>
                      <w:left w:w="0" w:type="dxa"/>
                      <w:right w:w="57" w:type="dxa"/>
                    </w:tcMar>
                  </w:tcPr>
                  <w:sdt>
                    <w:sdtPr>
                      <w:alias w:val="Литература"/>
                      <w:tag w:val="Литература"/>
                      <w:id w:val="1760482661"/>
                      <w:placeholder>
                        <w:docPart w:val="77E28DD487C64F26B5761A9CCAC9E2A6"/>
                      </w:placeholder>
                      <w15:dataBinding w:prefixMappings="xmlns:ns0='http://AddIn Basic XML Script/Basic Nodes' " w:xpath="/ns0:basic_XML[1]/ns0:references[1]" w:storeItemID="{584DB894-62EB-436C-AFF3-E7CAAF8E4356}"/>
                      <w:docPartList>
                        <w:docPartGallery w:val="AutoText"/>
                        <w:docPartCategory w:val="Литература"/>
                      </w:docPartList>
                    </w:sdtPr>
                    <w:sdtContent>
                      <w:p w:rsidR="00550B44" w:rsidRPr="00470F82" w:rsidRDefault="00550B44" w:rsidP="00692FE9">
                        <w:r w:rsidRPr="00B230C5">
                          <w:t xml:space="preserve">Валукин М.Е., Глушков А.И. Эволюция движений в мужском классическом танце. </w:t>
                        </w:r>
                        <w:r w:rsidRPr="00470F82">
                          <w:t>М.: ГИТИС, 2006. 251 с.</w:t>
                        </w:r>
                      </w:p>
                      <w:p w:rsidR="00550B44" w:rsidRPr="00470F82" w:rsidRDefault="00550B44" w:rsidP="00692FE9">
                        <w:r w:rsidRPr="00B230C5">
                          <w:t xml:space="preserve">Эволюция движений в мужском классическом танце / Валукин М.Е. [и др.]. </w:t>
                        </w:r>
                        <w:r w:rsidRPr="00470F82">
                          <w:t>М.: ГИТИС, 2006. 251 с.</w:t>
                        </w:r>
                      </w:p>
                      <w:p w:rsidR="00550B44" w:rsidRPr="00470F82" w:rsidRDefault="00550B44" w:rsidP="00692FE9">
                        <w:r w:rsidRPr="00B230C5">
                          <w:t xml:space="preserve">Ковшиков В.А., Глухов В.П. Психолингвистика. Теория речевой деятельности: учеб. пособие для студентов педвузов. </w:t>
                        </w:r>
                        <w:r w:rsidRPr="00470F82">
                          <w:t>М.: Высшая школа, 2006. 320 с.</w:t>
                        </w:r>
                      </w:p>
                      <w:p w:rsidR="00550B44" w:rsidRPr="00A83404" w:rsidRDefault="00550B44" w:rsidP="00692FE9">
                        <w:r w:rsidRPr="00B230C5">
                          <w:t xml:space="preserve">Психолингвистика. Теория речевой деятельности: учеб, пособие для студентов педвузов / Ковшиков В.А. [и др.] </w:t>
                        </w:r>
                        <w:r w:rsidRPr="00A83404">
                          <w:t>М.:</w:t>
                        </w:r>
                        <w:r w:rsidRPr="00470F82">
                          <w:t xml:space="preserve"> </w:t>
                        </w:r>
                        <w:r w:rsidRPr="00A83404">
                          <w:t>Высшая</w:t>
                        </w:r>
                        <w:r w:rsidRPr="00470F82">
                          <w:t xml:space="preserve"> </w:t>
                        </w:r>
                        <w:r w:rsidRPr="00A83404">
                          <w:t>школа,</w:t>
                        </w:r>
                        <w:r w:rsidRPr="00470F82">
                          <w:t xml:space="preserve"> </w:t>
                        </w:r>
                        <w:r w:rsidRPr="00A83404">
                          <w:t>2006.</w:t>
                        </w:r>
                        <w:r w:rsidRPr="00470F82">
                          <w:t xml:space="preserve"> </w:t>
                        </w:r>
                        <w:r w:rsidRPr="00A83404">
                          <w:t>320</w:t>
                        </w:r>
                        <w:r w:rsidRPr="00470F82">
                          <w:t xml:space="preserve"> </w:t>
                        </w:r>
                        <w:r w:rsidRPr="00A83404">
                          <w:t>с.</w:t>
                        </w:r>
                      </w:p>
                      <w:p w:rsidR="00550B44" w:rsidRPr="00A83404" w:rsidRDefault="00550B44" w:rsidP="00692FE9">
                        <w:r w:rsidRPr="00B230C5">
                          <w:t xml:space="preserve">Ефимова Т.Н., Кусакин А.В., Иванов Б.И. Охрана и рациональное использование болот в Республике Марий Эл // Проблемы региональной экологии. </w:t>
                        </w:r>
                        <w:r w:rsidRPr="00A83404">
                          <w:t>2007.</w:t>
                        </w:r>
                        <w:r w:rsidRPr="00470F82">
                          <w:t xml:space="preserve"> </w:t>
                        </w:r>
                        <w:r w:rsidRPr="00A83404">
                          <w:t>T.</w:t>
                        </w:r>
                        <w:r w:rsidRPr="00470F82">
                          <w:t xml:space="preserve"> </w:t>
                        </w:r>
                        <w:r w:rsidRPr="00A83404">
                          <w:t>3.</w:t>
                        </w:r>
                        <w:r w:rsidRPr="00470F82">
                          <w:t xml:space="preserve"> </w:t>
                        </w:r>
                        <w:r w:rsidRPr="00A83404">
                          <w:t>№</w:t>
                        </w:r>
                        <w:r w:rsidRPr="00470F82">
                          <w:t xml:space="preserve"> </w:t>
                        </w:r>
                        <w:r w:rsidRPr="00A83404">
                          <w:t>1.</w:t>
                        </w:r>
                        <w:r w:rsidRPr="00470F82">
                          <w:t xml:space="preserve"> </w:t>
                        </w:r>
                        <w:r w:rsidRPr="00A83404">
                          <w:t>С.</w:t>
                        </w:r>
                        <w:r w:rsidRPr="00470F82">
                          <w:t xml:space="preserve"> </w:t>
                        </w:r>
                        <w:r w:rsidRPr="00A83404">
                          <w:t>80–86.</w:t>
                        </w:r>
                      </w:p>
                      <w:p w:rsidR="00550B44" w:rsidRPr="00A83404" w:rsidRDefault="00550B44" w:rsidP="00692FE9">
                        <w:r w:rsidRPr="00B230C5">
                          <w:t xml:space="preserve">Охрана и рациональное использование болот в Республике Марий Эл / Ефимова Т.Н. [и др.] // Проблемы региональной экологии. </w:t>
                        </w:r>
                        <w:r w:rsidRPr="00A83404">
                          <w:t>2007.</w:t>
                        </w:r>
                        <w:r w:rsidRPr="00470F82">
                          <w:t xml:space="preserve"> </w:t>
                        </w:r>
                        <w:r w:rsidRPr="00A83404">
                          <w:t>T.</w:t>
                        </w:r>
                        <w:r w:rsidRPr="00470F82">
                          <w:t xml:space="preserve"> </w:t>
                        </w:r>
                        <w:r w:rsidRPr="00A83404">
                          <w:t>3.</w:t>
                        </w:r>
                        <w:r w:rsidRPr="00470F82">
                          <w:t xml:space="preserve"> </w:t>
                        </w:r>
                        <w:r w:rsidRPr="00A83404">
                          <w:t>№</w:t>
                        </w:r>
                        <w:r w:rsidRPr="00470F82">
                          <w:t xml:space="preserve"> </w:t>
                        </w:r>
                        <w:r w:rsidRPr="00A83404">
                          <w:t>1.</w:t>
                        </w:r>
                        <w:r w:rsidRPr="00470F82">
                          <w:t xml:space="preserve"> </w:t>
                        </w:r>
                        <w:r w:rsidRPr="00A83404">
                          <w:t>С.</w:t>
                        </w:r>
                        <w:r w:rsidRPr="00470F82">
                          <w:t xml:space="preserve"> </w:t>
                        </w:r>
                        <w:r w:rsidRPr="00A83404">
                          <w:t>80–86.</w:t>
                        </w:r>
                      </w:p>
                      <w:p w:rsidR="00550B44" w:rsidRPr="00470F82" w:rsidRDefault="00550B44" w:rsidP="00692FE9">
                        <w:r w:rsidRPr="00B230C5">
                          <w:t xml:space="preserve">Содержание и технологии образования взрослых: проблема опережающего образования: сб. науч. тр. / Институт образования взрослых Рос. акад. образования; под ред. </w:t>
                        </w:r>
                        <w:r w:rsidRPr="00470F82">
                          <w:t>А.Е. Марона. М.: ИОВ, 2007. 118 с.</w:t>
                        </w:r>
                      </w:p>
                      <w:p w:rsidR="00550B44" w:rsidRPr="00470F82" w:rsidRDefault="00550B44" w:rsidP="00692FE9">
                        <w:r w:rsidRPr="00B230C5">
                          <w:t xml:space="preserve">Ходоскин Д.П. Исследование начальной скорости торможения на регулируемых перекрестках // Политтранспортные системы: мат. </w:t>
                        </w:r>
                        <w:r w:rsidRPr="00470F82">
                          <w:t>VII</w:t>
                        </w:r>
                        <w:r w:rsidRPr="00B230C5">
                          <w:t xml:space="preserve"> Всерос. науч.-техн. конф., Красноярск, 25–27 ноября 2010 г. Новосибирск: Изд-во СГУПСа, 2010. </w:t>
                        </w:r>
                        <w:r w:rsidRPr="00470F82">
                          <w:t>С. 578–583.</w:t>
                        </w:r>
                      </w:p>
                      <w:p w:rsidR="00550B44" w:rsidRPr="00470F82" w:rsidRDefault="00550B44" w:rsidP="00692FE9">
                        <w:r w:rsidRPr="00B230C5">
                          <w:t xml:space="preserve">Экономика и политика России и государств ближнего зарубежья: аналит. обзор, апр. 2007 / Рос. акад. наук, Институт мировой экономики и междунар. отношений. </w:t>
                        </w:r>
                        <w:r w:rsidRPr="00470F82">
                          <w:t>М.: ИМЭМО, 2007. 39 с.</w:t>
                        </w:r>
                      </w:p>
                      <w:p w:rsidR="00550B44" w:rsidRPr="00470F82" w:rsidRDefault="00550B44" w:rsidP="00692FE9">
                        <w:r w:rsidRPr="00B230C5">
                          <w:t xml:space="preserve">Пат. № 2201911, </w:t>
                        </w:r>
                        <w:r w:rsidRPr="00470F82">
                          <w:t>RU</w:t>
                        </w:r>
                        <w:r w:rsidRPr="00B230C5">
                          <w:t xml:space="preserve">, С2 7 С 05 </w:t>
                        </w:r>
                        <w:r w:rsidRPr="00470F82">
                          <w:t>F</w:t>
                        </w:r>
                        <w:r w:rsidRPr="00B230C5">
                          <w:t xml:space="preserve"> 11/08, 9/00. Способ утилизации твердых бытовых отходов и получения органического удобрения / Стом Д.И., Солдатов С.В., Казаринова Т.Ф., Никонова Т.С. № 2000132175/13; Заявл. </w:t>
                        </w:r>
                        <w:r w:rsidRPr="00470F82">
                          <w:t>2000132175; Опубл. 10.04.2003, Бюлл. № 10.</w:t>
                        </w:r>
                      </w:p>
                      <w:p w:rsidR="00550B44" w:rsidRPr="00470F82" w:rsidRDefault="00550B44" w:rsidP="00692FE9">
                        <w:r w:rsidRPr="00B230C5">
                          <w:t xml:space="preserve">ГОСТ 12.1.033. ССБТ. Пожарная безопасность. Термины и определения. </w:t>
                        </w:r>
                        <w:r w:rsidRPr="00470F82">
                          <w:t>Введен 01.07.82. М.: Межгосударственный стандарт: ИПК изд-во стандартов, 2001. 7 с.</w:t>
                        </w:r>
                      </w:p>
                      <w:p w:rsidR="00550B44" w:rsidRPr="00470F82" w:rsidRDefault="00550B44" w:rsidP="00692FE9">
                        <w:r w:rsidRPr="00B230C5">
                          <w:t xml:space="preserve">Якимов М.А. Изучение взаимодействия между компонентами электролитов в тройных водно-солевых системах на примере нитратных систем: дис… д-ра хим. наук: 10.01.71 : защищена 05.02.71: утв. 10.06.71. </w:t>
                        </w:r>
                        <w:r w:rsidRPr="00470F82">
                          <w:t>Л.: ЛГУ, 1971. 200 с.</w:t>
                        </w:r>
                      </w:p>
                      <w:p w:rsidR="00550B44" w:rsidRPr="00470F82" w:rsidRDefault="00550B44" w:rsidP="00692FE9">
                        <w:r w:rsidRPr="00B230C5">
                          <w:t xml:space="preserve">Якимов М.А. Изучение взаимодействия между компонентами электролитов в тройных водно-солевых системах на примере нитратных систем: автореф. дис. докт. хим. наук : Л.10.01.71 / Л.: ЛГУ, 1971. </w:t>
                        </w:r>
                        <w:r w:rsidRPr="00470F82">
                          <w:t>40 с.</w:t>
                        </w:r>
                      </w:p>
                      <w:p w:rsidR="00550B44" w:rsidRPr="00B230C5" w:rsidRDefault="00550B44" w:rsidP="00692FE9">
                        <w:r w:rsidRPr="00B230C5">
                          <w:t xml:space="preserve">Шкловский И. Разум, жизнь, вселенная [Электронный ресурс] М.: Янус, 1996. Режим доступа: </w:t>
                        </w:r>
                        <w:r w:rsidRPr="00470F82">
                          <w:t>http</w:t>
                        </w:r>
                        <w:r w:rsidRPr="00B230C5">
                          <w:t>://</w:t>
                        </w:r>
                        <w:r w:rsidRPr="00470F82">
                          <w:t>www</w:t>
                        </w:r>
                        <w:r w:rsidRPr="00B230C5">
                          <w:t>.</w:t>
                        </w:r>
                        <w:r w:rsidRPr="00470F82">
                          <w:t>elibrary</w:t>
                        </w:r>
                        <w:r w:rsidRPr="00B230C5">
                          <w:t>/</w:t>
                        </w:r>
                        <w:r w:rsidRPr="00470F82">
                          <w:t>books</w:t>
                        </w:r>
                        <w:r w:rsidRPr="00B230C5">
                          <w:t>/</w:t>
                        </w:r>
                        <w:r w:rsidRPr="00470F82">
                          <w:t>shklovsky</w:t>
                        </w:r>
                        <w:r w:rsidRPr="00B230C5">
                          <w:t xml:space="preserve">/ </w:t>
                        </w:r>
                        <w:r w:rsidRPr="00470F82">
                          <w:t>titul</w:t>
                        </w:r>
                        <w:r w:rsidRPr="00B230C5">
                          <w:t>.</w:t>
                        </w:r>
                        <w:r w:rsidRPr="00470F82">
                          <w:t>htm</w:t>
                        </w:r>
                        <w:r w:rsidRPr="00B230C5">
                          <w:t xml:space="preserve"> (23 ноября 2001 г.)</w:t>
                        </w:r>
                      </w:p>
                    </w:sdtContent>
                  </w:sdt>
                  <w:p w:rsidR="00550B44" w:rsidRPr="00B230C5" w:rsidRDefault="00550B44" w:rsidP="00692FE9"/>
                </w:tc>
                <w:tc>
                  <w:tcPr>
                    <w:tcW w:w="2500" w:type="pct"/>
                    <w:tcMar>
                      <w:left w:w="57" w:type="dxa"/>
                      <w:right w:w="0" w:type="dxa"/>
                    </w:tcMar>
                  </w:tcPr>
                  <w:sdt>
                    <w:sdtPr>
                      <w:alias w:val="References"/>
                      <w:tag w:val="References"/>
                      <w:id w:val="-673492"/>
                      <w:placeholder>
                        <w:docPart w:val="4E24D14B56004622B333BEF10086DDBE"/>
                      </w:placeholder>
                      <w15:dataBinding w:prefixMappings="xmlns:ns0='http://AddIn Basic XML Script/Basic Nodes' " w:xpath="/ns0:basic_XML[1]/ns0:references[2]" w:storeItemID="{584DB894-62EB-436C-AFF3-E7CAAF8E4356}"/>
                      <w:docPartList>
                        <w:docPartGallery w:val="AutoText"/>
                        <w:docPartCategory w:val="Reflist"/>
                      </w:docPartList>
                    </w:sdtPr>
                    <w:sdtContent>
                      <w:p w:rsidR="00550B44" w:rsidRPr="00470F82" w:rsidRDefault="00550B44" w:rsidP="00692FE9">
                        <w:r w:rsidRPr="00470F82">
                          <w:t>Zagurenko A.G., Korotovskikh V.A., Kolesnikov A.A., Timonov A.V., Kardymon D.V. Techno-economic optimization of the design of hydraulic fracturing. Neftyanoe khozyaistvo [Oil Industry], 2008, vol. 10, no.11, pp. 54-57. (In Russ.).</w:t>
                        </w:r>
                      </w:p>
                      <w:p w:rsidR="00550B44" w:rsidRPr="00470F82" w:rsidRDefault="00550B44" w:rsidP="00692FE9">
                        <w:r w:rsidRPr="00470F82">
                          <w:t>Swaminathan V., Lepkoswka-White E., Rao B.P. Browsers or buyers in cyberspace? An investigation of electronic factors influencing electronic exchange. Journal of ComputerMediated Communication, 1999, vol. 5, no. 2. Available at: http://www. ascusc.org/ jcmc/vol5/ issue2/ (Accessed 28 April 2011).</w:t>
                        </w:r>
                      </w:p>
                      <w:p w:rsidR="00550B44" w:rsidRPr="00470F82" w:rsidRDefault="00550B44" w:rsidP="00692FE9">
                        <w:r w:rsidRPr="00470F82">
                          <w:t xml:space="preserve">Zhang Z., Zhu D. Experimental research on the localized electrochemical micromachining. Russkii zhurnal elektrokhimii. [Russian Journal of Electrochemistry], 2008, vol. 44, no. 8, pp. 926-930. doi: 10.1134/S1023193508080077 </w:t>
                        </w:r>
                      </w:p>
                      <w:p w:rsidR="00550B44" w:rsidRPr="00470F82" w:rsidRDefault="00550B44" w:rsidP="00692FE9">
                        <w:r w:rsidRPr="00470F82">
                          <w:t>Astakhov M.V., Tagantsev T.V. Experimental study of the strength of joints "steel-composite". Trudy MGTU «Matematicheskoe modelirovanie slozhnykh tekhnicheskikh sistem» [Proc. of the Bauman MSTU “Mathematical Modeling of Complex Technical Systems”], 2006, no. 593, pp. 125-130. (In Russ.).</w:t>
                        </w:r>
                      </w:p>
                      <w:p w:rsidR="00550B44" w:rsidRPr="00470F82" w:rsidRDefault="00550B44" w:rsidP="00692FE9">
                        <w:r w:rsidRPr="00470F82">
                          <w:t>Usmanov T.S., Gusmanov A.A., Mullagalin I.Z. [et al.] Features of the design of field development with the use of hydraulic fracturing. Trudy 6 Mezhdunarodnogo Simpoziuma “Novye resursosberegayushchie tekhnologii nedropol'zovaniya i povysheniya neftegazootdachi” [Proc. 6th Int. Symp. “New energy saving subsoil technologies and the increasing of the oil and gas impact”]. Moscow, 2007, pp. 267-272. (In Russ.).</w:t>
                        </w:r>
                      </w:p>
                      <w:p w:rsidR="00550B44" w:rsidRPr="00020E4E" w:rsidRDefault="00550B44" w:rsidP="00692FE9">
                        <w:r w:rsidRPr="00470F82">
                          <w:t xml:space="preserve">Nenashev M.F. Poslednee pravitel’stvo SSSR [Last government of the USSR]. </w:t>
                        </w:r>
                        <w:r w:rsidRPr="00020E4E">
                          <w:t>Moscow, Krom Publ., 1993. 221 p. (In Russ.).</w:t>
                        </w:r>
                      </w:p>
                      <w:p w:rsidR="00550B44" w:rsidRPr="00020E4E" w:rsidRDefault="00550B44" w:rsidP="00692FE9">
                        <w:r w:rsidRPr="00470F82">
                          <w:t xml:space="preserve">Lindorf L.S., Mamikoniants L.G. Ekspluatatsiia turbogeneratorov s neposredstvennym okhlazhdeniem [Operation of turbine generators with direct cooling]. </w:t>
                        </w:r>
                        <w:r w:rsidRPr="00020E4E">
                          <w:t>Moscow, Energiia Publ., 1972. 352 p. (In Russ.).</w:t>
                        </w:r>
                      </w:p>
                      <w:p w:rsidR="00550B44" w:rsidRPr="00020E4E" w:rsidRDefault="00550B44" w:rsidP="00692FE9">
                        <w:r w:rsidRPr="00470F82">
                          <w:t xml:space="preserve">Kanevskaya R.D. Matematicheskoe modelirovanie gidrodinamicheskikh protsessov razrabotki mestorozhdenii uglevodorodov [Mathematical modeling of hydrodynamic processes of hydrocarbon deposit development]. </w:t>
                        </w:r>
                        <w:r w:rsidRPr="00020E4E">
                          <w:t>Izhevsk, 2002. 140 p. (In Russ.).</w:t>
                        </w:r>
                      </w:p>
                      <w:p w:rsidR="00550B44" w:rsidRPr="002A48EB" w:rsidRDefault="00550B44" w:rsidP="00692FE9">
                        <w:r w:rsidRPr="00470F82">
                          <w:t xml:space="preserve">Izvekov V.I., Serikhin N.A., Abramov A.I. Proektirovanie </w:t>
                        </w:r>
                        <w:r w:rsidRPr="00B230C5">
                          <w:t>turbogeneratorov</w:t>
                        </w:r>
                        <w:r w:rsidRPr="00470F82">
                          <w:t xml:space="preserve"> [Design of turbo-generators]. </w:t>
                        </w:r>
                        <w:r w:rsidRPr="004A3611">
                          <w:t>Moscow, MEI Publ., 2005, 440 p. (In Russ.).</w:t>
                        </w:r>
                      </w:p>
                      <w:p w:rsidR="00550B44" w:rsidRPr="00B230C5" w:rsidRDefault="00550B44" w:rsidP="00692FE9">
                        <w:r w:rsidRPr="004A3611">
                          <w:t xml:space="preserve">Latyshev, V.N., Tribologiya rezaniya. Kn. 1: Friktsionnye protsessy </w:t>
                        </w:r>
                        <w:r w:rsidRPr="00B230C5">
                          <w:t>pri rezanie metallov (Tribology of Cutting, Vol. 1: Frictional Processes in Metal Cutting), Ivanovo: Ivanovskii Gos. Univ., 2009. (In Russ.).</w:t>
                        </w:r>
                      </w:p>
                      <w:p w:rsidR="00550B44" w:rsidRPr="00470F82" w:rsidRDefault="00550B44" w:rsidP="00692FE9">
                        <w:r w:rsidRPr="00B230C5">
                          <w:br w:type="column"/>
                          <w:t>Timoshenko S.P., Young D.H., Weaver W. Vibration problems in engineering</w:t>
                        </w:r>
                        <w:r w:rsidRPr="00470F82">
                          <w:t>. 4th ed. New York, Wiley, 1974. 521 p. (Russ. ed.: Timoshenko S.P., Iang D.Kh., Uiver U. Kolebaniia v inzhenernom dele. Moscow, Mashinostroenie Publ., 1985. 472 p.).</w:t>
                        </w:r>
                      </w:p>
                      <w:p w:rsidR="00550B44" w:rsidRPr="00470F82" w:rsidRDefault="00550B44" w:rsidP="00692FE9">
                        <w:r w:rsidRPr="00470F82">
                          <w:t>Brooking A., Jones P., Cox F. Expert systems. Principles and case studies. Chapman and Hall, 1984. 231 p. (Russ. ed.: Bruking A., Dzhons P., Koks F. Ekspertnye sistemy. Printsipy raboty i primery. Moscow, Radio i sviaz' Publ., 1987. 224 p.).</w:t>
                        </w:r>
                      </w:p>
                      <w:p w:rsidR="00550B44" w:rsidRPr="00470F82" w:rsidRDefault="00550B44" w:rsidP="00692FE9">
                        <w:r w:rsidRPr="00470F82">
                          <w:t>Latypov A.R., Khasanov M.M., Baikov V.A. Geology and Production (NGT GiD). The Certificate on official registration of the computer program. No. 2004611198, 2004. ((In Russ.), unpublished).</w:t>
                        </w:r>
                      </w:p>
                      <w:p w:rsidR="00550B44" w:rsidRPr="00470F82" w:rsidRDefault="00550B44" w:rsidP="00692FE9">
                        <w:r w:rsidRPr="00470F82">
                          <w:t>Semenov V.I. Matematicheskoe modelirovanie plazmy v sisteme kompaktnyi tor. Diss. dokt. fiz.-mat. nauk [Mathematical modeling of the plasma in the compact torus. Dr. phys. and math. sci. diss.]. Moscow, 2003. 272 p. (In Russ.).</w:t>
                        </w:r>
                      </w:p>
                      <w:p w:rsidR="00550B44" w:rsidRPr="00470F82" w:rsidRDefault="00550B44" w:rsidP="00692FE9">
                        <w:r w:rsidRPr="00470F82">
                          <w:t>GOST 8.586.5–2005. Metodika vypolneniia izmerenii. Izmerenie raskhoda i kolichestva zhidkostei i gazov s pomoshch'iu standartnykh suzhaiushchikh ustroistv [State Standard 8.586.5 – 2005. Method of measurement. Measurement of flow rate and volume of liquids and gases by means of orifice devices]. Moscow, Standartinform Publ., 2007. 10 p. (In Russ.).</w:t>
                        </w:r>
                      </w:p>
                      <w:p w:rsidR="00550B44" w:rsidRPr="00470F82" w:rsidRDefault="00550B44" w:rsidP="00692FE9">
                        <w:r w:rsidRPr="00470F82">
                          <w:t>Palkin M.V. Sposob orientirovaniia po krenu letatel'nogo apparata s opticheskoi golovkoi samonavedeniia [The way to orient on the roll of aircraft with optical homing head]. Patent RF, no. 2280590, 2006.</w:t>
                        </w:r>
                      </w:p>
                    </w:sdtContent>
                  </w:sdt>
                  <w:p w:rsidR="00550B44" w:rsidRPr="00B230C5" w:rsidRDefault="00000000" w:rsidP="00692FE9"/>
                </w:tc>
              </w:tr>
            </w:tbl>
          </w:sdtContent>
        </w:sdt>
        <w:p w:rsidR="002B3866" w:rsidRDefault="002B3866"/>
      </w:docPartBody>
    </w:docPart>
    <w:docPart>
      <w:docPartPr>
        <w:name w:val="B783DD841DC3460E9CCD1B73F599F0CE"/>
        <w:category>
          <w:name w:val="Общие"/>
          <w:gallery w:val="placeholder"/>
        </w:category>
        <w:types>
          <w:type w:val="bbPlcHdr"/>
        </w:types>
        <w:behaviors>
          <w:behavior w:val="content"/>
        </w:behaviors>
        <w:guid w:val="{55F1D43F-FE12-4853-BEB9-0C6B328C98C5}"/>
      </w:docPartPr>
      <w:docPartBody>
        <w:p w:rsidR="002B3866" w:rsidRDefault="00550B44" w:rsidP="00550B44">
          <w:pPr>
            <w:pStyle w:val="B783DD841DC3460E9CCD1B73F599F0CE"/>
          </w:pPr>
          <w:r w:rsidRPr="00572CAA">
            <w:rPr>
              <w:rStyle w:val="20"/>
            </w:rPr>
            <w:t>Место для ввода текста.</w:t>
          </w:r>
        </w:p>
      </w:docPartBody>
    </w:docPart>
    <w:docPart>
      <w:docPartPr>
        <w:name w:val="1360E028BD214B9EA7C11CCFF9A2F5E5"/>
        <w:category>
          <w:name w:val="Общие"/>
          <w:gallery w:val="placeholder"/>
        </w:category>
        <w:types>
          <w:type w:val="bbPlcHdr"/>
        </w:types>
        <w:behaviors>
          <w:behavior w:val="content"/>
        </w:behaviors>
        <w:guid w:val="{98DD80B8-C2E8-43EA-9F18-533837EBA9AC}"/>
      </w:docPartPr>
      <w:docPartBody>
        <w:p w:rsidR="002B3866" w:rsidRDefault="00550B44" w:rsidP="00550B44">
          <w:pPr>
            <w:pStyle w:val="1360E028BD214B9EA7C11CCFF9A2F5E5"/>
          </w:pPr>
          <w:r w:rsidRPr="00572CAA">
            <w:rPr>
              <w:rStyle w:val="20"/>
            </w:rPr>
            <w:t>Место для ввода текста.</w:t>
          </w:r>
        </w:p>
      </w:docPartBody>
    </w:docPart>
    <w:docPart>
      <w:docPartPr>
        <w:name w:val="E09943A40B034C739858C9876DEF91A6"/>
        <w:category>
          <w:name w:val="Общие"/>
          <w:gallery w:val="placeholder"/>
        </w:category>
        <w:types>
          <w:type w:val="bbPlcHdr"/>
        </w:types>
        <w:behaviors>
          <w:behavior w:val="content"/>
        </w:behaviors>
        <w:guid w:val="{F6C1AEBD-082D-45C5-88FC-769BAE75DE5E}"/>
      </w:docPartPr>
      <w:docPartBody>
        <w:p w:rsidR="002B3866" w:rsidRDefault="00550B44" w:rsidP="00550B44">
          <w:pPr>
            <w:pStyle w:val="E09943A40B034C739858C9876DEF91A6"/>
          </w:pPr>
          <w:r w:rsidRPr="00572CAA">
            <w:rPr>
              <w:rStyle w:val="20"/>
            </w:rPr>
            <w:t>Место для ввода текста.</w:t>
          </w:r>
        </w:p>
      </w:docPartBody>
    </w:docPart>
    <w:docPart>
      <w:docPartPr>
        <w:name w:val="77E28DD487C64F26B5761A9CCAC9E2A6"/>
        <w:category>
          <w:name w:val="Общие"/>
          <w:gallery w:val="placeholder"/>
        </w:category>
        <w:types>
          <w:type w:val="bbPlcHdr"/>
        </w:types>
        <w:behaviors>
          <w:behavior w:val="content"/>
        </w:behaviors>
        <w:guid w:val="{57E8BCE0-BADE-4556-88C3-ABFD1EBED987}"/>
      </w:docPartPr>
      <w:docPartBody>
        <w:p w:rsidR="002B3866" w:rsidRDefault="00550B44" w:rsidP="00550B44">
          <w:pPr>
            <w:pStyle w:val="77E28DD487C64F26B5761A9CCAC9E2A6"/>
          </w:pPr>
          <w:r w:rsidRPr="0054350B">
            <w:rPr>
              <w:rStyle w:val="20"/>
            </w:rPr>
            <w:t>Выберите стандартный блок.</w:t>
          </w:r>
        </w:p>
      </w:docPartBody>
    </w:docPart>
    <w:docPart>
      <w:docPartPr>
        <w:name w:val="4E24D14B56004622B333BEF10086DDBE"/>
        <w:category>
          <w:name w:val="Общие"/>
          <w:gallery w:val="placeholder"/>
        </w:category>
        <w:types>
          <w:type w:val="bbPlcHdr"/>
        </w:types>
        <w:behaviors>
          <w:behavior w:val="content"/>
        </w:behaviors>
        <w:guid w:val="{E9A378B3-131A-4FE0-AFCF-DE4E60A89E03}"/>
      </w:docPartPr>
      <w:docPartBody>
        <w:p w:rsidR="002B3866" w:rsidRDefault="00550B44" w:rsidP="00550B44">
          <w:pPr>
            <w:pStyle w:val="4E24D14B56004622B333BEF10086DDBE"/>
          </w:pPr>
          <w:r w:rsidRPr="0054350B">
            <w:rPr>
              <w:rStyle w:val="20"/>
            </w:rPr>
            <w:t>Выберите стандартный блок.</w:t>
          </w:r>
        </w:p>
      </w:docPartBody>
    </w:docPart>
    <w:docPart>
      <w:docPartPr>
        <w:name w:val="0F7A6E8B0F9B4E86A4142D85D46860F1"/>
        <w:category>
          <w:name w:val="Общие"/>
          <w:gallery w:val="placeholder"/>
        </w:category>
        <w:types>
          <w:type w:val="bbPlcHdr"/>
        </w:types>
        <w:behaviors>
          <w:behavior w:val="content"/>
        </w:behaviors>
        <w:guid w:val="{46142390-7A15-46F7-A18E-326BE81D0016}"/>
      </w:docPartPr>
      <w:docPartBody>
        <w:p w:rsidR="00AD4A1F" w:rsidRDefault="00961418" w:rsidP="00961418">
          <w:pPr>
            <w:pStyle w:val="0F7A6E8B0F9B4E86A4142D85D46860F1"/>
          </w:pPr>
          <w:r w:rsidRPr="00EA1D39">
            <w:rPr>
              <w:rStyle w:val="20"/>
            </w:rPr>
            <w:t>Click to enter "Аннотация"</w:t>
          </w:r>
        </w:p>
      </w:docPartBody>
    </w:docPart>
    <w:docPart>
      <w:docPartPr>
        <w:name w:val="CE8324DAAFE7470AACA3826D7B0CFD1A"/>
        <w:category>
          <w:name w:val="Общие"/>
          <w:gallery w:val="placeholder"/>
        </w:category>
        <w:types>
          <w:type w:val="bbPlcHdr"/>
        </w:types>
        <w:behaviors>
          <w:behavior w:val="content"/>
        </w:behaviors>
        <w:guid w:val="{91A3377B-13E9-46FA-BE84-BD209600E8A5}"/>
      </w:docPartPr>
      <w:docPartBody>
        <w:p w:rsidR="00BB1F0B" w:rsidRDefault="00791137" w:rsidP="00791137">
          <w:pPr>
            <w:pStyle w:val="CE8324DAAFE7470AACA3826D7B0CFD1A"/>
          </w:pPr>
          <w:r w:rsidRPr="00572CAA">
            <w:rPr>
              <w:rStyle w:val="20"/>
            </w:rPr>
            <w:t>Место для ввода текста.</w:t>
          </w:r>
        </w:p>
      </w:docPartBody>
    </w:docPart>
    <w:docPart>
      <w:docPartPr>
        <w:name w:val="Список литературы (русский язык)"/>
        <w:style w:val="Список источников"/>
        <w:category>
          <w:name w:val="Литература"/>
          <w:gallery w:val="autoTxt"/>
        </w:category>
        <w:behaviors>
          <w:behavior w:val="content"/>
        </w:behaviors>
        <w:guid w:val="{404FC664-D155-46B6-8308-E7BB12A5B4AB}"/>
      </w:docPartPr>
      <w:docPartBody>
        <w:p w:rsidR="00F65F44" w:rsidRDefault="00F65F44" w:rsidP="009E7949">
          <w:pPr>
            <w:tabs>
              <w:tab w:val="left" w:pos="540"/>
            </w:tabs>
          </w:pPr>
          <w:r>
            <w:t>Ссылка1</w:t>
          </w:r>
        </w:p>
        <w:p w:rsidR="009E7949" w:rsidRDefault="00F65F44" w:rsidP="00F65F44">
          <w:pPr>
            <w:pStyle w:val="a6"/>
          </w:pPr>
          <w:r>
            <w:t>Ссылка2</w:t>
          </w:r>
        </w:p>
      </w:docPartBody>
    </w:docPart>
    <w:docPart>
      <w:docPartPr>
        <w:name w:val="Список литературы (англ. язык)"/>
        <w:style w:val="RefList"/>
        <w:category>
          <w:name w:val="Reflist"/>
          <w:gallery w:val="autoTxt"/>
        </w:category>
        <w:behaviors>
          <w:behavior w:val="content"/>
        </w:behaviors>
        <w:guid w:val="{7C6C9B75-A41A-4803-B95B-C23919B05DE8}"/>
      </w:docPartPr>
      <w:docPartBody>
        <w:p w:rsidR="00F65F44" w:rsidRDefault="00F65F44" w:rsidP="009E7949">
          <w:r>
            <w:t>Ref1</w:t>
          </w:r>
        </w:p>
        <w:p w:rsidR="009E7949" w:rsidRDefault="00F65F44">
          <w:r>
            <w:t>Ref2</w:t>
          </w:r>
        </w:p>
      </w:docPartBody>
    </w:docPart>
    <w:docPart>
      <w:docPartPr>
        <w:name w:val="EC91FEAA8DB44EC1831C9F6CC449B3D7"/>
        <w:category>
          <w:name w:val="Общие"/>
          <w:gallery w:val="placeholder"/>
        </w:category>
        <w:types>
          <w:type w:val="bbPlcHdr"/>
        </w:types>
        <w:behaviors>
          <w:behavior w:val="content"/>
        </w:behaviors>
        <w:guid w:val="{0F927FFD-1DF4-457E-B971-19C48E4029B5}"/>
      </w:docPartPr>
      <w:docPartBody>
        <w:p w:rsidR="00B61E7D" w:rsidRDefault="00B61E7D" w:rsidP="00B61E7D">
          <w:pPr>
            <w:pStyle w:val="EC91FEAA8DB44EC1831C9F6CC449B3D7"/>
          </w:pPr>
          <w:r w:rsidRPr="00C77648">
            <w:rPr>
              <w:rStyle w:val="20"/>
            </w:rPr>
            <w:t>Место для ввода текста.</w:t>
          </w:r>
        </w:p>
      </w:docPartBody>
    </w:docPart>
    <w:docPart>
      <w:docPartPr>
        <w:name w:val="12F46F6553F641B2931EF28051CBBCBF"/>
        <w:category>
          <w:name w:val="Общие"/>
          <w:gallery w:val="placeholder"/>
        </w:category>
        <w:types>
          <w:type w:val="bbPlcHdr"/>
        </w:types>
        <w:behaviors>
          <w:behavior w:val="content"/>
        </w:behaviors>
        <w:guid w:val="{8F4CB832-D5B9-446B-806C-C7E4D511A997}"/>
      </w:docPartPr>
      <w:docPartBody>
        <w:p w:rsidR="00B61E7D" w:rsidRDefault="00B61E7D" w:rsidP="00B61E7D">
          <w:pPr>
            <w:pStyle w:val="12F46F6553F641B2931EF28051CBBCBF"/>
          </w:pPr>
          <w:r w:rsidRPr="00C77648">
            <w:rPr>
              <w:rStyle w:val="20"/>
            </w:rPr>
            <w:t>Место для ввода текста.</w:t>
          </w:r>
        </w:p>
      </w:docPartBody>
    </w:docPart>
    <w:docPart>
      <w:docPartPr>
        <w:name w:val="75C885B7D8294404A916CB7924FAF7EE"/>
        <w:category>
          <w:name w:val="Общие"/>
          <w:gallery w:val="placeholder"/>
        </w:category>
        <w:types>
          <w:type w:val="bbPlcHdr"/>
        </w:types>
        <w:behaviors>
          <w:behavior w:val="content"/>
        </w:behaviors>
        <w:guid w:val="{37D5280D-DFF0-4542-866C-D97BAF305E68}"/>
      </w:docPartPr>
      <w:docPartBody>
        <w:p w:rsidR="00B61E7D" w:rsidRDefault="00B61E7D" w:rsidP="00B61E7D">
          <w:pPr>
            <w:pStyle w:val="75C885B7D8294404A916CB7924FAF7EE"/>
          </w:pPr>
          <w:r w:rsidRPr="00C77648">
            <w:rPr>
              <w:rStyle w:val="20"/>
            </w:rPr>
            <w:t>Место для ввода текста.</w:t>
          </w:r>
        </w:p>
      </w:docPartBody>
    </w:docPart>
    <w:docPart>
      <w:docPartPr>
        <w:name w:val="04731A428DC54A55A16D73677ACB3FE0"/>
        <w:category>
          <w:name w:val="Общие"/>
          <w:gallery w:val="placeholder"/>
        </w:category>
        <w:types>
          <w:type w:val="bbPlcHdr"/>
        </w:types>
        <w:behaviors>
          <w:behavior w:val="content"/>
        </w:behaviors>
        <w:guid w:val="{ED098592-4EB0-47FB-9AFD-2D0DED399402}"/>
      </w:docPartPr>
      <w:docPartBody>
        <w:p w:rsidR="00BA15B9" w:rsidRDefault="00B61E7D" w:rsidP="00B61E7D">
          <w:pPr>
            <w:pStyle w:val="04731A428DC54A55A16D73677ACB3FE0"/>
          </w:pPr>
          <w:r w:rsidRPr="00C77648">
            <w:rPr>
              <w:rStyle w:val="20"/>
            </w:rPr>
            <w:t>Место для ввода текста.</w:t>
          </w:r>
        </w:p>
      </w:docPartBody>
    </w:docPart>
    <w:docPart>
      <w:docPartPr>
        <w:name w:val="6CC137ECAC4B433FB4C953B859B5EF8D"/>
        <w:category>
          <w:name w:val="Общие"/>
          <w:gallery w:val="placeholder"/>
        </w:category>
        <w:types>
          <w:type w:val="bbPlcHdr"/>
        </w:types>
        <w:behaviors>
          <w:behavior w:val="content"/>
        </w:behaviors>
        <w:guid w:val="{0996FF69-087B-409B-A971-4CE7AE147F9B}"/>
      </w:docPartPr>
      <w:docPartBody>
        <w:p w:rsidR="00BA15B9" w:rsidRDefault="00B61E7D" w:rsidP="00B61E7D">
          <w:pPr>
            <w:pStyle w:val="6CC137ECAC4B433FB4C953B859B5EF8D1"/>
          </w:pPr>
          <w:r w:rsidRPr="007913FA">
            <w:rPr>
              <w:rStyle w:val="20"/>
            </w:rPr>
            <w:t>Выберите элемент.</w:t>
          </w:r>
          <w:r>
            <w:rPr>
              <w:rStyle w:val="20"/>
            </w:rPr>
            <w:t xml:space="preserve"> </w:t>
          </w:r>
          <w:r w:rsidRPr="007913FA">
            <w:rPr>
              <w:rStyle w:val="20"/>
            </w:rPr>
            <w:t>Можно ввести свои данные</w:t>
          </w:r>
        </w:p>
      </w:docPartBody>
    </w:docPart>
    <w:docPart>
      <w:docPartPr>
        <w:name w:val="D408CCD008C04DF3A451F80C5F776D1B"/>
        <w:category>
          <w:name w:val="Общие"/>
          <w:gallery w:val="placeholder"/>
        </w:category>
        <w:types>
          <w:type w:val="bbPlcHdr"/>
        </w:types>
        <w:behaviors>
          <w:behavior w:val="content"/>
        </w:behaviors>
        <w:guid w:val="{8942B21C-94B4-4822-A2ED-92888344D2C8}"/>
      </w:docPartPr>
      <w:docPartBody>
        <w:p w:rsidR="00BA15B9" w:rsidRDefault="00B61E7D" w:rsidP="00B61E7D">
          <w:pPr>
            <w:pStyle w:val="D408CCD008C04DF3A451F80C5F776D1B"/>
          </w:pPr>
          <w:r w:rsidRPr="007913FA">
            <w:rPr>
              <w:rStyle w:val="20"/>
            </w:rPr>
            <w:t>Выберите элемент.</w:t>
          </w:r>
          <w:r>
            <w:rPr>
              <w:rStyle w:val="20"/>
            </w:rPr>
            <w:t xml:space="preserve"> </w:t>
          </w:r>
          <w:r w:rsidRPr="007913FA">
            <w:rPr>
              <w:rStyle w:val="20"/>
            </w:rPr>
            <w:t>Можно ввести свои данные</w:t>
          </w:r>
        </w:p>
      </w:docPartBody>
    </w:docPart>
    <w:docPart>
      <w:docPartPr>
        <w:name w:val="31FFD4A7FF5A4101A11FB1532DDEB7C0"/>
        <w:category>
          <w:name w:val="Общие"/>
          <w:gallery w:val="placeholder"/>
        </w:category>
        <w:types>
          <w:type w:val="bbPlcHdr"/>
        </w:types>
        <w:behaviors>
          <w:behavior w:val="content"/>
        </w:behaviors>
        <w:guid w:val="{9DA4EB8E-4EFC-4325-8AA8-30A17B9E1A83}"/>
      </w:docPartPr>
      <w:docPartBody>
        <w:p w:rsidR="00BA15B9" w:rsidRDefault="00B61E7D" w:rsidP="00B61E7D">
          <w:pPr>
            <w:pStyle w:val="31FFD4A7FF5A4101A11FB1532DDEB7C0"/>
          </w:pPr>
          <w:r w:rsidRPr="007913FA">
            <w:rPr>
              <w:rStyle w:val="20"/>
            </w:rPr>
            <w:t>Выберите элемент.</w:t>
          </w:r>
          <w:r>
            <w:rPr>
              <w:rStyle w:val="20"/>
            </w:rPr>
            <w:t xml:space="preserve"> </w:t>
          </w:r>
          <w:r w:rsidRPr="007913FA">
            <w:rPr>
              <w:rStyle w:val="20"/>
            </w:rPr>
            <w:t>Можно ввести свои данные</w:t>
          </w:r>
        </w:p>
      </w:docPartBody>
    </w:docPart>
    <w:docPart>
      <w:docPartPr>
        <w:name w:val="EAC77D115C0E4E7C8BF13BC378513BC3"/>
        <w:category>
          <w:name w:val="Общие"/>
          <w:gallery w:val="placeholder"/>
        </w:category>
        <w:types>
          <w:type w:val="bbPlcHdr"/>
        </w:types>
        <w:behaviors>
          <w:behavior w:val="content"/>
        </w:behaviors>
        <w:guid w:val="{EBF325FA-C9F2-43F1-B9FA-208E4FB35528}"/>
      </w:docPartPr>
      <w:docPartBody>
        <w:p w:rsidR="00A02782" w:rsidRDefault="00CC3441" w:rsidP="00CC3441">
          <w:pPr>
            <w:pStyle w:val="EAC77D115C0E4E7C8BF13BC378513BC3"/>
          </w:pPr>
          <w:r w:rsidRPr="00572CAA">
            <w:rPr>
              <w:rStyle w:val="20"/>
            </w:rPr>
            <w:t>Место для ввода текста.</w:t>
          </w:r>
        </w:p>
      </w:docPartBody>
    </w:docPart>
    <w:docPart>
      <w:docPartPr>
        <w:name w:val="98918687D1804E309179B759A5BAF37B"/>
        <w:category>
          <w:name w:val="Общие"/>
          <w:gallery w:val="placeholder"/>
        </w:category>
        <w:types>
          <w:type w:val="bbPlcHdr"/>
        </w:types>
        <w:behaviors>
          <w:behavior w:val="content"/>
        </w:behaviors>
        <w:guid w:val="{99786B09-184F-4FEB-93C6-C2C01E070D2B}"/>
      </w:docPartPr>
      <w:docPartBody>
        <w:p w:rsidR="00A02782" w:rsidRDefault="00CC3441" w:rsidP="00CC3441">
          <w:pPr>
            <w:pStyle w:val="98918687D1804E309179B759A5BAF37B"/>
          </w:pPr>
          <w:r w:rsidRPr="00572CAA">
            <w:rPr>
              <w:rStyle w:val="20"/>
            </w:rPr>
            <w:t>Место для ввода текста.</w:t>
          </w:r>
        </w:p>
      </w:docPartBody>
    </w:docPart>
    <w:docPart>
      <w:docPartPr>
        <w:name w:val="E7C21719AA394A438EBAB17389AF35BC"/>
        <w:category>
          <w:name w:val="Общие"/>
          <w:gallery w:val="placeholder"/>
        </w:category>
        <w:types>
          <w:type w:val="bbPlcHdr"/>
        </w:types>
        <w:behaviors>
          <w:behavior w:val="content"/>
        </w:behaviors>
        <w:guid w:val="{5E60F351-6DC0-4032-AF48-0425D303F528}"/>
      </w:docPartPr>
      <w:docPartBody>
        <w:p w:rsidR="00A02782" w:rsidRDefault="00CC3441" w:rsidP="00CC3441">
          <w:pPr>
            <w:pStyle w:val="E7C21719AA394A438EBAB17389AF35BC"/>
          </w:pPr>
          <w:r w:rsidRPr="00572CAA">
            <w:rPr>
              <w:rStyle w:val="20"/>
            </w:rPr>
            <w:t>Место для ввода текста.</w:t>
          </w:r>
        </w:p>
      </w:docPartBody>
    </w:docPart>
    <w:docPart>
      <w:docPartPr>
        <w:name w:val="E5DC9F44D79048FD8D529A91874B44DB"/>
        <w:category>
          <w:name w:val="Общие"/>
          <w:gallery w:val="placeholder"/>
        </w:category>
        <w:types>
          <w:type w:val="bbPlcHdr"/>
        </w:types>
        <w:behaviors>
          <w:behavior w:val="content"/>
        </w:behaviors>
        <w:guid w:val="{7FC9EACE-34A8-44F3-AA1A-8A8C144EABA4}"/>
      </w:docPartPr>
      <w:docPartBody>
        <w:p w:rsidR="00A02782" w:rsidRDefault="00CC3441" w:rsidP="00CC3441">
          <w:pPr>
            <w:pStyle w:val="E5DC9F44D79048FD8D529A91874B44DB"/>
          </w:pPr>
          <w:r w:rsidRPr="00572CAA">
            <w:rPr>
              <w:rStyle w:val="20"/>
            </w:rPr>
            <w:t>Место для ввода текста.</w:t>
          </w:r>
        </w:p>
      </w:docPartBody>
    </w:docPart>
    <w:docPart>
      <w:docPartPr>
        <w:name w:val="67F01432D565445D9A25AE3793CCF59C"/>
        <w:category>
          <w:name w:val="Общие"/>
          <w:gallery w:val="placeholder"/>
        </w:category>
        <w:types>
          <w:type w:val="bbPlcHdr"/>
        </w:types>
        <w:behaviors>
          <w:behavior w:val="content"/>
        </w:behaviors>
        <w:guid w:val="{70670121-66C1-41EA-963E-06EBCC50F1A8}"/>
      </w:docPartPr>
      <w:docPartBody>
        <w:p w:rsidR="00A02782" w:rsidRDefault="006A171C" w:rsidP="00526E2B">
          <w:pPr>
            <w:pStyle w:val="67F01432D565445D9A25AE3793CCF59C"/>
          </w:pPr>
          <w:r w:rsidRPr="00AD1BDB">
            <w:t>Выберите тип статьи.</w:t>
          </w:r>
        </w:p>
      </w:docPartBody>
    </w:docPart>
    <w:docPart>
      <w:docPartPr>
        <w:name w:val="79BA945B4D3B47FC9065F8B15ECD04CA"/>
        <w:category>
          <w:name w:val="Общие"/>
          <w:gallery w:val="placeholder"/>
        </w:category>
        <w:types>
          <w:type w:val="bbPlcHdr"/>
        </w:types>
        <w:behaviors>
          <w:behavior w:val="content"/>
        </w:behaviors>
        <w:guid w:val="{8E55A9A0-8DED-4CCF-AB74-4107B8AAB77B}"/>
      </w:docPartPr>
      <w:docPartBody>
        <w:p w:rsidR="00A02782" w:rsidRDefault="00CC3441" w:rsidP="00CC3441">
          <w:pPr>
            <w:pStyle w:val="79BA945B4D3B47FC9065F8B15ECD04CA"/>
          </w:pPr>
          <w:r w:rsidRPr="00DE262D">
            <w:rPr>
              <w:rStyle w:val="20"/>
            </w:rPr>
            <w:t>Click to enter "УДК"</w:t>
          </w:r>
        </w:p>
      </w:docPartBody>
    </w:docPart>
    <w:docPart>
      <w:docPartPr>
        <w:name w:val="80A9481216E24B79B4055F9157B5C189"/>
        <w:category>
          <w:name w:val="Общие"/>
          <w:gallery w:val="placeholder"/>
        </w:category>
        <w:types>
          <w:type w:val="bbPlcHdr"/>
        </w:types>
        <w:behaviors>
          <w:behavior w:val="content"/>
        </w:behaviors>
        <w:guid w:val="{950337AC-A5E7-4475-9ED2-1540D2D50A94}"/>
      </w:docPartPr>
      <w:docPartBody>
        <w:p w:rsidR="00A02782" w:rsidRDefault="00CC3441" w:rsidP="00CC3441">
          <w:pPr>
            <w:pStyle w:val="80A9481216E24B79B4055F9157B5C189"/>
          </w:pPr>
          <w:r w:rsidRPr="00EB5949">
            <w:rPr>
              <w:rStyle w:val="20"/>
            </w:rPr>
            <w:t>Место для ввода текста.</w:t>
          </w:r>
        </w:p>
      </w:docPartBody>
    </w:docPart>
    <w:docPart>
      <w:docPartPr>
        <w:name w:val="74A8479EFC4D45E98500F49A3AD6B67E"/>
        <w:category>
          <w:name w:val="Общие"/>
          <w:gallery w:val="placeholder"/>
        </w:category>
        <w:types>
          <w:type w:val="bbPlcHdr"/>
        </w:types>
        <w:behaviors>
          <w:behavior w:val="content"/>
        </w:behaviors>
        <w:guid w:val="{C438065E-A476-4CD6-A89A-05209DE7D639}"/>
      </w:docPartPr>
      <w:docPartBody>
        <w:p w:rsidR="00A02782" w:rsidRDefault="00CC3441" w:rsidP="00CC3441">
          <w:pPr>
            <w:pStyle w:val="74A8479EFC4D45E98500F49A3AD6B67E"/>
          </w:pPr>
          <w:r w:rsidRPr="00C77648">
            <w:rPr>
              <w:rStyle w:val="20"/>
            </w:rPr>
            <w:t>Место для ввода текста.</w:t>
          </w:r>
        </w:p>
      </w:docPartBody>
    </w:docPart>
    <w:docPart>
      <w:docPartPr>
        <w:name w:val="E27BA54EF51B4734BF2F6060CEF50851"/>
        <w:category>
          <w:name w:val="Общие"/>
          <w:gallery w:val="placeholder"/>
        </w:category>
        <w:types>
          <w:type w:val="bbPlcHdr"/>
        </w:types>
        <w:behaviors>
          <w:behavior w:val="content"/>
        </w:behaviors>
        <w:guid w:val="{C6689AD4-4464-406F-B270-96CB2C2781F5}"/>
      </w:docPartPr>
      <w:docPartBody>
        <w:p w:rsidR="00A02782" w:rsidRDefault="00CC3441" w:rsidP="00CC3441">
          <w:pPr>
            <w:pStyle w:val="E27BA54EF51B4734BF2F6060CEF50851"/>
          </w:pPr>
          <w:r w:rsidRPr="00C77648">
            <w:rPr>
              <w:rStyle w:val="20"/>
            </w:rPr>
            <w:t>Место для ввода текста.</w:t>
          </w:r>
        </w:p>
      </w:docPartBody>
    </w:docPart>
    <w:docPart>
      <w:docPartPr>
        <w:name w:val="60EC9B5866754636995F59D79D401729"/>
        <w:category>
          <w:name w:val="Общие"/>
          <w:gallery w:val="placeholder"/>
        </w:category>
        <w:types>
          <w:type w:val="bbPlcHdr"/>
        </w:types>
        <w:behaviors>
          <w:behavior w:val="content"/>
        </w:behaviors>
        <w:guid w:val="{3738A05B-D567-4130-BEA8-BFEEB7CFA5DA}"/>
      </w:docPartPr>
      <w:docPartBody>
        <w:p w:rsidR="00A02782" w:rsidRDefault="00CC3441" w:rsidP="00CC3441">
          <w:pPr>
            <w:pStyle w:val="60EC9B5866754636995F59D79D401729"/>
          </w:pPr>
          <w:r w:rsidRPr="00572CAA">
            <w:rPr>
              <w:rStyle w:val="20"/>
            </w:rPr>
            <w:t>Место для ввода текста.</w:t>
          </w:r>
        </w:p>
      </w:docPartBody>
    </w:docPart>
    <w:docPart>
      <w:docPartPr>
        <w:name w:val="E6F587BF1823468CBF87409B34988DEE"/>
        <w:category>
          <w:name w:val="Общие"/>
          <w:gallery w:val="placeholder"/>
        </w:category>
        <w:types>
          <w:type w:val="bbPlcHdr"/>
        </w:types>
        <w:behaviors>
          <w:behavior w:val="content"/>
        </w:behaviors>
        <w:guid w:val="{009BF99A-16F8-4FA7-B5BC-B9B9737FF215}"/>
      </w:docPartPr>
      <w:docPartBody>
        <w:p w:rsidR="00A02782" w:rsidRDefault="00CC3441" w:rsidP="00CC3441">
          <w:pPr>
            <w:pStyle w:val="E6F587BF1823468CBF87409B34988DEE"/>
          </w:pPr>
          <w:r w:rsidRPr="00EA1D39">
            <w:rPr>
              <w:rStyle w:val="20"/>
            </w:rPr>
            <w:t>Click to enter "Аннотация"</w:t>
          </w:r>
        </w:p>
      </w:docPartBody>
    </w:docPart>
    <w:docPart>
      <w:docPartPr>
        <w:name w:val="1C118F1D298F47458AB6C9DCE9FE5F93"/>
        <w:category>
          <w:name w:val="Общие"/>
          <w:gallery w:val="placeholder"/>
        </w:category>
        <w:types>
          <w:type w:val="bbPlcHdr"/>
        </w:types>
        <w:behaviors>
          <w:behavior w:val="content"/>
        </w:behaviors>
        <w:guid w:val="{628A9B40-D3C0-43ED-85B6-94FF6D87883D}"/>
      </w:docPartPr>
      <w:docPartBody>
        <w:p w:rsidR="00A02782" w:rsidRDefault="00CC3441" w:rsidP="00CC3441">
          <w:pPr>
            <w:pStyle w:val="1C118F1D298F47458AB6C9DCE9FE5F93"/>
          </w:pPr>
          <w:r w:rsidRPr="00572CAA">
            <w:rPr>
              <w:rStyle w:val="20"/>
            </w:rPr>
            <w:t>Место для ввода текста.</w:t>
          </w:r>
        </w:p>
      </w:docPartBody>
    </w:docPart>
    <w:docPart>
      <w:docPartPr>
        <w:name w:val="F837FE303D9A4354B3AE0247EE905FD6"/>
        <w:category>
          <w:name w:val="Общие"/>
          <w:gallery w:val="placeholder"/>
        </w:category>
        <w:types>
          <w:type w:val="bbPlcHdr"/>
        </w:types>
        <w:behaviors>
          <w:behavior w:val="content"/>
        </w:behaviors>
        <w:guid w:val="{6951C974-153D-4F29-B321-5E52CDC3560B}"/>
      </w:docPartPr>
      <w:docPartBody>
        <w:p w:rsidR="00A02782" w:rsidRDefault="00CC3441" w:rsidP="00CC3441">
          <w:pPr>
            <w:pStyle w:val="F837FE303D9A4354B3AE0247EE905FD6"/>
          </w:pPr>
          <w:r w:rsidRPr="00C77648">
            <w:rPr>
              <w:rStyle w:val="20"/>
            </w:rPr>
            <w:t>Место для ввода текста.</w:t>
          </w:r>
        </w:p>
      </w:docPartBody>
    </w:docPart>
    <w:docPart>
      <w:docPartPr>
        <w:name w:val="855EAF00DFA943FE8656F8DF40ABE83B"/>
        <w:category>
          <w:name w:val="Общие"/>
          <w:gallery w:val="placeholder"/>
        </w:category>
        <w:types>
          <w:type w:val="bbPlcHdr"/>
        </w:types>
        <w:behaviors>
          <w:behavior w:val="content"/>
        </w:behaviors>
        <w:guid w:val="{286F43A1-4267-4075-8BFB-3F446E1B209E}"/>
      </w:docPartPr>
      <w:docPartBody>
        <w:p w:rsidR="00A02782" w:rsidRDefault="00CC3441" w:rsidP="00CC3441">
          <w:pPr>
            <w:pStyle w:val="855EAF00DFA943FE8656F8DF40ABE83B"/>
          </w:pPr>
          <w:r w:rsidRPr="00C77648">
            <w:rPr>
              <w:rStyle w:val="20"/>
            </w:rPr>
            <w:t>Место для ввода текста.</w:t>
          </w:r>
        </w:p>
      </w:docPartBody>
    </w:docPart>
    <w:docPart>
      <w:docPartPr>
        <w:name w:val="62285E013727458098442673EFEC9F03"/>
        <w:category>
          <w:name w:val="Общие"/>
          <w:gallery w:val="placeholder"/>
        </w:category>
        <w:types>
          <w:type w:val="bbPlcHdr"/>
        </w:types>
        <w:behaviors>
          <w:behavior w:val="content"/>
        </w:behaviors>
        <w:guid w:val="{49AEA7E9-0772-4109-91F1-F49A32055E0B}"/>
      </w:docPartPr>
      <w:docPartBody>
        <w:p w:rsidR="00A02782" w:rsidRDefault="00CC3441" w:rsidP="00CC3441">
          <w:pPr>
            <w:pStyle w:val="62285E013727458098442673EFEC9F03"/>
          </w:pPr>
          <w:r w:rsidRPr="00C77648">
            <w:rPr>
              <w:rStyle w:val="20"/>
            </w:rPr>
            <w:t>Место для ввода текста.</w:t>
          </w:r>
        </w:p>
      </w:docPartBody>
    </w:docPart>
    <w:docPart>
      <w:docPartPr>
        <w:name w:val="271FAE3511204A4CBB42F72DA94380BB"/>
        <w:category>
          <w:name w:val="Общие"/>
          <w:gallery w:val="placeholder"/>
        </w:category>
        <w:types>
          <w:type w:val="bbPlcHdr"/>
        </w:types>
        <w:behaviors>
          <w:behavior w:val="content"/>
        </w:behaviors>
        <w:guid w:val="{E0917AED-3BB3-454D-97EB-6CC181EFF8C0}"/>
      </w:docPartPr>
      <w:docPartBody>
        <w:p w:rsidR="00A02782" w:rsidRDefault="00CC3441" w:rsidP="00CC3441">
          <w:pPr>
            <w:pStyle w:val="271FAE3511204A4CBB42F72DA94380BB"/>
          </w:pPr>
          <w:r w:rsidRPr="00C77648">
            <w:rPr>
              <w:rStyle w:val="20"/>
            </w:rPr>
            <w:t>Место для ввода текста.</w:t>
          </w:r>
        </w:p>
      </w:docPartBody>
    </w:docPart>
    <w:docPart>
      <w:docPartPr>
        <w:name w:val="1D7E0640BD7946C7BB5C61DCE77C7A46"/>
        <w:category>
          <w:name w:val="Общие"/>
          <w:gallery w:val="placeholder"/>
        </w:category>
        <w:types>
          <w:type w:val="bbPlcHdr"/>
        </w:types>
        <w:behaviors>
          <w:behavior w:val="content"/>
        </w:behaviors>
        <w:guid w:val="{8161273B-420D-4F1A-9569-0A3A89F01F09}"/>
      </w:docPartPr>
      <w:docPartBody>
        <w:p w:rsidR="00A02782" w:rsidRDefault="00CC3441" w:rsidP="00CC3441">
          <w:pPr>
            <w:pStyle w:val="1D7E0640BD7946C7BB5C61DCE77C7A46"/>
          </w:pPr>
          <w:r w:rsidRPr="00C77648">
            <w:rPr>
              <w:rStyle w:val="20"/>
            </w:rPr>
            <w:t>Место для ввода текста.</w:t>
          </w:r>
        </w:p>
      </w:docPartBody>
    </w:docPart>
    <w:docPart>
      <w:docPartPr>
        <w:name w:val="A84501354EB44B23B622D8AB1CACA407"/>
        <w:category>
          <w:name w:val="Общие"/>
          <w:gallery w:val="placeholder"/>
        </w:category>
        <w:types>
          <w:type w:val="bbPlcHdr"/>
        </w:types>
        <w:behaviors>
          <w:behavior w:val="content"/>
        </w:behaviors>
        <w:guid w:val="{A59C8765-E493-4664-B3CF-B7EA36244F3C}"/>
      </w:docPartPr>
      <w:docPartBody>
        <w:p w:rsidR="00A02782" w:rsidRDefault="00CC3441" w:rsidP="00CC3441">
          <w:pPr>
            <w:pStyle w:val="A84501354EB44B23B622D8AB1CACA407"/>
          </w:pPr>
          <w:r w:rsidRPr="00C77648">
            <w:rPr>
              <w:rStyle w:val="20"/>
            </w:rPr>
            <w:t>Место для ввода текста.</w:t>
          </w:r>
        </w:p>
      </w:docPartBody>
    </w:docPart>
    <w:docPart>
      <w:docPartPr>
        <w:name w:val="6801C1EA68104F81BF7172FAA7F8E8DD"/>
        <w:category>
          <w:name w:val="Общие"/>
          <w:gallery w:val="placeholder"/>
        </w:category>
        <w:types>
          <w:type w:val="bbPlcHdr"/>
        </w:types>
        <w:behaviors>
          <w:behavior w:val="content"/>
        </w:behaviors>
        <w:guid w:val="{D6988743-C3C7-460E-AE2A-9D80244C163A}"/>
      </w:docPartPr>
      <w:docPartBody>
        <w:p w:rsidR="00A02782" w:rsidRDefault="00CC3441" w:rsidP="00CC3441">
          <w:pPr>
            <w:pStyle w:val="6801C1EA68104F81BF7172FAA7F8E8DD"/>
          </w:pPr>
          <w:r w:rsidRPr="00C77648">
            <w:rPr>
              <w:rStyle w:val="20"/>
            </w:rPr>
            <w:t>Место для ввода текста.</w:t>
          </w:r>
        </w:p>
      </w:docPartBody>
    </w:docPart>
    <w:docPart>
      <w:docPartPr>
        <w:name w:val="EE70E7AF2EFB424B8710E114A8C7C509"/>
        <w:category>
          <w:name w:val="Общие"/>
          <w:gallery w:val="placeholder"/>
        </w:category>
        <w:types>
          <w:type w:val="bbPlcHdr"/>
        </w:types>
        <w:behaviors>
          <w:behavior w:val="content"/>
        </w:behaviors>
        <w:guid w:val="{36134812-05F1-4A7C-88A7-E896A45987A1}"/>
      </w:docPartPr>
      <w:docPartBody>
        <w:p w:rsidR="00A02782" w:rsidRDefault="00CC3441" w:rsidP="00CC3441">
          <w:pPr>
            <w:pStyle w:val="EE70E7AF2EFB424B8710E114A8C7C509"/>
          </w:pPr>
          <w:r w:rsidRPr="00572CAA">
            <w:rPr>
              <w:rStyle w:val="20"/>
            </w:rPr>
            <w:t>Место для ввода текста.</w:t>
          </w:r>
        </w:p>
      </w:docPartBody>
    </w:docPart>
    <w:docPart>
      <w:docPartPr>
        <w:name w:val="6CB08BF6B3754966B5BB17303DA178B6"/>
        <w:category>
          <w:name w:val="Общие"/>
          <w:gallery w:val="placeholder"/>
        </w:category>
        <w:types>
          <w:type w:val="bbPlcHdr"/>
        </w:types>
        <w:behaviors>
          <w:behavior w:val="content"/>
        </w:behaviors>
        <w:guid w:val="{FE5F056B-599D-4188-8044-4A7A421D9B20}"/>
      </w:docPartPr>
      <w:docPartBody>
        <w:p w:rsidR="00A02782" w:rsidRDefault="00CC3441" w:rsidP="00CC3441">
          <w:pPr>
            <w:pStyle w:val="6CB08BF6B3754966B5BB17303DA178B6"/>
          </w:pPr>
          <w:r w:rsidRPr="00C77648">
            <w:rPr>
              <w:rStyle w:val="20"/>
            </w:rPr>
            <w:t>Место для ввода текста.</w:t>
          </w:r>
        </w:p>
      </w:docPartBody>
    </w:docPart>
    <w:docPart>
      <w:docPartPr>
        <w:name w:val="641290DD2C8E4C5D8347440B2CA4EF09"/>
        <w:category>
          <w:name w:val="Общие"/>
          <w:gallery w:val="placeholder"/>
        </w:category>
        <w:types>
          <w:type w:val="bbPlcHdr"/>
        </w:types>
        <w:behaviors>
          <w:behavior w:val="content"/>
        </w:behaviors>
        <w:guid w:val="{25A77D21-09E3-45AD-B88D-8C29EA9B01FA}"/>
      </w:docPartPr>
      <w:docPartBody>
        <w:p w:rsidR="00A02782" w:rsidRDefault="00CC3441" w:rsidP="00CC3441">
          <w:pPr>
            <w:pStyle w:val="641290DD2C8E4C5D8347440B2CA4EF09"/>
          </w:pPr>
          <w:r w:rsidRPr="00EA1D39">
            <w:rPr>
              <w:rStyle w:val="20"/>
            </w:rPr>
            <w:t>Click to enter "Abstract"</w:t>
          </w:r>
        </w:p>
      </w:docPartBody>
    </w:docPart>
    <w:docPart>
      <w:docPartPr>
        <w:name w:val="584773B03CD74FCA8FC1CF104D7EC68B"/>
        <w:category>
          <w:name w:val="Общие"/>
          <w:gallery w:val="placeholder"/>
        </w:category>
        <w:types>
          <w:type w:val="bbPlcHdr"/>
        </w:types>
        <w:behaviors>
          <w:behavior w:val="content"/>
        </w:behaviors>
        <w:guid w:val="{340DE873-EFCC-470C-84CD-D0CD294B2FBA}"/>
      </w:docPartPr>
      <w:docPartBody>
        <w:p w:rsidR="00A02782" w:rsidRDefault="00CC3441" w:rsidP="00CC3441">
          <w:pPr>
            <w:pStyle w:val="584773B03CD74FCA8FC1CF104D7EC68B"/>
          </w:pPr>
          <w:r>
            <w:rPr>
              <w:rStyle w:val="20"/>
            </w:rPr>
            <w:t>Место для ввода текста.</w:t>
          </w:r>
        </w:p>
      </w:docPartBody>
    </w:docPart>
    <w:docPart>
      <w:docPartPr>
        <w:name w:val="D0F8B7536F3840E094576A119816327B"/>
        <w:category>
          <w:name w:val="Общие"/>
          <w:gallery w:val="placeholder"/>
        </w:category>
        <w:types>
          <w:type w:val="bbPlcHdr"/>
        </w:types>
        <w:behaviors>
          <w:behavior w:val="content"/>
        </w:behaviors>
        <w:guid w:val="{EBAC8CC9-9787-4C7C-B3FA-D3A6731E6A8A}"/>
      </w:docPartPr>
      <w:docPartBody>
        <w:p w:rsidR="00A02782" w:rsidRDefault="00CC3441" w:rsidP="00CC3441">
          <w:pPr>
            <w:pStyle w:val="D0F8B7536F3840E094576A119816327B"/>
          </w:pPr>
          <w:r w:rsidRPr="00572CAA">
            <w:rPr>
              <w:rStyle w:val="20"/>
            </w:rPr>
            <w:t>Место для ввода текста.</w:t>
          </w:r>
        </w:p>
      </w:docPartBody>
    </w:docPart>
    <w:docPart>
      <w:docPartPr>
        <w:name w:val="1FD3E425FC3B401695A71D46B8AB281C"/>
        <w:category>
          <w:name w:val="Общие"/>
          <w:gallery w:val="placeholder"/>
        </w:category>
        <w:types>
          <w:type w:val="bbPlcHdr"/>
        </w:types>
        <w:behaviors>
          <w:behavior w:val="content"/>
        </w:behaviors>
        <w:guid w:val="{0E2767D8-1649-4D71-AC44-6AAD03BBFE2D}"/>
      </w:docPartPr>
      <w:docPartBody>
        <w:p w:rsidR="00A02782" w:rsidRDefault="00CC3441" w:rsidP="00CC3441">
          <w:pPr>
            <w:pStyle w:val="1FD3E425FC3B401695A71D46B8AB281C"/>
          </w:pPr>
          <w:r w:rsidRPr="00572CAA">
            <w:rPr>
              <w:rStyle w:val="20"/>
            </w:rPr>
            <w:t>Место для ввода текста.</w:t>
          </w:r>
        </w:p>
      </w:docPartBody>
    </w:docPart>
    <w:docPart>
      <w:docPartPr>
        <w:name w:val="721D9BF49DE9476CA647E1E7DFFBF052"/>
        <w:category>
          <w:name w:val="Общие"/>
          <w:gallery w:val="placeholder"/>
        </w:category>
        <w:types>
          <w:type w:val="bbPlcHdr"/>
        </w:types>
        <w:behaviors>
          <w:behavior w:val="content"/>
        </w:behaviors>
        <w:guid w:val="{8A31BB51-53A4-4D5C-9A20-865C7107F9A4}"/>
      </w:docPartPr>
      <w:docPartBody>
        <w:p w:rsidR="00A02782" w:rsidRDefault="00CC3441" w:rsidP="00CC3441">
          <w:pPr>
            <w:pStyle w:val="721D9BF49DE9476CA647E1E7DFFBF052"/>
          </w:pPr>
          <w:r w:rsidRPr="00C77648">
            <w:rPr>
              <w:rStyle w:val="20"/>
            </w:rPr>
            <w:t>Место для ввода текста.</w:t>
          </w:r>
        </w:p>
      </w:docPartBody>
    </w:docPart>
    <w:docPart>
      <w:docPartPr>
        <w:name w:val="26F9BB7EDAA443969B23783F9DB1D6F1"/>
        <w:category>
          <w:name w:val="Общие"/>
          <w:gallery w:val="placeholder"/>
        </w:category>
        <w:types>
          <w:type w:val="bbPlcHdr"/>
        </w:types>
        <w:behaviors>
          <w:behavior w:val="content"/>
        </w:behaviors>
        <w:guid w:val="{B72DA472-369C-4A2B-BFD7-5338C43CBB0B}"/>
      </w:docPartPr>
      <w:docPartBody>
        <w:p w:rsidR="00A02782" w:rsidRDefault="00CC3441" w:rsidP="00CC3441">
          <w:pPr>
            <w:pStyle w:val="26F9BB7EDAA443969B23783F9DB1D6F1"/>
          </w:pPr>
          <w:r w:rsidRPr="00C77648">
            <w:rPr>
              <w:rStyle w:val="20"/>
            </w:rPr>
            <w:t>Место для ввода текста.</w:t>
          </w:r>
        </w:p>
      </w:docPartBody>
    </w:docPart>
    <w:docPart>
      <w:docPartPr>
        <w:name w:val="86E0691965AF4475A8A4409014BA0548"/>
        <w:category>
          <w:name w:val="Общие"/>
          <w:gallery w:val="placeholder"/>
        </w:category>
        <w:types>
          <w:type w:val="bbPlcHdr"/>
        </w:types>
        <w:behaviors>
          <w:behavior w:val="content"/>
        </w:behaviors>
        <w:guid w:val="{1BF281B8-C46E-43BD-8BAA-39FF49C0FC6C}"/>
      </w:docPartPr>
      <w:docPartBody>
        <w:p w:rsidR="00A02782" w:rsidRDefault="00CC3441" w:rsidP="00CC3441">
          <w:pPr>
            <w:pStyle w:val="86E0691965AF4475A8A4409014BA0548"/>
          </w:pPr>
          <w:r w:rsidRPr="00C77648">
            <w:rPr>
              <w:rStyle w:val="20"/>
            </w:rPr>
            <w:t>Место для ввода текста.</w:t>
          </w:r>
        </w:p>
      </w:docPartBody>
    </w:docPart>
    <w:docPart>
      <w:docPartPr>
        <w:name w:val="19C3EA6F381344E7B61EDB6C8DD418FE"/>
        <w:category>
          <w:name w:val="Общие"/>
          <w:gallery w:val="placeholder"/>
        </w:category>
        <w:types>
          <w:type w:val="bbPlcHdr"/>
        </w:types>
        <w:behaviors>
          <w:behavior w:val="content"/>
        </w:behaviors>
        <w:guid w:val="{EEBA4503-A0BF-48B9-A1C5-43904FFE7EAB}"/>
      </w:docPartPr>
      <w:docPartBody>
        <w:p w:rsidR="00A02782" w:rsidRDefault="00CC3441" w:rsidP="00CC3441">
          <w:pPr>
            <w:pStyle w:val="19C3EA6F381344E7B61EDB6C8DD418FE"/>
          </w:pPr>
          <w:r w:rsidRPr="00C77648">
            <w:rPr>
              <w:rStyle w:val="20"/>
            </w:rPr>
            <w:t>Место для ввода текста.</w:t>
          </w:r>
        </w:p>
      </w:docPartBody>
    </w:docPart>
    <w:docPart>
      <w:docPartPr>
        <w:name w:val="CEDCA6DD2BC64001AAD35031A5233707"/>
        <w:category>
          <w:name w:val="Общие"/>
          <w:gallery w:val="placeholder"/>
        </w:category>
        <w:types>
          <w:type w:val="bbPlcHdr"/>
        </w:types>
        <w:behaviors>
          <w:behavior w:val="content"/>
        </w:behaviors>
        <w:guid w:val="{D4A44FE9-6FFD-46E7-8A14-DFA755C2976D}"/>
      </w:docPartPr>
      <w:docPartBody>
        <w:p w:rsidR="00A02782" w:rsidRDefault="00CC3441" w:rsidP="00CC3441">
          <w:pPr>
            <w:pStyle w:val="CEDCA6DD2BC64001AAD35031A5233707"/>
          </w:pPr>
          <w:r w:rsidRPr="00C77648">
            <w:rPr>
              <w:rStyle w:val="20"/>
            </w:rPr>
            <w:t>Место для ввода текста.</w:t>
          </w:r>
        </w:p>
      </w:docPartBody>
    </w:docPart>
    <w:docPart>
      <w:docPartPr>
        <w:name w:val="4C1ACE42207F4E02A34F33DB4AD6BF05"/>
        <w:category>
          <w:name w:val="Общие"/>
          <w:gallery w:val="placeholder"/>
        </w:category>
        <w:types>
          <w:type w:val="bbPlcHdr"/>
        </w:types>
        <w:behaviors>
          <w:behavior w:val="content"/>
        </w:behaviors>
        <w:guid w:val="{92D8CCD4-28D9-4B55-8829-B3CD2C914DB5}"/>
      </w:docPartPr>
      <w:docPartBody>
        <w:p w:rsidR="00A02782" w:rsidRDefault="00CC3441" w:rsidP="00CC3441">
          <w:pPr>
            <w:pStyle w:val="4C1ACE42207F4E02A34F33DB4AD6BF05"/>
          </w:pPr>
          <w:r w:rsidRPr="00C77648">
            <w:rPr>
              <w:rStyle w:val="20"/>
            </w:rPr>
            <w:t>Место для ввода текста.</w:t>
          </w:r>
        </w:p>
      </w:docPartBody>
    </w:docPart>
    <w:docPart>
      <w:docPartPr>
        <w:name w:val="0822430AE44942C7A486BE2A92CB6759"/>
        <w:category>
          <w:name w:val="Общие"/>
          <w:gallery w:val="placeholder"/>
        </w:category>
        <w:types>
          <w:type w:val="bbPlcHdr"/>
        </w:types>
        <w:behaviors>
          <w:behavior w:val="content"/>
        </w:behaviors>
        <w:guid w:val="{CB609EFA-ED00-4C2B-9D53-FBEEF251A12D}"/>
      </w:docPartPr>
      <w:docPartBody>
        <w:p w:rsidR="00A02782" w:rsidRDefault="00CC3441" w:rsidP="00CC3441">
          <w:pPr>
            <w:pStyle w:val="0822430AE44942C7A486BE2A92CB6759"/>
          </w:pPr>
          <w:r w:rsidRPr="00C77648">
            <w:rPr>
              <w:rStyle w:val="20"/>
            </w:rPr>
            <w:t>Место для ввода текста.</w:t>
          </w:r>
        </w:p>
      </w:docPartBody>
    </w:docPart>
    <w:docPart>
      <w:docPartPr>
        <w:name w:val="2CFF64FCCAA848809BE9B3F02FA4FB78"/>
        <w:category>
          <w:name w:val="Общие"/>
          <w:gallery w:val="placeholder"/>
        </w:category>
        <w:types>
          <w:type w:val="bbPlcHdr"/>
        </w:types>
        <w:behaviors>
          <w:behavior w:val="content"/>
        </w:behaviors>
        <w:guid w:val="{418EAA81-59F8-4914-AC57-E6FD47E2623C}"/>
      </w:docPartPr>
      <w:docPartBody>
        <w:p w:rsidR="00A02782" w:rsidRDefault="00CC3441" w:rsidP="00CC3441">
          <w:pPr>
            <w:pStyle w:val="2CFF64FCCAA848809BE9B3F02FA4FB78"/>
          </w:pPr>
          <w:r w:rsidRPr="00C77648">
            <w:rPr>
              <w:rStyle w:val="20"/>
            </w:rPr>
            <w:t>Место для ввода текста.</w:t>
          </w:r>
        </w:p>
      </w:docPartBody>
    </w:docPart>
    <w:docPart>
      <w:docPartPr>
        <w:name w:val="9BD2D471682A4F9B9A3C3C9B75CDB5BA"/>
        <w:category>
          <w:name w:val="Общие"/>
          <w:gallery w:val="placeholder"/>
        </w:category>
        <w:types>
          <w:type w:val="bbPlcHdr"/>
        </w:types>
        <w:behaviors>
          <w:behavior w:val="content"/>
        </w:behaviors>
        <w:guid w:val="{1DA9E6B5-936E-4036-AF24-FC14EA252222}"/>
      </w:docPartPr>
      <w:docPartBody>
        <w:p w:rsidR="00A02782" w:rsidRDefault="00CC3441" w:rsidP="00CC3441">
          <w:pPr>
            <w:pStyle w:val="9BD2D471682A4F9B9A3C3C9B75CDB5BA"/>
          </w:pPr>
          <w:r w:rsidRPr="00C77648">
            <w:rPr>
              <w:rStyle w:val="20"/>
            </w:rPr>
            <w:t>Место для ввода текста.</w:t>
          </w:r>
        </w:p>
      </w:docPartBody>
    </w:docPart>
    <w:docPart>
      <w:docPartPr>
        <w:name w:val="84B8782678824A0EBC492FB6EAA6C1E3"/>
        <w:category>
          <w:name w:val="Общие"/>
          <w:gallery w:val="placeholder"/>
        </w:category>
        <w:types>
          <w:type w:val="bbPlcHdr"/>
        </w:types>
        <w:behaviors>
          <w:behavior w:val="content"/>
        </w:behaviors>
        <w:guid w:val="{A6A68061-6689-447D-B3F1-13520B204159}"/>
      </w:docPartPr>
      <w:docPartBody>
        <w:p w:rsidR="00A02782" w:rsidRDefault="00CC3441" w:rsidP="00CC3441">
          <w:pPr>
            <w:pStyle w:val="84B8782678824A0EBC492FB6EAA6C1E3"/>
          </w:pPr>
          <w:r w:rsidRPr="00C77648">
            <w:rPr>
              <w:rStyle w:val="20"/>
            </w:rPr>
            <w:t>Место для ввода текста.</w:t>
          </w:r>
        </w:p>
      </w:docPartBody>
    </w:docPart>
    <w:docPart>
      <w:docPartPr>
        <w:name w:val="A2C15E6A65AC4FA5B6C80CB89BB03D5E"/>
        <w:category>
          <w:name w:val="Общие"/>
          <w:gallery w:val="placeholder"/>
        </w:category>
        <w:types>
          <w:type w:val="bbPlcHdr"/>
        </w:types>
        <w:behaviors>
          <w:behavior w:val="content"/>
        </w:behaviors>
        <w:guid w:val="{592BCFA2-7BA8-4DDC-BC48-653A294F3E99}"/>
      </w:docPartPr>
      <w:docPartBody>
        <w:p w:rsidR="00A02782" w:rsidRDefault="00CC3441" w:rsidP="00CC3441">
          <w:pPr>
            <w:pStyle w:val="A2C15E6A65AC4FA5B6C80CB89BB03D5E"/>
          </w:pPr>
          <w:r w:rsidRPr="00C77648">
            <w:rPr>
              <w:rStyle w:val="20"/>
            </w:rPr>
            <w:t>Место для ввода текста.</w:t>
          </w:r>
        </w:p>
      </w:docPartBody>
    </w:docPart>
    <w:docPart>
      <w:docPartPr>
        <w:name w:val="3A43DB407F194F9EA2F6B798BF71961F"/>
        <w:category>
          <w:name w:val="Общие"/>
          <w:gallery w:val="placeholder"/>
        </w:category>
        <w:types>
          <w:type w:val="bbPlcHdr"/>
        </w:types>
        <w:behaviors>
          <w:behavior w:val="content"/>
        </w:behaviors>
        <w:guid w:val="{296404C0-59F4-4CEA-96AE-FAAC0F2C1B8E}"/>
      </w:docPartPr>
      <w:docPartBody>
        <w:p w:rsidR="00A02782" w:rsidRDefault="00CC3441" w:rsidP="00CC3441">
          <w:pPr>
            <w:pStyle w:val="3A43DB407F194F9EA2F6B798BF71961F"/>
          </w:pPr>
          <w:r w:rsidRPr="00C77648">
            <w:rPr>
              <w:rStyle w:val="20"/>
            </w:rPr>
            <w:t>Место для ввода текста.</w:t>
          </w:r>
        </w:p>
      </w:docPartBody>
    </w:docPart>
    <w:docPart>
      <w:docPartPr>
        <w:name w:val="389C69213A6141EC91E0D8C86D510EA5"/>
        <w:category>
          <w:name w:val="Общие"/>
          <w:gallery w:val="placeholder"/>
        </w:category>
        <w:types>
          <w:type w:val="bbPlcHdr"/>
        </w:types>
        <w:behaviors>
          <w:behavior w:val="content"/>
        </w:behaviors>
        <w:guid w:val="{D94D3387-0084-4CDE-9723-ED9E8C52A06E}"/>
      </w:docPartPr>
      <w:docPartBody>
        <w:p w:rsidR="00A02782" w:rsidRDefault="00CC3441" w:rsidP="00CC3441">
          <w:pPr>
            <w:pStyle w:val="389C69213A6141EC91E0D8C86D510EA5"/>
          </w:pPr>
          <w:r w:rsidRPr="00C77648">
            <w:rPr>
              <w:rStyle w:val="20"/>
            </w:rPr>
            <w:t>Место для ввода текста.</w:t>
          </w:r>
        </w:p>
      </w:docPartBody>
    </w:docPart>
    <w:docPart>
      <w:docPartPr>
        <w:name w:val="6028450F5C4B40DE91195071C169E015"/>
        <w:category>
          <w:name w:val="Общие"/>
          <w:gallery w:val="placeholder"/>
        </w:category>
        <w:types>
          <w:type w:val="bbPlcHdr"/>
        </w:types>
        <w:behaviors>
          <w:behavior w:val="content"/>
        </w:behaviors>
        <w:guid w:val="{59B03407-9252-4618-B2CE-5E264FEF0062}"/>
      </w:docPartPr>
      <w:docPartBody>
        <w:p w:rsidR="00A02782" w:rsidRDefault="00CC3441" w:rsidP="00CC3441">
          <w:pPr>
            <w:pStyle w:val="6028450F5C4B40DE91195071C169E015"/>
          </w:pPr>
          <w:r w:rsidRPr="00C77648">
            <w:rPr>
              <w:rStyle w:val="20"/>
            </w:rPr>
            <w:t>Место для ввода текста.</w:t>
          </w:r>
        </w:p>
      </w:docPartBody>
    </w:docPart>
    <w:docPart>
      <w:docPartPr>
        <w:name w:val="7334986706E845DEBF6F4053438A024B"/>
        <w:category>
          <w:name w:val="Общие"/>
          <w:gallery w:val="placeholder"/>
        </w:category>
        <w:types>
          <w:type w:val="bbPlcHdr"/>
        </w:types>
        <w:behaviors>
          <w:behavior w:val="content"/>
        </w:behaviors>
        <w:guid w:val="{B8DFD659-C74E-47B4-9B49-1ECDFB8BD773}"/>
      </w:docPartPr>
      <w:docPartBody>
        <w:p w:rsidR="00A02782" w:rsidRDefault="00CC3441" w:rsidP="00CC3441">
          <w:pPr>
            <w:pStyle w:val="7334986706E845DEBF6F4053438A024B"/>
          </w:pPr>
          <w:r w:rsidRPr="00572CAA">
            <w:rPr>
              <w:rStyle w:val="20"/>
            </w:rPr>
            <w:t>Место для ввода текста.</w:t>
          </w:r>
        </w:p>
      </w:docPartBody>
    </w:docPart>
    <w:docPart>
      <w:docPartPr>
        <w:name w:val="86C7F65EBE8448BD9429BB43C8AF183A"/>
        <w:category>
          <w:name w:val="Общие"/>
          <w:gallery w:val="placeholder"/>
        </w:category>
        <w:types>
          <w:type w:val="bbPlcHdr"/>
        </w:types>
        <w:behaviors>
          <w:behavior w:val="content"/>
        </w:behaviors>
        <w:guid w:val="{A36253B6-F8AC-4CF5-9A48-C179662F7959}"/>
      </w:docPartPr>
      <w:docPartBody>
        <w:p w:rsidR="00A02782" w:rsidRDefault="00CC3441" w:rsidP="00CC3441">
          <w:pPr>
            <w:pStyle w:val="86C7F65EBE8448BD9429BB43C8AF183A"/>
          </w:pPr>
          <w:r w:rsidRPr="00572CAA">
            <w:rPr>
              <w:rStyle w:val="20"/>
            </w:rPr>
            <w:t>Место для ввода текста.</w:t>
          </w:r>
        </w:p>
      </w:docPartBody>
    </w:docPart>
    <w:docPart>
      <w:docPartPr>
        <w:name w:val="F433EEBF6D744D2AB4A7DF03C31745ED"/>
        <w:category>
          <w:name w:val="Общие"/>
          <w:gallery w:val="placeholder"/>
        </w:category>
        <w:types>
          <w:type w:val="bbPlcHdr"/>
        </w:types>
        <w:behaviors>
          <w:behavior w:val="content"/>
        </w:behaviors>
        <w:guid w:val="{7DBC338E-13F0-4044-A740-4D89D44B542F}"/>
      </w:docPartPr>
      <w:docPartBody>
        <w:p w:rsidR="00A02782" w:rsidRDefault="006A171C" w:rsidP="006A171C">
          <w:pPr>
            <w:pStyle w:val="F433EEBF6D744D2AB4A7DF03C31745ED"/>
          </w:pPr>
          <w:bookmarkStart w:id="0" w:name="_Hlk527028064"/>
          <w:r w:rsidRPr="004D7743">
            <w:rPr>
              <w:rStyle w:val="a3"/>
              <w:color w:val="FF0000"/>
            </w:rPr>
            <w:t>Выберите элемент. Можно ввести свои данные</w:t>
          </w:r>
          <w:bookmarkEnd w:id="0"/>
        </w:p>
      </w:docPartBody>
    </w:docPart>
    <w:docPart>
      <w:docPartPr>
        <w:name w:val="753642953F594D1596768F2494F7F55A"/>
        <w:category>
          <w:name w:val="Общие"/>
          <w:gallery w:val="placeholder"/>
        </w:category>
        <w:types>
          <w:type w:val="bbPlcHdr"/>
        </w:types>
        <w:behaviors>
          <w:behavior w:val="content"/>
        </w:behaviors>
        <w:guid w:val="{6FD2824B-AD5C-44D9-9A1E-1B8342CB152A}"/>
      </w:docPartPr>
      <w:docPartBody>
        <w:p w:rsidR="00A02782" w:rsidRDefault="006A171C" w:rsidP="006A171C">
          <w:pPr>
            <w:pStyle w:val="753642953F594D1596768F2494F7F55A"/>
          </w:pPr>
          <w:r w:rsidRPr="004D7743">
            <w:rPr>
              <w:rStyle w:val="a3"/>
              <w:color w:val="FF0000"/>
            </w:rPr>
            <w:t>Выберите элемент.</w:t>
          </w:r>
          <w:r w:rsidRPr="004D7743">
            <w:rPr>
              <w:rStyle w:val="a3"/>
              <w:color w:val="FF0000"/>
              <w:lang w:val="en-US"/>
            </w:rPr>
            <w:t xml:space="preserve"> </w:t>
          </w:r>
          <w:r w:rsidRPr="004D7743">
            <w:rPr>
              <w:rStyle w:val="a3"/>
              <w:color w:val="FF0000"/>
            </w:rPr>
            <w:t>Можно ввести свои данные</w:t>
          </w:r>
        </w:p>
      </w:docPartBody>
    </w:docPart>
    <w:docPart>
      <w:docPartPr>
        <w:name w:val="DE1115BE5AD54B95990EB0957AF167D1"/>
        <w:category>
          <w:name w:val="Общие"/>
          <w:gallery w:val="placeholder"/>
        </w:category>
        <w:types>
          <w:type w:val="bbPlcHdr"/>
        </w:types>
        <w:behaviors>
          <w:behavior w:val="content"/>
        </w:behaviors>
        <w:guid w:val="{4526BB9C-2C4F-4D02-97D9-DB90CCDD8D3F}"/>
      </w:docPartPr>
      <w:docPartBody>
        <w:p w:rsidR="00A02782" w:rsidRDefault="00CC3441" w:rsidP="00CC3441">
          <w:pPr>
            <w:pStyle w:val="DE1115BE5AD54B95990EB0957AF167D1"/>
          </w:pPr>
          <w:r w:rsidRPr="007913FA">
            <w:rPr>
              <w:rStyle w:val="20"/>
            </w:rPr>
            <w:t>Выберите элемент.</w:t>
          </w:r>
          <w:r>
            <w:rPr>
              <w:rStyle w:val="20"/>
            </w:rPr>
            <w:t xml:space="preserve"> </w:t>
          </w:r>
          <w:r w:rsidRPr="007913FA">
            <w:rPr>
              <w:rStyle w:val="20"/>
            </w:rPr>
            <w:t>Можно ввести свои данные</w:t>
          </w:r>
        </w:p>
      </w:docPartBody>
    </w:docPart>
    <w:docPart>
      <w:docPartPr>
        <w:name w:val="789C523E7DB34219B1F8E94D8E5F93A9"/>
        <w:category>
          <w:name w:val="Общие"/>
          <w:gallery w:val="placeholder"/>
        </w:category>
        <w:types>
          <w:type w:val="bbPlcHdr"/>
        </w:types>
        <w:behaviors>
          <w:behavior w:val="content"/>
        </w:behaviors>
        <w:guid w:val="{54B571FC-40C2-402D-B275-7D361F5CCE62}"/>
      </w:docPartPr>
      <w:docPartBody>
        <w:p w:rsidR="00A02782" w:rsidRDefault="00CC3441" w:rsidP="00CC3441">
          <w:pPr>
            <w:pStyle w:val="789C523E7DB34219B1F8E94D8E5F93A9"/>
          </w:pPr>
          <w:r w:rsidRPr="00101E22">
            <w:rPr>
              <w:rStyle w:val="20"/>
            </w:rPr>
            <w:t>Выберите элемент.</w:t>
          </w:r>
          <w:r w:rsidRPr="00C972FA">
            <w:rPr>
              <w:rStyle w:val="20"/>
              <w:lang w:val="en-US"/>
            </w:rPr>
            <w:t xml:space="preserve"> </w:t>
          </w:r>
          <w:r>
            <w:rPr>
              <w:rStyle w:val="20"/>
            </w:rPr>
            <w:t>Можно ввести свои данные</w:t>
          </w:r>
        </w:p>
      </w:docPartBody>
    </w:docPart>
    <w:docPart>
      <w:docPartPr>
        <w:name w:val="182D6183912C4C908627AA790F59AD28"/>
        <w:category>
          <w:name w:val="Общие"/>
          <w:gallery w:val="placeholder"/>
        </w:category>
        <w:types>
          <w:type w:val="bbPlcHdr"/>
        </w:types>
        <w:behaviors>
          <w:behavior w:val="content"/>
        </w:behaviors>
        <w:guid w:val="{FD5D1CA3-3D74-48E8-976C-76C693562A1B}"/>
      </w:docPartPr>
      <w:docPartBody>
        <w:p w:rsidR="00A02782" w:rsidRDefault="00CC3441" w:rsidP="00CC3441">
          <w:pPr>
            <w:pStyle w:val="182D6183912C4C908627AA790F59AD28"/>
          </w:pPr>
          <w:r w:rsidRPr="007913FA">
            <w:rPr>
              <w:rStyle w:val="20"/>
            </w:rPr>
            <w:t>Выберите элемент.</w:t>
          </w:r>
          <w:r>
            <w:rPr>
              <w:rStyle w:val="20"/>
            </w:rPr>
            <w:t xml:space="preserve"> </w:t>
          </w:r>
          <w:r w:rsidRPr="007913FA">
            <w:rPr>
              <w:rStyle w:val="20"/>
            </w:rPr>
            <w:t>Можно ввести свои данные</w:t>
          </w:r>
        </w:p>
      </w:docPartBody>
    </w:docPart>
    <w:docPart>
      <w:docPartPr>
        <w:name w:val="09FDACD703DC4117B0BD7E26FDB105E1"/>
        <w:category>
          <w:name w:val="Общие"/>
          <w:gallery w:val="placeholder"/>
        </w:category>
        <w:types>
          <w:type w:val="bbPlcHdr"/>
        </w:types>
        <w:behaviors>
          <w:behavior w:val="content"/>
        </w:behaviors>
        <w:guid w:val="{5A200BFC-B8AD-44B0-A53F-8421C999DF5F}"/>
      </w:docPartPr>
      <w:docPartBody>
        <w:p w:rsidR="00A02782" w:rsidRDefault="00CC3441" w:rsidP="00CC3441">
          <w:pPr>
            <w:pStyle w:val="09FDACD703DC4117B0BD7E26FDB105E1"/>
          </w:pPr>
          <w:r w:rsidRPr="00101E22">
            <w:rPr>
              <w:rStyle w:val="20"/>
            </w:rPr>
            <w:t>Выберите элемент.</w:t>
          </w:r>
          <w:r w:rsidRPr="00C972FA">
            <w:rPr>
              <w:rStyle w:val="20"/>
              <w:lang w:val="en-US"/>
            </w:rPr>
            <w:t xml:space="preserve"> </w:t>
          </w:r>
          <w:r>
            <w:rPr>
              <w:rStyle w:val="20"/>
            </w:rPr>
            <w:t>Можно ввести свои данные</w:t>
          </w:r>
        </w:p>
      </w:docPartBody>
    </w:docPart>
    <w:docPart>
      <w:docPartPr>
        <w:name w:val="4F39BDEAB2364584B7FAE162E4DE44A6"/>
        <w:category>
          <w:name w:val="Общие"/>
          <w:gallery w:val="placeholder"/>
        </w:category>
        <w:types>
          <w:type w:val="bbPlcHdr"/>
        </w:types>
        <w:behaviors>
          <w:behavior w:val="content"/>
        </w:behaviors>
        <w:guid w:val="{AC4E9FBE-5D85-40DD-BDC2-F569DBBBC810}"/>
      </w:docPartPr>
      <w:docPartBody>
        <w:p w:rsidR="00A02782" w:rsidRDefault="00CC3441" w:rsidP="00CC3441">
          <w:pPr>
            <w:pStyle w:val="4F39BDEAB2364584B7FAE162E4DE44A6"/>
          </w:pPr>
          <w:r w:rsidRPr="007913FA">
            <w:rPr>
              <w:rStyle w:val="20"/>
            </w:rPr>
            <w:t>Выберите элемент.</w:t>
          </w:r>
          <w:r>
            <w:rPr>
              <w:rStyle w:val="20"/>
            </w:rPr>
            <w:t xml:space="preserve"> </w:t>
          </w:r>
          <w:r w:rsidRPr="007913FA">
            <w:rPr>
              <w:rStyle w:val="20"/>
            </w:rPr>
            <w:t>Можно ввести свои данные</w:t>
          </w:r>
        </w:p>
      </w:docPartBody>
    </w:docPart>
    <w:docPart>
      <w:docPartPr>
        <w:name w:val="369CE41F37B346ACB5AB31D37678A3EF"/>
        <w:category>
          <w:name w:val="Общие"/>
          <w:gallery w:val="placeholder"/>
        </w:category>
        <w:types>
          <w:type w:val="bbPlcHdr"/>
        </w:types>
        <w:behaviors>
          <w:behavior w:val="content"/>
        </w:behaviors>
        <w:guid w:val="{861ED320-BE87-45D7-809E-A7EB17A26B33}"/>
      </w:docPartPr>
      <w:docPartBody>
        <w:p w:rsidR="00A02782" w:rsidRDefault="00CC3441" w:rsidP="00CC3441">
          <w:pPr>
            <w:pStyle w:val="369CE41F37B346ACB5AB31D37678A3EF"/>
          </w:pPr>
          <w:r w:rsidRPr="00101E22">
            <w:rPr>
              <w:rStyle w:val="20"/>
            </w:rPr>
            <w:t>Выберите элемент.</w:t>
          </w:r>
          <w:r w:rsidRPr="00C972FA">
            <w:rPr>
              <w:rStyle w:val="20"/>
              <w:lang w:val="en-US"/>
            </w:rPr>
            <w:t xml:space="preserve"> </w:t>
          </w:r>
          <w:r>
            <w:rPr>
              <w:rStyle w:val="20"/>
            </w:rPr>
            <w:t>Можно ввести свои данные</w:t>
          </w:r>
        </w:p>
      </w:docPartBody>
    </w:docPart>
    <w:docPart>
      <w:docPartPr>
        <w:name w:val="5D683E63990F4BF0BFB58D75A294BF4C"/>
        <w:category>
          <w:name w:val="Общие"/>
          <w:gallery w:val="placeholder"/>
        </w:category>
        <w:types>
          <w:type w:val="bbPlcHdr"/>
        </w:types>
        <w:behaviors>
          <w:behavior w:val="content"/>
        </w:behaviors>
        <w:guid w:val="{86F2A6D3-ED24-47AC-B83D-0D3D156DB89F}"/>
      </w:docPartPr>
      <w:docPartBody>
        <w:p w:rsidR="00A02782" w:rsidRDefault="00CC3441" w:rsidP="00CC3441">
          <w:pPr>
            <w:pStyle w:val="5D683E63990F4BF0BFB58D75A294BF4C"/>
          </w:pPr>
          <w:r w:rsidRPr="00C77648">
            <w:rPr>
              <w:rStyle w:val="20"/>
            </w:rPr>
            <w:t>Место для ввода текста.</w:t>
          </w:r>
        </w:p>
      </w:docPartBody>
    </w:docPart>
    <w:docPart>
      <w:docPartPr>
        <w:name w:val="C0D20A1975944BDDB10F4517225F45CA"/>
        <w:category>
          <w:name w:val="Общие"/>
          <w:gallery w:val="placeholder"/>
        </w:category>
        <w:types>
          <w:type w:val="bbPlcHdr"/>
        </w:types>
        <w:behaviors>
          <w:behavior w:val="content"/>
        </w:behaviors>
        <w:guid w:val="{F7D270A1-5075-4FC9-8826-44EAD084821F}"/>
      </w:docPartPr>
      <w:docPartBody>
        <w:p w:rsidR="00A02782" w:rsidRDefault="006A171C" w:rsidP="006A171C">
          <w:pPr>
            <w:pStyle w:val="C0D20A1975944BDDB10F4517225F45CA"/>
          </w:pPr>
          <w:r w:rsidRPr="00871D26">
            <w:rPr>
              <w:rStyle w:val="a3"/>
            </w:rPr>
            <w:t xml:space="preserve">Выберите элемент. </w:t>
          </w:r>
          <w:r w:rsidRPr="007913FA">
            <w:rPr>
              <w:rStyle w:val="a3"/>
            </w:rPr>
            <w:t>Можно ввести свои данные</w:t>
          </w:r>
        </w:p>
      </w:docPartBody>
    </w:docPart>
    <w:docPart>
      <w:docPartPr>
        <w:name w:val="23673B3D2D8A45E784419381DBE8FBDD"/>
        <w:category>
          <w:name w:val="Общие"/>
          <w:gallery w:val="placeholder"/>
        </w:category>
        <w:types>
          <w:type w:val="bbPlcHdr"/>
        </w:types>
        <w:behaviors>
          <w:behavior w:val="content"/>
        </w:behaviors>
        <w:guid w:val="{756A1D88-2ABD-4839-9E47-B201630FDD45}"/>
      </w:docPartPr>
      <w:docPartBody>
        <w:p w:rsidR="00A02782" w:rsidRDefault="006A171C" w:rsidP="006A171C">
          <w:pPr>
            <w:pStyle w:val="23673B3D2D8A45E784419381DBE8FBDD"/>
          </w:pPr>
          <w:r w:rsidRPr="00101E22">
            <w:rPr>
              <w:rStyle w:val="a3"/>
            </w:rPr>
            <w:t>Выберите элемент.</w:t>
          </w:r>
          <w:r w:rsidRPr="00C972FA">
            <w:rPr>
              <w:rStyle w:val="a3"/>
              <w:lang w:val="en-US"/>
            </w:rPr>
            <w:t xml:space="preserve"> </w:t>
          </w:r>
          <w:r>
            <w:rPr>
              <w:rStyle w:val="a3"/>
            </w:rPr>
            <w:t>Можно ввести свои данные</w:t>
          </w:r>
        </w:p>
      </w:docPartBody>
    </w:docPart>
    <w:docPart>
      <w:docPartPr>
        <w:name w:val="AD66E06EF3264BD9AD0202EEAF0D7701"/>
        <w:category>
          <w:name w:val="Общие"/>
          <w:gallery w:val="placeholder"/>
        </w:category>
        <w:types>
          <w:type w:val="bbPlcHdr"/>
        </w:types>
        <w:behaviors>
          <w:behavior w:val="content"/>
        </w:behaviors>
        <w:guid w:val="{B64C556E-8935-4F08-B97E-ADA49FEEBE29}"/>
      </w:docPartPr>
      <w:docPartBody>
        <w:p w:rsidR="00A02782" w:rsidRDefault="00CC3441" w:rsidP="00CC3441">
          <w:pPr>
            <w:pStyle w:val="AD66E06EF3264BD9AD0202EEAF0D7701"/>
          </w:pPr>
          <w:r w:rsidRPr="00C77648">
            <w:rPr>
              <w:rStyle w:val="20"/>
            </w:rPr>
            <w:t>Место для ввода текста.</w:t>
          </w:r>
        </w:p>
      </w:docPartBody>
    </w:docPart>
    <w:docPart>
      <w:docPartPr>
        <w:name w:val="B721551D1AF245F3945D3DA4A76DB5AB"/>
        <w:category>
          <w:name w:val="Общие"/>
          <w:gallery w:val="placeholder"/>
        </w:category>
        <w:types>
          <w:type w:val="bbPlcHdr"/>
        </w:types>
        <w:behaviors>
          <w:behavior w:val="content"/>
        </w:behaviors>
        <w:guid w:val="{FA53012B-A64A-4E5F-A40D-B9179A90DFF2}"/>
      </w:docPartPr>
      <w:docPartBody>
        <w:p w:rsidR="00A02782" w:rsidRDefault="006A171C" w:rsidP="006A171C">
          <w:pPr>
            <w:pStyle w:val="B721551D1AF245F3945D3DA4A76DB5AB"/>
          </w:pPr>
          <w:r w:rsidRPr="00871D26">
            <w:rPr>
              <w:rStyle w:val="a3"/>
            </w:rPr>
            <w:t xml:space="preserve">Выберите элемент. </w:t>
          </w:r>
          <w:r w:rsidRPr="007913FA">
            <w:rPr>
              <w:rStyle w:val="a3"/>
            </w:rPr>
            <w:t>Можно ввести свои данные</w:t>
          </w:r>
        </w:p>
      </w:docPartBody>
    </w:docPart>
    <w:docPart>
      <w:docPartPr>
        <w:name w:val="6C521F197B5E466C94130E1E9FD2C2ED"/>
        <w:category>
          <w:name w:val="Общие"/>
          <w:gallery w:val="placeholder"/>
        </w:category>
        <w:types>
          <w:type w:val="bbPlcHdr"/>
        </w:types>
        <w:behaviors>
          <w:behavior w:val="content"/>
        </w:behaviors>
        <w:guid w:val="{0B90FA26-9F77-485D-AC77-D2A71915CA50}"/>
      </w:docPartPr>
      <w:docPartBody>
        <w:p w:rsidR="00A02782" w:rsidRDefault="006A171C" w:rsidP="006A171C">
          <w:pPr>
            <w:pStyle w:val="6C521F197B5E466C94130E1E9FD2C2ED"/>
          </w:pPr>
          <w:r w:rsidRPr="00101E22">
            <w:rPr>
              <w:rStyle w:val="a3"/>
            </w:rPr>
            <w:t>Выберите элемент.</w:t>
          </w:r>
          <w:r w:rsidRPr="00C972FA">
            <w:rPr>
              <w:rStyle w:val="a3"/>
              <w:lang w:val="en-US"/>
            </w:rPr>
            <w:t xml:space="preserve"> </w:t>
          </w:r>
          <w:r>
            <w:rPr>
              <w:rStyle w:val="a3"/>
            </w:rPr>
            <w:t>Можно ввести свои данные</w:t>
          </w:r>
        </w:p>
      </w:docPartBody>
    </w:docPart>
    <w:docPart>
      <w:docPartPr>
        <w:name w:val="765410A9E525488C976930D54DC01868"/>
        <w:category>
          <w:name w:val="Общие"/>
          <w:gallery w:val="placeholder"/>
        </w:category>
        <w:types>
          <w:type w:val="bbPlcHdr"/>
        </w:types>
        <w:behaviors>
          <w:behavior w:val="content"/>
        </w:behaviors>
        <w:guid w:val="{0644FC89-A61A-49ED-AE7A-6E97CF0BB4F3}"/>
      </w:docPartPr>
      <w:docPartBody>
        <w:p w:rsidR="00A02782" w:rsidRDefault="00CC3441" w:rsidP="00CC3441">
          <w:pPr>
            <w:pStyle w:val="765410A9E525488C976930D54DC01868"/>
          </w:pPr>
          <w:r w:rsidRPr="00572CAA">
            <w:rPr>
              <w:rStyle w:val="20"/>
            </w:rPr>
            <w:t>Место для ввода текста.</w:t>
          </w:r>
        </w:p>
      </w:docPartBody>
    </w:docPart>
    <w:docPart>
      <w:docPartPr>
        <w:name w:val="39B561078521460F82F48711FB10F41B"/>
        <w:category>
          <w:name w:val="Общие"/>
          <w:gallery w:val="placeholder"/>
        </w:category>
        <w:types>
          <w:type w:val="bbPlcHdr"/>
        </w:types>
        <w:behaviors>
          <w:behavior w:val="content"/>
        </w:behaviors>
        <w:guid w:val="{3E3B9B1E-FFC3-428C-93DC-C910560FC542}"/>
      </w:docPartPr>
      <w:docPartBody>
        <w:p w:rsidR="00A02782" w:rsidRDefault="00CC3441" w:rsidP="00CC3441">
          <w:pPr>
            <w:pStyle w:val="39B561078521460F82F48711FB10F41B"/>
          </w:pPr>
          <w:r w:rsidRPr="00572CAA">
            <w:rPr>
              <w:rStyle w:val="20"/>
            </w:rPr>
            <w:t>Место для ввода текста.</w:t>
          </w:r>
        </w:p>
      </w:docPartBody>
    </w:docPart>
    <w:docPart>
      <w:docPartPr>
        <w:name w:val="75038512FA6E45E094C3667CBB858013"/>
        <w:category>
          <w:name w:val="Общие"/>
          <w:gallery w:val="placeholder"/>
        </w:category>
        <w:types>
          <w:type w:val="bbPlcHdr"/>
        </w:types>
        <w:behaviors>
          <w:behavior w:val="content"/>
        </w:behaviors>
        <w:guid w:val="{D412CB71-1AA3-41C6-A3E6-68308314D3E6}"/>
      </w:docPartPr>
      <w:docPartBody>
        <w:p w:rsidR="00A02782" w:rsidRDefault="00CC3441" w:rsidP="00CC3441">
          <w:pPr>
            <w:pStyle w:val="75038512FA6E45E094C3667CBB858013"/>
          </w:pPr>
          <w:r w:rsidRPr="002E0323">
            <w:rPr>
              <w:rStyle w:val="20"/>
            </w:rPr>
            <w:t>Место для ввода текста.</w:t>
          </w:r>
        </w:p>
      </w:docPartBody>
    </w:docPart>
    <w:docPart>
      <w:docPartPr>
        <w:name w:val="82F1AE0903124AA2A9A6B6E0F9B2F75E"/>
        <w:category>
          <w:name w:val="Общие"/>
          <w:gallery w:val="placeholder"/>
        </w:category>
        <w:types>
          <w:type w:val="bbPlcHdr"/>
        </w:types>
        <w:behaviors>
          <w:behavior w:val="content"/>
        </w:behaviors>
        <w:guid w:val="{53E69B78-68B9-496D-9BB0-91E7C2A8B9B3}"/>
      </w:docPartPr>
      <w:docPartBody>
        <w:p w:rsidR="00B4310F" w:rsidRDefault="00A02782" w:rsidP="00A02782">
          <w:pPr>
            <w:pStyle w:val="82F1AE0903124AA2A9A6B6E0F9B2F75E"/>
          </w:pPr>
          <w:r w:rsidRPr="00C77648">
            <w:rPr>
              <w:rStyle w:val="20"/>
            </w:rPr>
            <w:t>Место для ввода текста.</w:t>
          </w:r>
        </w:p>
      </w:docPartBody>
    </w:docPart>
    <w:docPart>
      <w:docPartPr>
        <w:name w:val="FE5B70E1461F40D3B4A68E3DD7ED44AE"/>
        <w:category>
          <w:name w:val="Общие"/>
          <w:gallery w:val="placeholder"/>
        </w:category>
        <w:types>
          <w:type w:val="bbPlcHdr"/>
        </w:types>
        <w:behaviors>
          <w:behavior w:val="content"/>
        </w:behaviors>
        <w:guid w:val="{D5B5EF12-2771-4F9A-B49F-D0AC5CB2D825}"/>
      </w:docPartPr>
      <w:docPartBody>
        <w:p w:rsidR="00B4310F" w:rsidRDefault="00B4310F" w:rsidP="00B4310F">
          <w:pPr>
            <w:pStyle w:val="FE5B70E1461F40D3B4A68E3DD7ED44AE"/>
          </w:pPr>
          <w:r w:rsidRPr="00C77648">
            <w:rPr>
              <w:rStyle w:val="20"/>
            </w:rPr>
            <w:t>Место для ввода текста.</w:t>
          </w:r>
        </w:p>
      </w:docPartBody>
    </w:docPart>
    <w:docPart>
      <w:docPartPr>
        <w:name w:val="B9C97634756C48A5A49A0323C1B0BBD4"/>
        <w:category>
          <w:name w:val="Общие"/>
          <w:gallery w:val="placeholder"/>
        </w:category>
        <w:types>
          <w:type w:val="bbPlcHdr"/>
        </w:types>
        <w:behaviors>
          <w:behavior w:val="content"/>
        </w:behaviors>
        <w:guid w:val="{937717FE-4E1E-4B5E-BA6E-E22E8CBE45FC}"/>
      </w:docPartPr>
      <w:docPartBody>
        <w:p w:rsidR="00B4310F" w:rsidRDefault="006A171C" w:rsidP="00C7415B">
          <w:pPr>
            <w:pStyle w:val="B9C97634756C48A5A49A0323C1B0BBD45"/>
          </w:pPr>
          <w:r w:rsidRPr="009457D6">
            <w:t>Литература</w:t>
          </w:r>
        </w:p>
      </w:docPartBody>
    </w:docPart>
    <w:docPart>
      <w:docPartPr>
        <w:name w:val="9E2E1F77B8434AC8A1FDD6A1A176A3E4"/>
        <w:category>
          <w:name w:val="Общие"/>
          <w:gallery w:val="placeholder"/>
        </w:category>
        <w:types>
          <w:type w:val="bbPlcHdr"/>
        </w:types>
        <w:behaviors>
          <w:behavior w:val="content"/>
        </w:behaviors>
        <w:guid w:val="{E7597BC0-EBDC-4F01-8512-FFC14AEFF297}"/>
      </w:docPartPr>
      <w:docPartBody>
        <w:p w:rsidR="00B4310F" w:rsidRDefault="00B4310F" w:rsidP="00B4310F">
          <w:pPr>
            <w:pStyle w:val="9E2E1F77B8434AC8A1FDD6A1A176A3E4"/>
          </w:pPr>
          <w:r w:rsidRPr="0054350B">
            <w:rPr>
              <w:rStyle w:val="20"/>
            </w:rPr>
            <w:t>Выберите стандартный блок.</w:t>
          </w:r>
        </w:p>
      </w:docPartBody>
    </w:docPart>
    <w:docPart>
      <w:docPartPr>
        <w:name w:val="DE7E3C3439104313AB56DBE72DAF9C31"/>
        <w:category>
          <w:name w:val="Общие"/>
          <w:gallery w:val="placeholder"/>
        </w:category>
        <w:types>
          <w:type w:val="bbPlcHdr"/>
        </w:types>
        <w:behaviors>
          <w:behavior w:val="content"/>
        </w:behaviors>
        <w:guid w:val="{78170902-534C-47C3-B1EE-C08DD944880E}"/>
      </w:docPartPr>
      <w:docPartBody>
        <w:p w:rsidR="00B4310F" w:rsidRDefault="00B4310F" w:rsidP="00B4310F">
          <w:pPr>
            <w:pStyle w:val="DE7E3C3439104313AB56DBE72DAF9C31"/>
          </w:pPr>
          <w:r w:rsidRPr="00572CAA">
            <w:rPr>
              <w:rStyle w:val="20"/>
            </w:rPr>
            <w:t>Место для ввода текста.</w:t>
          </w:r>
        </w:p>
      </w:docPartBody>
    </w:docPart>
    <w:docPart>
      <w:docPartPr>
        <w:name w:val="BF61FCD907A540A592B845708E33F9C3"/>
        <w:category>
          <w:name w:val="Общие"/>
          <w:gallery w:val="placeholder"/>
        </w:category>
        <w:types>
          <w:type w:val="bbPlcHdr"/>
        </w:types>
        <w:behaviors>
          <w:behavior w:val="content"/>
        </w:behaviors>
        <w:guid w:val="{6BC2C4AA-348D-4AC2-A685-941A8C6DF4C0}"/>
      </w:docPartPr>
      <w:docPartBody>
        <w:p w:rsidR="00B4310F" w:rsidRDefault="00B4310F" w:rsidP="00B4310F">
          <w:pPr>
            <w:pStyle w:val="BF61FCD907A540A592B845708E33F9C3"/>
          </w:pPr>
          <w:r w:rsidRPr="0054350B">
            <w:rPr>
              <w:rStyle w:val="20"/>
            </w:rPr>
            <w:t>Выберите стандартный блок.</w:t>
          </w:r>
        </w:p>
      </w:docPartBody>
    </w:docPart>
    <w:docPart>
      <w:docPartPr>
        <w:name w:val="21C3E17F3BB843C3A255DCCABEA9CD15"/>
        <w:category>
          <w:name w:val="Общие"/>
          <w:gallery w:val="placeholder"/>
        </w:category>
        <w:types>
          <w:type w:val="bbPlcHdr"/>
        </w:types>
        <w:behaviors>
          <w:behavior w:val="content"/>
        </w:behaviors>
        <w:guid w:val="{DD89F60D-8611-4894-808A-48D03C903879}"/>
      </w:docPartPr>
      <w:docPartBody>
        <w:p w:rsidR="00B4310F" w:rsidRDefault="00B4310F" w:rsidP="00B4310F">
          <w:pPr>
            <w:pStyle w:val="21C3E17F3BB843C3A255DCCABEA9CD15"/>
          </w:pPr>
          <w:r w:rsidRPr="00572CAA">
            <w:rPr>
              <w:rStyle w:val="20"/>
            </w:rPr>
            <w:t>Место для ввода текста.</w:t>
          </w:r>
        </w:p>
      </w:docPartBody>
    </w:docPart>
    <w:docPart>
      <w:docPartPr>
        <w:name w:val="C1EACC376F514E32B27F42D54D83EC49"/>
        <w:category>
          <w:name w:val="Общие"/>
          <w:gallery w:val="placeholder"/>
        </w:category>
        <w:types>
          <w:type w:val="bbPlcHdr"/>
        </w:types>
        <w:behaviors>
          <w:behavior w:val="content"/>
        </w:behaviors>
        <w:guid w:val="{5FE0258F-9B0D-4729-8348-8AD2F55F2F6A}"/>
      </w:docPartPr>
      <w:docPartBody>
        <w:p w:rsidR="00B4310F" w:rsidRDefault="00B4310F" w:rsidP="00B4310F">
          <w:pPr>
            <w:pStyle w:val="C1EACC376F514E32B27F42D54D83EC49"/>
          </w:pPr>
          <w:r w:rsidRPr="00572CAA">
            <w:rPr>
              <w:rStyle w:val="20"/>
            </w:rPr>
            <w:t>Место для ввода текста.</w:t>
          </w:r>
        </w:p>
      </w:docPartBody>
    </w:docPart>
    <w:docPart>
      <w:docPartPr>
        <w:name w:val="CA0075A19E9D4E029246DAD315FAD766"/>
        <w:category>
          <w:name w:val="Общие"/>
          <w:gallery w:val="placeholder"/>
        </w:category>
        <w:types>
          <w:type w:val="bbPlcHdr"/>
        </w:types>
        <w:behaviors>
          <w:behavior w:val="content"/>
        </w:behaviors>
        <w:guid w:val="{67F1AB94-5B91-4397-A38B-42CBCF09EA7F}"/>
      </w:docPartPr>
      <w:docPartBody>
        <w:p w:rsidR="00B4310F" w:rsidRDefault="00B4310F" w:rsidP="00B4310F">
          <w:pPr>
            <w:pStyle w:val="CA0075A19E9D4E029246DAD315FAD766"/>
          </w:pPr>
          <w:r w:rsidRPr="00572CAA">
            <w:rPr>
              <w:rStyle w:val="20"/>
            </w:rPr>
            <w:t>Место для ввода текста.</w:t>
          </w:r>
        </w:p>
      </w:docPartBody>
    </w:docPart>
    <w:docPart>
      <w:docPartPr>
        <w:name w:val="E13FE89D01FB4BF6A142644D1587035A"/>
        <w:category>
          <w:name w:val="Общие"/>
          <w:gallery w:val="placeholder"/>
        </w:category>
        <w:types>
          <w:type w:val="bbPlcHdr"/>
        </w:types>
        <w:behaviors>
          <w:behavior w:val="content"/>
        </w:behaviors>
        <w:guid w:val="{30FAE4CE-89F5-47A7-A5D0-B69B72A75158}"/>
      </w:docPartPr>
      <w:docPartBody>
        <w:p w:rsidR="00B4310F" w:rsidRDefault="00B4310F" w:rsidP="00B4310F">
          <w:pPr>
            <w:pStyle w:val="E13FE89D01FB4BF6A142644D1587035A"/>
          </w:pPr>
          <w:r w:rsidRPr="00572CAA">
            <w:rPr>
              <w:rStyle w:val="20"/>
            </w:rPr>
            <w:t>Место для ввода текста.</w:t>
          </w:r>
        </w:p>
      </w:docPartBody>
    </w:docPart>
    <w:docPart>
      <w:docPartPr>
        <w:name w:val="7646A4AE5F8749C9B60175C6B34FFB81"/>
        <w:category>
          <w:name w:val="Общие"/>
          <w:gallery w:val="placeholder"/>
        </w:category>
        <w:types>
          <w:type w:val="bbPlcHdr"/>
        </w:types>
        <w:behaviors>
          <w:behavior w:val="content"/>
        </w:behaviors>
        <w:guid w:val="{B16C6313-3421-4ECF-B63C-D1BC53DD99DB}"/>
      </w:docPartPr>
      <w:docPartBody>
        <w:p w:rsidR="00B4310F" w:rsidRDefault="00B4310F" w:rsidP="00B4310F">
          <w:pPr>
            <w:pStyle w:val="7646A4AE5F8749C9B60175C6B34FFB81"/>
          </w:pPr>
          <w:r w:rsidRPr="00572CAA">
            <w:rPr>
              <w:rStyle w:val="20"/>
            </w:rPr>
            <w:t>Место для ввода текста.</w:t>
          </w:r>
        </w:p>
      </w:docPartBody>
    </w:docPart>
    <w:docPart>
      <w:docPartPr>
        <w:name w:val="ED64F777434C464BA0B5B960E81029B3"/>
        <w:category>
          <w:name w:val="Общие"/>
          <w:gallery w:val="placeholder"/>
        </w:category>
        <w:types>
          <w:type w:val="bbPlcHdr"/>
        </w:types>
        <w:behaviors>
          <w:behavior w:val="content"/>
        </w:behaviors>
        <w:guid w:val="{E91242BE-5D2F-4FC2-A092-B3860405B8AA}"/>
      </w:docPartPr>
      <w:docPartBody>
        <w:p w:rsidR="00B4310F" w:rsidRDefault="00B4310F" w:rsidP="00B4310F">
          <w:pPr>
            <w:pStyle w:val="ED64F777434C464BA0B5B960E81029B3"/>
          </w:pPr>
          <w:r w:rsidRPr="00572CAA">
            <w:rPr>
              <w:rStyle w:val="20"/>
            </w:rPr>
            <w:t>Место для ввода текста.</w:t>
          </w:r>
        </w:p>
      </w:docPartBody>
    </w:docPart>
    <w:docPart>
      <w:docPartPr>
        <w:name w:val="F47A07621A854438846CCA13C54C6622"/>
        <w:category>
          <w:name w:val="Общие"/>
          <w:gallery w:val="placeholder"/>
        </w:category>
        <w:types>
          <w:type w:val="bbPlcHdr"/>
        </w:types>
        <w:behaviors>
          <w:behavior w:val="content"/>
        </w:behaviors>
        <w:guid w:val="{7DAC93DE-5947-4601-99A3-24F5AA474610}"/>
      </w:docPartPr>
      <w:docPartBody>
        <w:p w:rsidR="00B4310F" w:rsidRDefault="00B4310F" w:rsidP="00B4310F">
          <w:pPr>
            <w:pStyle w:val="F47A07621A854438846CCA13C54C6622"/>
          </w:pPr>
          <w:r w:rsidRPr="00572CAA">
            <w:rPr>
              <w:rStyle w:val="20"/>
            </w:rPr>
            <w:t>Место для ввода текста.</w:t>
          </w:r>
        </w:p>
      </w:docPartBody>
    </w:docPart>
    <w:docPart>
      <w:docPartPr>
        <w:name w:val="38067172DAD74788B1C7935BF2ECA660"/>
        <w:category>
          <w:name w:val="Общие"/>
          <w:gallery w:val="placeholder"/>
        </w:category>
        <w:types>
          <w:type w:val="bbPlcHdr"/>
        </w:types>
        <w:behaviors>
          <w:behavior w:val="content"/>
        </w:behaviors>
        <w:guid w:val="{33129833-FAAC-4447-B47A-87E7769A40CA}"/>
      </w:docPartPr>
      <w:docPartBody>
        <w:p w:rsidR="00B4310F" w:rsidRDefault="00B4310F" w:rsidP="00B4310F">
          <w:pPr>
            <w:pStyle w:val="38067172DAD74788B1C7935BF2ECA660"/>
          </w:pPr>
          <w:r w:rsidRPr="00572CAA">
            <w:rPr>
              <w:rStyle w:val="20"/>
            </w:rPr>
            <w:t>Место для ввода текста.</w:t>
          </w:r>
        </w:p>
      </w:docPartBody>
    </w:docPart>
    <w:docPart>
      <w:docPartPr>
        <w:name w:val="0D010C985871488B88B31C3C3DC60704"/>
        <w:category>
          <w:name w:val="Общие"/>
          <w:gallery w:val="placeholder"/>
        </w:category>
        <w:types>
          <w:type w:val="bbPlcHdr"/>
        </w:types>
        <w:behaviors>
          <w:behavior w:val="content"/>
        </w:behaviors>
        <w:guid w:val="{47C42A2A-C3B4-48AF-9171-848240B32A4F}"/>
      </w:docPartPr>
      <w:docPartBody>
        <w:p w:rsidR="00B4310F" w:rsidRDefault="00B4310F" w:rsidP="00B4310F">
          <w:pPr>
            <w:pStyle w:val="0D010C985871488B88B31C3C3DC60704"/>
          </w:pPr>
          <w:r w:rsidRPr="00572CAA">
            <w:rPr>
              <w:rStyle w:val="20"/>
            </w:rPr>
            <w:t>Место для ввода текста.</w:t>
          </w:r>
        </w:p>
      </w:docPartBody>
    </w:docPart>
    <w:docPart>
      <w:docPartPr>
        <w:name w:val="8D521F0DF5A34B34A59A3349EC3B8E04"/>
        <w:category>
          <w:name w:val="Общие"/>
          <w:gallery w:val="placeholder"/>
        </w:category>
        <w:types>
          <w:type w:val="bbPlcHdr"/>
        </w:types>
        <w:behaviors>
          <w:behavior w:val="content"/>
        </w:behaviors>
        <w:guid w:val="{1E00CEC5-B76F-45CB-9B64-0631645CD4A9}"/>
      </w:docPartPr>
      <w:docPartBody>
        <w:p w:rsidR="00B4310F" w:rsidRDefault="00B4310F" w:rsidP="00B4310F">
          <w:pPr>
            <w:pStyle w:val="8D521F0DF5A34B34A59A3349EC3B8E04"/>
          </w:pPr>
          <w:r w:rsidRPr="00572CAA">
            <w:rPr>
              <w:rStyle w:val="20"/>
            </w:rPr>
            <w:t>Место для ввода текста.</w:t>
          </w:r>
        </w:p>
      </w:docPartBody>
    </w:docPart>
    <w:docPart>
      <w:docPartPr>
        <w:name w:val="357F3D9886994DA5A9EF24D0E73A0346"/>
        <w:category>
          <w:name w:val="Общие"/>
          <w:gallery w:val="placeholder"/>
        </w:category>
        <w:types>
          <w:type w:val="bbPlcHdr"/>
        </w:types>
        <w:behaviors>
          <w:behavior w:val="content"/>
        </w:behaviors>
        <w:guid w:val="{F4AC0ED5-2DCB-4FB9-87FA-6C825604E8E6}"/>
      </w:docPartPr>
      <w:docPartBody>
        <w:p w:rsidR="00B4310F" w:rsidRDefault="00B4310F" w:rsidP="00B4310F">
          <w:pPr>
            <w:pStyle w:val="357F3D9886994DA5A9EF24D0E73A0346"/>
          </w:pPr>
          <w:r w:rsidRPr="00255C47">
            <w:rPr>
              <w:rStyle w:val="20"/>
            </w:rPr>
            <w:t>Место для ввода даты.</w:t>
          </w:r>
        </w:p>
      </w:docPartBody>
    </w:docPart>
    <w:docPart>
      <w:docPartPr>
        <w:name w:val="8D217250FB6240AC98593F655DA07E47"/>
        <w:category>
          <w:name w:val="Общие"/>
          <w:gallery w:val="placeholder"/>
        </w:category>
        <w:types>
          <w:type w:val="bbPlcHdr"/>
        </w:types>
        <w:behaviors>
          <w:behavior w:val="content"/>
        </w:behaviors>
        <w:guid w:val="{0EBE2007-DCF9-4329-BA95-23EEA48B077C}"/>
      </w:docPartPr>
      <w:docPartBody>
        <w:p w:rsidR="00B4310F" w:rsidRDefault="00B4310F" w:rsidP="00B4310F">
          <w:pPr>
            <w:pStyle w:val="8D217250FB6240AC98593F655DA07E47"/>
          </w:pPr>
          <w:r w:rsidRPr="00572CAA">
            <w:rPr>
              <w:rStyle w:val="20"/>
            </w:rPr>
            <w:t>Место для ввода текста.</w:t>
          </w:r>
        </w:p>
      </w:docPartBody>
    </w:docPart>
    <w:docPart>
      <w:docPartPr>
        <w:name w:val="0F19033C21AF45D692FC145CE36A26C5"/>
        <w:category>
          <w:name w:val="Общие"/>
          <w:gallery w:val="placeholder"/>
        </w:category>
        <w:types>
          <w:type w:val="bbPlcHdr"/>
        </w:types>
        <w:behaviors>
          <w:behavior w:val="content"/>
        </w:behaviors>
        <w:guid w:val="{28897406-4C07-406A-86D0-16085E89FB93}"/>
      </w:docPartPr>
      <w:docPartBody>
        <w:p w:rsidR="00B4310F" w:rsidRDefault="00B4310F" w:rsidP="00B4310F">
          <w:pPr>
            <w:pStyle w:val="0F19033C21AF45D692FC145CE36A26C5"/>
          </w:pPr>
          <w:r w:rsidRPr="00572CAA">
            <w:rPr>
              <w:rStyle w:val="20"/>
            </w:rPr>
            <w:t>Место для ввода текста.</w:t>
          </w:r>
        </w:p>
      </w:docPartBody>
    </w:docPart>
    <w:docPart>
      <w:docPartPr>
        <w:name w:val="BA560BCDD68D43128B8755D56D9F2FDE"/>
        <w:category>
          <w:name w:val="Общие"/>
          <w:gallery w:val="placeholder"/>
        </w:category>
        <w:types>
          <w:type w:val="bbPlcHdr"/>
        </w:types>
        <w:behaviors>
          <w:behavior w:val="content"/>
        </w:behaviors>
        <w:guid w:val="{D025517A-3566-4827-9754-DA779A915BF6}"/>
      </w:docPartPr>
      <w:docPartBody>
        <w:p w:rsidR="00A54B6B" w:rsidRDefault="00A54B6B" w:rsidP="00A54B6B">
          <w:pPr>
            <w:pStyle w:val="BA560BCDD68D43128B8755D56D9F2FDE"/>
          </w:pPr>
          <w:r w:rsidRPr="007913FA">
            <w:rPr>
              <w:rStyle w:val="20"/>
            </w:rPr>
            <w:t>Выберите элемент.</w:t>
          </w:r>
          <w:r>
            <w:rPr>
              <w:rStyle w:val="20"/>
            </w:rPr>
            <w:t xml:space="preserve"> </w:t>
          </w:r>
          <w:r w:rsidRPr="007913FA">
            <w:rPr>
              <w:rStyle w:val="20"/>
            </w:rPr>
            <w:t>Можно ввести свои данные</w:t>
          </w:r>
        </w:p>
      </w:docPartBody>
    </w:docPart>
    <w:docPart>
      <w:docPartPr>
        <w:name w:val="62650CBDF030450194D2E3D01DC59E61"/>
        <w:category>
          <w:name w:val="Общие"/>
          <w:gallery w:val="placeholder"/>
        </w:category>
        <w:types>
          <w:type w:val="bbPlcHdr"/>
        </w:types>
        <w:behaviors>
          <w:behavior w:val="content"/>
        </w:behaviors>
        <w:guid w:val="{BB483DBA-3CA3-4C53-ABA0-B7B950BDB551}"/>
      </w:docPartPr>
      <w:docPartBody>
        <w:p w:rsidR="00A54B6B" w:rsidRDefault="00A54B6B" w:rsidP="00A54B6B">
          <w:pPr>
            <w:pStyle w:val="62650CBDF030450194D2E3D01DC59E61"/>
          </w:pPr>
          <w:r w:rsidRPr="00101E22">
            <w:rPr>
              <w:rStyle w:val="20"/>
            </w:rPr>
            <w:t>Выберите элемент.</w:t>
          </w:r>
          <w:r w:rsidRPr="00C972FA">
            <w:rPr>
              <w:rStyle w:val="20"/>
              <w:lang w:val="en-US"/>
            </w:rPr>
            <w:t xml:space="preserve"> </w:t>
          </w:r>
          <w:r>
            <w:rPr>
              <w:rStyle w:val="20"/>
            </w:rPr>
            <w:t>Можно ввести свои данные</w:t>
          </w:r>
        </w:p>
      </w:docPartBody>
    </w:docPart>
    <w:docPart>
      <w:docPartPr>
        <w:name w:val="71C49E0A2C60440A8C10B4805D418DA2"/>
        <w:category>
          <w:name w:val="Общие"/>
          <w:gallery w:val="placeholder"/>
        </w:category>
        <w:types>
          <w:type w:val="bbPlcHdr"/>
        </w:types>
        <w:behaviors>
          <w:behavior w:val="content"/>
        </w:behaviors>
        <w:guid w:val="{9FA36EE1-409A-4487-AF16-6F72514F0339}"/>
      </w:docPartPr>
      <w:docPartBody>
        <w:p w:rsidR="00A54B6B" w:rsidRDefault="00A54B6B" w:rsidP="00A54B6B">
          <w:pPr>
            <w:pStyle w:val="71C49E0A2C60440A8C10B4805D418DA2"/>
          </w:pPr>
          <w:r w:rsidRPr="00101E22">
            <w:rPr>
              <w:rStyle w:val="20"/>
            </w:rPr>
            <w:t>Выберите элемент.</w:t>
          </w:r>
          <w:r w:rsidRPr="00C972FA">
            <w:rPr>
              <w:rStyle w:val="20"/>
              <w:lang w:val="en-US"/>
            </w:rPr>
            <w:t xml:space="preserve"> </w:t>
          </w:r>
          <w:r>
            <w:rPr>
              <w:rStyle w:val="20"/>
            </w:rPr>
            <w:t>Можно ввести свои данные</w:t>
          </w:r>
        </w:p>
      </w:docPartBody>
    </w:docPart>
    <w:docPart>
      <w:docPartPr>
        <w:name w:val="242A5C6DA6F144BAA471825776DE263A"/>
        <w:category>
          <w:name w:val="Общие"/>
          <w:gallery w:val="placeholder"/>
        </w:category>
        <w:types>
          <w:type w:val="bbPlcHdr"/>
        </w:types>
        <w:behaviors>
          <w:behavior w:val="content"/>
        </w:behaviors>
        <w:guid w:val="{8B8F3C92-1B2D-4B12-80A3-3D67EA913F07}"/>
      </w:docPartPr>
      <w:docPartBody>
        <w:p w:rsidR="00A54B6B" w:rsidRDefault="00A54B6B" w:rsidP="00A54B6B">
          <w:pPr>
            <w:pStyle w:val="242A5C6DA6F144BAA471825776DE263A"/>
          </w:pPr>
          <w:r w:rsidRPr="00101E22">
            <w:rPr>
              <w:rStyle w:val="20"/>
            </w:rPr>
            <w:t>Выберите элемент.</w:t>
          </w:r>
          <w:r w:rsidRPr="00C972FA">
            <w:rPr>
              <w:rStyle w:val="20"/>
              <w:lang w:val="en-US"/>
            </w:rPr>
            <w:t xml:space="preserve"> </w:t>
          </w:r>
          <w:r>
            <w:rPr>
              <w:rStyle w:val="20"/>
            </w:rPr>
            <w:t>Можно ввести свои данные</w:t>
          </w:r>
        </w:p>
      </w:docPartBody>
    </w:docPart>
    <w:docPart>
      <w:docPartPr>
        <w:name w:val="DefaultPlaceholder_-1854013440"/>
        <w:category>
          <w:name w:val="Общие"/>
          <w:gallery w:val="placeholder"/>
        </w:category>
        <w:types>
          <w:type w:val="bbPlcHdr"/>
        </w:types>
        <w:behaviors>
          <w:behavior w:val="content"/>
        </w:behaviors>
        <w:guid w:val="{35176E3E-7C12-4BDE-8EE4-BEF4D2EA307B}"/>
      </w:docPartPr>
      <w:docPartBody>
        <w:p w:rsidR="00A54B6B" w:rsidRDefault="00A54B6B">
          <w:r w:rsidRPr="00A14ED1">
            <w:rPr>
              <w:rStyle w:val="20"/>
            </w:rPr>
            <w:t>Место для ввода текста.</w:t>
          </w:r>
        </w:p>
      </w:docPartBody>
    </w:docPart>
    <w:docPart>
      <w:docPartPr>
        <w:name w:val="AF44D97A6CE248C390EC4A0A3E299F0A"/>
        <w:category>
          <w:name w:val="Общие"/>
          <w:gallery w:val="placeholder"/>
        </w:category>
        <w:types>
          <w:type w:val="bbPlcHdr"/>
        </w:types>
        <w:behaviors>
          <w:behavior w:val="content"/>
        </w:behaviors>
        <w:guid w:val="{3BA48300-6ED9-4996-8A99-23E08AFA58E7}"/>
      </w:docPartPr>
      <w:docPartBody>
        <w:p w:rsidR="00747650" w:rsidRDefault="00E05098" w:rsidP="00E05098">
          <w:pPr>
            <w:pStyle w:val="AF44D97A6CE248C390EC4A0A3E299F0A"/>
          </w:pPr>
          <w:r w:rsidRPr="00C77648">
            <w:rPr>
              <w:rStyle w:val="20"/>
            </w:rPr>
            <w:t>Место для ввода текста.</w:t>
          </w:r>
        </w:p>
      </w:docPartBody>
    </w:docPart>
    <w:docPart>
      <w:docPartPr>
        <w:name w:val="2E7DD338DD9A4113AF465E7A24AC582E"/>
        <w:category>
          <w:name w:val="Общие"/>
          <w:gallery w:val="placeholder"/>
        </w:category>
        <w:types>
          <w:type w:val="bbPlcHdr"/>
        </w:types>
        <w:behaviors>
          <w:behavior w:val="content"/>
        </w:behaviors>
        <w:guid w:val="{56E98FA0-E292-43E6-BC66-634E64670017}"/>
      </w:docPartPr>
      <w:docPartBody>
        <w:p w:rsidR="00747650" w:rsidRDefault="00E05098" w:rsidP="00E05098">
          <w:pPr>
            <w:pStyle w:val="2E7DD338DD9A4113AF465E7A24AC582E"/>
          </w:pPr>
          <w:r w:rsidRPr="00C77648">
            <w:rPr>
              <w:rStyle w:val="20"/>
            </w:rPr>
            <w:t>Место для ввода текста.</w:t>
          </w:r>
        </w:p>
      </w:docPartBody>
    </w:docPart>
    <w:docPart>
      <w:docPartPr>
        <w:name w:val="A1A92B81AD7C4CE88AA6083387DB1072"/>
        <w:category>
          <w:name w:val="Общие"/>
          <w:gallery w:val="placeholder"/>
        </w:category>
        <w:types>
          <w:type w:val="bbPlcHdr"/>
        </w:types>
        <w:behaviors>
          <w:behavior w:val="content"/>
        </w:behaviors>
        <w:guid w:val="{A77DAB53-9C74-4A3F-8293-84602FDC6CCD}"/>
      </w:docPartPr>
      <w:docPartBody>
        <w:p w:rsidR="00747650" w:rsidRDefault="00E05098" w:rsidP="00E05098">
          <w:pPr>
            <w:pStyle w:val="A1A92B81AD7C4CE88AA6083387DB1072"/>
          </w:pPr>
          <w:r w:rsidRPr="00C77648">
            <w:rPr>
              <w:rStyle w:val="20"/>
            </w:rPr>
            <w:t>Место для ввода текста.</w:t>
          </w:r>
        </w:p>
      </w:docPartBody>
    </w:docPart>
    <w:docPart>
      <w:docPartPr>
        <w:name w:val="6C1885C9DED3464A8C6CF685963E55BF"/>
        <w:category>
          <w:name w:val="Общие"/>
          <w:gallery w:val="placeholder"/>
        </w:category>
        <w:types>
          <w:type w:val="bbPlcHdr"/>
        </w:types>
        <w:behaviors>
          <w:behavior w:val="content"/>
        </w:behaviors>
        <w:guid w:val="{39E8B8DA-3995-4683-966C-69699E0DA4FE}"/>
      </w:docPartPr>
      <w:docPartBody>
        <w:p w:rsidR="00747650" w:rsidRDefault="00E05098" w:rsidP="00E05098">
          <w:pPr>
            <w:pStyle w:val="6C1885C9DED3464A8C6CF685963E55BF"/>
          </w:pPr>
          <w:r w:rsidRPr="00C77648">
            <w:rPr>
              <w:rStyle w:val="20"/>
            </w:rPr>
            <w:t>Место для ввода текста.</w:t>
          </w:r>
        </w:p>
      </w:docPartBody>
    </w:docPart>
    <w:docPart>
      <w:docPartPr>
        <w:name w:val="F7C98532EAF84DCE8D3131773E89C447"/>
        <w:category>
          <w:name w:val="Общие"/>
          <w:gallery w:val="placeholder"/>
        </w:category>
        <w:types>
          <w:type w:val="bbPlcHdr"/>
        </w:types>
        <w:behaviors>
          <w:behavior w:val="content"/>
        </w:behaviors>
        <w:guid w:val="{EA943A26-B6D3-4DE3-B73A-D94DAA78B88B}"/>
      </w:docPartPr>
      <w:docPartBody>
        <w:p w:rsidR="00747650" w:rsidRDefault="00E05098" w:rsidP="00E05098">
          <w:pPr>
            <w:pStyle w:val="F7C98532EAF84DCE8D3131773E89C447"/>
          </w:pPr>
          <w:r w:rsidRPr="00C77648">
            <w:rPr>
              <w:rStyle w:val="20"/>
            </w:rPr>
            <w:t>Место для ввода текста.</w:t>
          </w:r>
        </w:p>
      </w:docPartBody>
    </w:docPart>
    <w:docPart>
      <w:docPartPr>
        <w:name w:val="F4A3BFD43C2447BD88D88176D3FB9159"/>
        <w:category>
          <w:name w:val="Общие"/>
          <w:gallery w:val="placeholder"/>
        </w:category>
        <w:types>
          <w:type w:val="bbPlcHdr"/>
        </w:types>
        <w:behaviors>
          <w:behavior w:val="content"/>
        </w:behaviors>
        <w:guid w:val="{D1D3BD05-048D-4F26-9223-CB8C3A22E45A}"/>
      </w:docPartPr>
      <w:docPartBody>
        <w:p w:rsidR="00747650" w:rsidRDefault="00E05098" w:rsidP="00E05098">
          <w:pPr>
            <w:pStyle w:val="F4A3BFD43C2447BD88D88176D3FB9159"/>
          </w:pPr>
          <w:r w:rsidRPr="00C77648">
            <w:rPr>
              <w:rStyle w:val="20"/>
            </w:rPr>
            <w:t>Место для ввода текста.</w:t>
          </w:r>
        </w:p>
      </w:docPartBody>
    </w:docPart>
    <w:docPart>
      <w:docPartPr>
        <w:name w:val="D5E0926AC7B84F8F9C2B2E383E7C0CD6"/>
        <w:category>
          <w:name w:val="Общие"/>
          <w:gallery w:val="placeholder"/>
        </w:category>
        <w:types>
          <w:type w:val="bbPlcHdr"/>
        </w:types>
        <w:behaviors>
          <w:behavior w:val="content"/>
        </w:behaviors>
        <w:guid w:val="{81024736-6959-4CF3-A9D5-4467F54E9B44}"/>
      </w:docPartPr>
      <w:docPartBody>
        <w:p w:rsidR="00747650" w:rsidRDefault="00E05098" w:rsidP="00E05098">
          <w:pPr>
            <w:pStyle w:val="D5E0926AC7B84F8F9C2B2E383E7C0CD6"/>
          </w:pPr>
          <w:r w:rsidRPr="00C77648">
            <w:rPr>
              <w:rStyle w:val="20"/>
            </w:rPr>
            <w:t>Место для ввода текста.</w:t>
          </w:r>
        </w:p>
      </w:docPartBody>
    </w:docPart>
    <w:docPart>
      <w:docPartPr>
        <w:name w:val="B13B84E39969404EAF7B3E49DFAFC467"/>
        <w:category>
          <w:name w:val="Общие"/>
          <w:gallery w:val="placeholder"/>
        </w:category>
        <w:types>
          <w:type w:val="bbPlcHdr"/>
        </w:types>
        <w:behaviors>
          <w:behavior w:val="content"/>
        </w:behaviors>
        <w:guid w:val="{CD04C3DB-C271-4495-8532-D4699932D7F2}"/>
      </w:docPartPr>
      <w:docPartBody>
        <w:p w:rsidR="00747650" w:rsidRDefault="00E05098" w:rsidP="00E05098">
          <w:pPr>
            <w:pStyle w:val="B13B84E39969404EAF7B3E49DFAFC467"/>
          </w:pPr>
          <w:r w:rsidRPr="00C77648">
            <w:rPr>
              <w:rStyle w:val="20"/>
            </w:rPr>
            <w:t>Место для ввода текста.</w:t>
          </w:r>
        </w:p>
      </w:docPartBody>
    </w:docPart>
    <w:docPart>
      <w:docPartPr>
        <w:name w:val="3E4704934A924A2AB6CD7D8B36DA06F5"/>
        <w:category>
          <w:name w:val="Общие"/>
          <w:gallery w:val="placeholder"/>
        </w:category>
        <w:types>
          <w:type w:val="bbPlcHdr"/>
        </w:types>
        <w:behaviors>
          <w:behavior w:val="content"/>
        </w:behaviors>
        <w:guid w:val="{2465D39B-00E0-4F9A-B67C-20E62C43EDFD}"/>
      </w:docPartPr>
      <w:docPartBody>
        <w:p w:rsidR="00747650" w:rsidRDefault="00E05098" w:rsidP="00E05098">
          <w:pPr>
            <w:pStyle w:val="3E4704934A924A2AB6CD7D8B36DA06F5"/>
          </w:pPr>
          <w:r w:rsidRPr="00C77648">
            <w:rPr>
              <w:rStyle w:val="20"/>
            </w:rPr>
            <w:t>Место для ввода текста.</w:t>
          </w:r>
        </w:p>
      </w:docPartBody>
    </w:docPart>
    <w:docPart>
      <w:docPartPr>
        <w:name w:val="7CC55736539B41ECA4A81356F8192DCC"/>
        <w:category>
          <w:name w:val="Общие"/>
          <w:gallery w:val="placeholder"/>
        </w:category>
        <w:types>
          <w:type w:val="bbPlcHdr"/>
        </w:types>
        <w:behaviors>
          <w:behavior w:val="content"/>
        </w:behaviors>
        <w:guid w:val="{281FDF5B-9F63-447C-8022-78866478E84E}"/>
      </w:docPartPr>
      <w:docPartBody>
        <w:p w:rsidR="005909C5" w:rsidRDefault="007E6A52" w:rsidP="007E6A52">
          <w:pPr>
            <w:pStyle w:val="7CC55736539B41ECA4A81356F8192DCC"/>
          </w:pPr>
          <w:r w:rsidRPr="00F33F90">
            <w:rPr>
              <w:rStyle w:val="20"/>
            </w:rPr>
            <w:t>Место для ввода текста.</w:t>
          </w:r>
        </w:p>
      </w:docPartBody>
    </w:docPart>
    <w:docPart>
      <w:docPartPr>
        <w:name w:val="4348860B9A464B3295DF9F62D56D857A"/>
        <w:category>
          <w:name w:val="Общие"/>
          <w:gallery w:val="placeholder"/>
        </w:category>
        <w:types>
          <w:type w:val="bbPlcHdr"/>
        </w:types>
        <w:behaviors>
          <w:behavior w:val="content"/>
        </w:behaviors>
        <w:guid w:val="{030AFF18-2DB7-46DB-A58D-5F9BCF7A9F45}"/>
      </w:docPartPr>
      <w:docPartBody>
        <w:p w:rsidR="005909C5" w:rsidRDefault="007E6A52" w:rsidP="007E6A52">
          <w:pPr>
            <w:pStyle w:val="4348860B9A464B3295DF9F62D56D857A"/>
          </w:pPr>
          <w:r w:rsidRPr="00F33F90">
            <w:rPr>
              <w:rStyle w:val="20"/>
            </w:rPr>
            <w:t>Место для ввода текста.</w:t>
          </w:r>
        </w:p>
      </w:docPartBody>
    </w:docPart>
    <w:docPart>
      <w:docPartPr>
        <w:name w:val="3F746D81ECC7424AAF8F58695C88B30E"/>
        <w:category>
          <w:name w:val="Общие"/>
          <w:gallery w:val="placeholder"/>
        </w:category>
        <w:types>
          <w:type w:val="bbPlcHdr"/>
        </w:types>
        <w:behaviors>
          <w:behavior w:val="content"/>
        </w:behaviors>
        <w:guid w:val="{635A3F00-C91C-48AE-9353-1F264999B6D1}"/>
      </w:docPartPr>
      <w:docPartBody>
        <w:p w:rsidR="005909C5" w:rsidRDefault="007E6A52" w:rsidP="007E6A52">
          <w:pPr>
            <w:pStyle w:val="3F746D81ECC7424AAF8F58695C88B30E"/>
          </w:pPr>
          <w:r w:rsidRPr="00F33F90">
            <w:rPr>
              <w:rStyle w:val="20"/>
            </w:rPr>
            <w:t>Место для ввода текста.</w:t>
          </w:r>
        </w:p>
      </w:docPartBody>
    </w:docPart>
    <w:docPart>
      <w:docPartPr>
        <w:name w:val="87BAEDD1B2E04B399333907676610ADB"/>
        <w:category>
          <w:name w:val="Общие"/>
          <w:gallery w:val="placeholder"/>
        </w:category>
        <w:types>
          <w:type w:val="bbPlcHdr"/>
        </w:types>
        <w:behaviors>
          <w:behavior w:val="content"/>
        </w:behaviors>
        <w:guid w:val="{CE7CAEA5-B692-46D2-8962-EA5E97DB25DE}"/>
      </w:docPartPr>
      <w:docPartBody>
        <w:p w:rsidR="005909C5" w:rsidRDefault="007E6A52" w:rsidP="007E6A52">
          <w:pPr>
            <w:pStyle w:val="87BAEDD1B2E04B399333907676610ADB"/>
          </w:pPr>
          <w:r w:rsidRPr="00F33F90">
            <w:rPr>
              <w:rStyle w:val="20"/>
            </w:rPr>
            <w:t>Место для ввода текста.</w:t>
          </w:r>
        </w:p>
      </w:docPartBody>
    </w:docPart>
    <w:docPart>
      <w:docPartPr>
        <w:name w:val="FCB67042320A4B509879A1B8F75BBD99"/>
        <w:category>
          <w:name w:val="Общие"/>
          <w:gallery w:val="placeholder"/>
        </w:category>
        <w:types>
          <w:type w:val="bbPlcHdr"/>
        </w:types>
        <w:behaviors>
          <w:behavior w:val="content"/>
        </w:behaviors>
        <w:guid w:val="{A64019FD-B0BB-485F-93D5-7F873DB995DC}"/>
      </w:docPartPr>
      <w:docPartBody>
        <w:p w:rsidR="005909C5" w:rsidRDefault="007E6A52" w:rsidP="007E6A52">
          <w:pPr>
            <w:pStyle w:val="FCB67042320A4B509879A1B8F75BBD99"/>
          </w:pPr>
          <w:r w:rsidRPr="00F33F90">
            <w:rPr>
              <w:rStyle w:val="20"/>
            </w:rPr>
            <w:t>Место для ввода текста.</w:t>
          </w:r>
        </w:p>
      </w:docPartBody>
    </w:docPart>
    <w:docPart>
      <w:docPartPr>
        <w:name w:val="88817204A9734979A28164405B6ACE8D"/>
        <w:category>
          <w:name w:val="Общие"/>
          <w:gallery w:val="placeholder"/>
        </w:category>
        <w:types>
          <w:type w:val="bbPlcHdr"/>
        </w:types>
        <w:behaviors>
          <w:behavior w:val="content"/>
        </w:behaviors>
        <w:guid w:val="{C1CDFD96-3482-46CB-A092-C29435EDE57D}"/>
      </w:docPartPr>
      <w:docPartBody>
        <w:p w:rsidR="005909C5" w:rsidRDefault="007E6A52" w:rsidP="007E6A52">
          <w:pPr>
            <w:pStyle w:val="88817204A9734979A28164405B6ACE8D"/>
          </w:pPr>
          <w:r w:rsidRPr="00F33F90">
            <w:rPr>
              <w:rStyle w:val="20"/>
            </w:rPr>
            <w:t>Место для ввода текста.</w:t>
          </w:r>
        </w:p>
      </w:docPartBody>
    </w:docPart>
    <w:docPart>
      <w:docPartPr>
        <w:name w:val="189333B2DADE4BA09A16C2992F3F43BE"/>
        <w:category>
          <w:name w:val="Общие"/>
          <w:gallery w:val="placeholder"/>
        </w:category>
        <w:types>
          <w:type w:val="bbPlcHdr"/>
        </w:types>
        <w:behaviors>
          <w:behavior w:val="content"/>
        </w:behaviors>
        <w:guid w:val="{4668BA77-1F8E-422A-B210-C0004F35CF61}"/>
      </w:docPartPr>
      <w:docPartBody>
        <w:p w:rsidR="005909C5" w:rsidRDefault="007E6A52" w:rsidP="007E6A52">
          <w:pPr>
            <w:pStyle w:val="189333B2DADE4BA09A16C2992F3F43BE"/>
          </w:pPr>
          <w:r w:rsidRPr="00F33F90">
            <w:rPr>
              <w:rStyle w:val="20"/>
            </w:rPr>
            <w:t>Место для ввода текста.</w:t>
          </w:r>
        </w:p>
      </w:docPartBody>
    </w:docPart>
    <w:docPart>
      <w:docPartPr>
        <w:name w:val="DEC86671524B41A78DC65E0058C59176"/>
        <w:category>
          <w:name w:val="Общие"/>
          <w:gallery w:val="placeholder"/>
        </w:category>
        <w:types>
          <w:type w:val="bbPlcHdr"/>
        </w:types>
        <w:behaviors>
          <w:behavior w:val="content"/>
        </w:behaviors>
        <w:guid w:val="{5DAA21EC-D61C-473F-8AAF-823EF51875B0}"/>
      </w:docPartPr>
      <w:docPartBody>
        <w:p w:rsidR="005909C5" w:rsidRDefault="007E6A52" w:rsidP="007E6A52">
          <w:pPr>
            <w:pStyle w:val="DEC86671524B41A78DC65E0058C59176"/>
          </w:pPr>
          <w:r w:rsidRPr="00F33F90">
            <w:rPr>
              <w:rStyle w:val="20"/>
            </w:rPr>
            <w:t>Место для ввода текста.</w:t>
          </w:r>
        </w:p>
      </w:docPartBody>
    </w:docPart>
    <w:docPart>
      <w:docPartPr>
        <w:name w:val="4D2548A6581C4680BCA906773FF735A4"/>
        <w:category>
          <w:name w:val="Общие"/>
          <w:gallery w:val="placeholder"/>
        </w:category>
        <w:types>
          <w:type w:val="bbPlcHdr"/>
        </w:types>
        <w:behaviors>
          <w:behavior w:val="content"/>
        </w:behaviors>
        <w:guid w:val="{DAE4E929-C510-4393-9452-4310F86524A2}"/>
      </w:docPartPr>
      <w:docPartBody>
        <w:p w:rsidR="005909C5" w:rsidRDefault="007E6A52" w:rsidP="007E6A52">
          <w:pPr>
            <w:pStyle w:val="4D2548A6581C4680BCA906773FF735A4"/>
          </w:pPr>
          <w:r w:rsidRPr="00F33F90">
            <w:rPr>
              <w:rStyle w:val="20"/>
            </w:rPr>
            <w:t>Место для ввода текста.</w:t>
          </w:r>
        </w:p>
      </w:docPartBody>
    </w:docPart>
    <w:docPart>
      <w:docPartPr>
        <w:name w:val="FAB2AB11628F47B8A569946B12E7F908"/>
        <w:category>
          <w:name w:val="Общие"/>
          <w:gallery w:val="placeholder"/>
        </w:category>
        <w:types>
          <w:type w:val="bbPlcHdr"/>
        </w:types>
        <w:behaviors>
          <w:behavior w:val="content"/>
        </w:behaviors>
        <w:guid w:val="{DC53B6DE-55F1-4E0D-8EB6-6E06F66BEA44}"/>
      </w:docPartPr>
      <w:docPartBody>
        <w:p w:rsidR="005909C5" w:rsidRDefault="007E6A52" w:rsidP="007E6A52">
          <w:pPr>
            <w:pStyle w:val="FAB2AB11628F47B8A569946B12E7F908"/>
          </w:pPr>
          <w:r w:rsidRPr="00F33F90">
            <w:rPr>
              <w:rStyle w:val="20"/>
            </w:rPr>
            <w:t>Место для ввода текста.</w:t>
          </w:r>
        </w:p>
      </w:docPartBody>
    </w:docPart>
    <w:docPart>
      <w:docPartPr>
        <w:name w:val="CDAF892505DE4D539320E0E99D360AC0"/>
        <w:category>
          <w:name w:val="Общие"/>
          <w:gallery w:val="placeholder"/>
        </w:category>
        <w:types>
          <w:type w:val="bbPlcHdr"/>
        </w:types>
        <w:behaviors>
          <w:behavior w:val="content"/>
        </w:behaviors>
        <w:guid w:val="{330D8D01-F79E-4C9E-9C4D-04D3C47372D9}"/>
      </w:docPartPr>
      <w:docPartBody>
        <w:p w:rsidR="009E5147" w:rsidRDefault="009E5147" w:rsidP="009E5147">
          <w:pPr>
            <w:pStyle w:val="CDAF892505DE4D539320E0E99D360AC0"/>
          </w:pPr>
          <w:r w:rsidRPr="00255C47">
            <w:rPr>
              <w:rStyle w:val="20"/>
            </w:rPr>
            <w:t>Место для ввода даты.</w:t>
          </w:r>
        </w:p>
      </w:docPartBody>
    </w:docPart>
    <w:docPart>
      <w:docPartPr>
        <w:name w:val="6764BF8DF9904B589B6F495271ACBE59"/>
        <w:category>
          <w:name w:val="Общие"/>
          <w:gallery w:val="placeholder"/>
        </w:category>
        <w:types>
          <w:type w:val="bbPlcHdr"/>
        </w:types>
        <w:behaviors>
          <w:behavior w:val="content"/>
        </w:behaviors>
        <w:guid w:val="{F2C6847E-EC45-4C39-B733-5BF0A85267CB}"/>
      </w:docPartPr>
      <w:docPartBody>
        <w:p w:rsidR="009E5147" w:rsidRDefault="009E5147" w:rsidP="009E5147">
          <w:pPr>
            <w:pStyle w:val="6764BF8DF9904B589B6F495271ACBE59"/>
          </w:pPr>
          <w:r w:rsidRPr="00255C47">
            <w:rPr>
              <w:rStyle w:val="20"/>
            </w:rPr>
            <w:t>Место для ввода даты.</w:t>
          </w:r>
        </w:p>
      </w:docPartBody>
    </w:docPart>
    <w:docPart>
      <w:docPartPr>
        <w:name w:val="9DE4CCA0EC224AA4A680F0ABBB132D80"/>
        <w:category>
          <w:name w:val="Общие"/>
          <w:gallery w:val="placeholder"/>
        </w:category>
        <w:types>
          <w:type w:val="bbPlcHdr"/>
        </w:types>
        <w:behaviors>
          <w:behavior w:val="content"/>
        </w:behaviors>
        <w:guid w:val="{0D0561B9-68DB-4972-B4D4-C4765630BA19}"/>
      </w:docPartPr>
      <w:docPartBody>
        <w:p w:rsidR="009E5147" w:rsidRDefault="009E5147" w:rsidP="009E5147">
          <w:pPr>
            <w:pStyle w:val="9DE4CCA0EC224AA4A680F0ABBB132D80"/>
          </w:pPr>
          <w:r w:rsidRPr="00255C47">
            <w:rPr>
              <w:rStyle w:val="20"/>
            </w:rPr>
            <w:t>Место для ввода даты.</w:t>
          </w:r>
        </w:p>
      </w:docPartBody>
    </w:docPart>
    <w:docPart>
      <w:docPartPr>
        <w:name w:val="B3F9D3626F104707AE004A1033DE60A4"/>
        <w:category>
          <w:name w:val="Общие"/>
          <w:gallery w:val="placeholder"/>
        </w:category>
        <w:types>
          <w:type w:val="bbPlcHdr"/>
        </w:types>
        <w:behaviors>
          <w:behavior w:val="content"/>
        </w:behaviors>
        <w:guid w:val="{731C3ACC-C647-40E9-ADFF-A063340D39F3}"/>
      </w:docPartPr>
      <w:docPartBody>
        <w:p w:rsidR="009E5147" w:rsidRDefault="009E5147" w:rsidP="009E5147">
          <w:pPr>
            <w:pStyle w:val="B3F9D3626F104707AE004A1033DE60A4"/>
          </w:pPr>
          <w:r w:rsidRPr="00255C47">
            <w:rPr>
              <w:rStyle w:val="20"/>
            </w:rPr>
            <w:t>Место для ввода даты.</w:t>
          </w:r>
        </w:p>
      </w:docPartBody>
    </w:docPart>
    <w:docPart>
      <w:docPartPr>
        <w:name w:val="FACFD117BCCB49E0BD4D11E3500D7A0B"/>
        <w:category>
          <w:name w:val="Общие"/>
          <w:gallery w:val="placeholder"/>
        </w:category>
        <w:types>
          <w:type w:val="bbPlcHdr"/>
        </w:types>
        <w:behaviors>
          <w:behavior w:val="content"/>
        </w:behaviors>
        <w:guid w:val="{30EDAD1A-7BBB-48CB-B84E-F6ADD2354555}"/>
      </w:docPartPr>
      <w:docPartBody>
        <w:p w:rsidR="009E5147" w:rsidRDefault="009E5147" w:rsidP="009E5147">
          <w:pPr>
            <w:pStyle w:val="FACFD117BCCB49E0BD4D11E3500D7A0B"/>
          </w:pPr>
          <w:r w:rsidRPr="00255C47">
            <w:rPr>
              <w:rStyle w:val="20"/>
            </w:rPr>
            <w:t>Место для ввода даты.</w:t>
          </w:r>
        </w:p>
      </w:docPartBody>
    </w:docPart>
    <w:docPart>
      <w:docPartPr>
        <w:name w:val="DefaultPlaceholder_-1854013435"/>
        <w:category>
          <w:name w:val="Общие"/>
          <w:gallery w:val="placeholder"/>
        </w:category>
        <w:types>
          <w:type w:val="bbPlcHdr"/>
        </w:types>
        <w:behaviors>
          <w:behavior w:val="content"/>
        </w:behaviors>
        <w:guid w:val="{03F27E6B-6446-463C-B6D3-499B576F1EC4}"/>
      </w:docPartPr>
      <w:docPartBody>
        <w:p w:rsidR="009E2992" w:rsidRDefault="006A171C">
          <w:r w:rsidRPr="00CB7857">
            <w:rPr>
              <w:rStyle w:val="a3"/>
            </w:rPr>
            <w:t>Введите любое содержимое, которое хотите повторить, включая другие элементы управления содержимым. Чтобы повторить части таблицы, вы можете также добавить этот элемент управления вокруг строк таблицы.</w:t>
          </w:r>
        </w:p>
      </w:docPartBody>
    </w:docPart>
    <w:docPart>
      <w:docPartPr>
        <w:name w:val="70C0F56F8944426FA2256B37B5CF0681"/>
        <w:category>
          <w:name w:val="Общие"/>
          <w:gallery w:val="placeholder"/>
        </w:category>
        <w:types>
          <w:type w:val="bbPlcHdr"/>
        </w:types>
        <w:behaviors>
          <w:behavior w:val="content"/>
        </w:behaviors>
        <w:guid w:val="{1C197B82-3406-41F4-852C-83EE331CA104}"/>
      </w:docPartPr>
      <w:docPartBody>
        <w:p w:rsidR="009E2992" w:rsidRDefault="006A171C" w:rsidP="006A171C">
          <w:pPr>
            <w:pStyle w:val="70C0F56F8944426FA2256B37B5CF0681"/>
          </w:pPr>
          <w:r w:rsidRPr="0041002B">
            <w:rPr>
              <w:rFonts w:eastAsiaTheme="minorHAnsi"/>
              <w:vanish/>
              <w:sz w:val="14"/>
            </w:rPr>
            <w:t>Выберите элемент.</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ACF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Monotype Corsiva">
    <w:altName w:val="Monotype Corsiva"/>
    <w:panose1 w:val="03010101010201010101"/>
    <w:charset w:val="CC"/>
    <w:family w:val="script"/>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53740"/>
    <w:multiLevelType w:val="hybridMultilevel"/>
    <w:tmpl w:val="005C1182"/>
    <w:lvl w:ilvl="0" w:tplc="213C7CF6">
      <w:start w:val="1"/>
      <w:numFmt w:val="decimal"/>
      <w:lvlText w:val="%1"/>
      <w:lvlJc w:val="left"/>
      <w:pPr>
        <w:ind w:left="540" w:hanging="360"/>
      </w:pPr>
      <w:rPr>
        <w:rFonts w:ascii="Times New Roman" w:hAnsi="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ED50B2B"/>
    <w:multiLevelType w:val="hybridMultilevel"/>
    <w:tmpl w:val="2D8CAA7C"/>
    <w:lvl w:ilvl="0" w:tplc="E04EB3A6">
      <w:start w:val="1"/>
      <w:numFmt w:val="decimal"/>
      <w:lvlText w:val="%1"/>
      <w:lvlJc w:val="left"/>
      <w:pPr>
        <w:ind w:left="1440" w:hanging="36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16cid:durableId="832380652">
    <w:abstractNumId w:val="1"/>
  </w:num>
  <w:num w:numId="2" w16cid:durableId="278269124">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67D"/>
    <w:rsid w:val="000054A6"/>
    <w:rsid w:val="00030DC4"/>
    <w:rsid w:val="0003798B"/>
    <w:rsid w:val="00050E01"/>
    <w:rsid w:val="00051AEC"/>
    <w:rsid w:val="000556F0"/>
    <w:rsid w:val="000647F5"/>
    <w:rsid w:val="000753EE"/>
    <w:rsid w:val="00080A7A"/>
    <w:rsid w:val="000824E4"/>
    <w:rsid w:val="00083760"/>
    <w:rsid w:val="00096392"/>
    <w:rsid w:val="000A08A8"/>
    <w:rsid w:val="000A0BBC"/>
    <w:rsid w:val="000A0EFE"/>
    <w:rsid w:val="000A2AFB"/>
    <w:rsid w:val="000C039F"/>
    <w:rsid w:val="000C0519"/>
    <w:rsid w:val="000D5470"/>
    <w:rsid w:val="000F78AB"/>
    <w:rsid w:val="00115174"/>
    <w:rsid w:val="00121A4E"/>
    <w:rsid w:val="00126FB7"/>
    <w:rsid w:val="00130D8A"/>
    <w:rsid w:val="00141311"/>
    <w:rsid w:val="001462BB"/>
    <w:rsid w:val="00153971"/>
    <w:rsid w:val="00157A44"/>
    <w:rsid w:val="00157D8E"/>
    <w:rsid w:val="00166B9E"/>
    <w:rsid w:val="00175250"/>
    <w:rsid w:val="001935C6"/>
    <w:rsid w:val="001937F8"/>
    <w:rsid w:val="001A31F9"/>
    <w:rsid w:val="001B119E"/>
    <w:rsid w:val="001B761F"/>
    <w:rsid w:val="001C2364"/>
    <w:rsid w:val="001C7C78"/>
    <w:rsid w:val="001D0DF7"/>
    <w:rsid w:val="001F09E8"/>
    <w:rsid w:val="001F45DA"/>
    <w:rsid w:val="002004A6"/>
    <w:rsid w:val="002116AE"/>
    <w:rsid w:val="002242B9"/>
    <w:rsid w:val="002270EE"/>
    <w:rsid w:val="00227774"/>
    <w:rsid w:val="00233B59"/>
    <w:rsid w:val="00242E5C"/>
    <w:rsid w:val="00246B6C"/>
    <w:rsid w:val="00251E02"/>
    <w:rsid w:val="00271A03"/>
    <w:rsid w:val="0029130F"/>
    <w:rsid w:val="002A1DCE"/>
    <w:rsid w:val="002B3866"/>
    <w:rsid w:val="002C7F49"/>
    <w:rsid w:val="002D4CAF"/>
    <w:rsid w:val="002D5DA3"/>
    <w:rsid w:val="002F31C8"/>
    <w:rsid w:val="003006F0"/>
    <w:rsid w:val="00302779"/>
    <w:rsid w:val="003033EF"/>
    <w:rsid w:val="00322FF9"/>
    <w:rsid w:val="00326F9F"/>
    <w:rsid w:val="003365B1"/>
    <w:rsid w:val="003459BA"/>
    <w:rsid w:val="00346CB7"/>
    <w:rsid w:val="00347250"/>
    <w:rsid w:val="00354C4B"/>
    <w:rsid w:val="00355C12"/>
    <w:rsid w:val="00356C7B"/>
    <w:rsid w:val="00377EC2"/>
    <w:rsid w:val="0038396D"/>
    <w:rsid w:val="003A2C1F"/>
    <w:rsid w:val="003B0601"/>
    <w:rsid w:val="003B5E66"/>
    <w:rsid w:val="003C12F0"/>
    <w:rsid w:val="003C675B"/>
    <w:rsid w:val="003D0CFC"/>
    <w:rsid w:val="003D160B"/>
    <w:rsid w:val="003D792D"/>
    <w:rsid w:val="003E3DE4"/>
    <w:rsid w:val="003F30F6"/>
    <w:rsid w:val="0040748A"/>
    <w:rsid w:val="004120D2"/>
    <w:rsid w:val="00412D2F"/>
    <w:rsid w:val="004307DC"/>
    <w:rsid w:val="004346F6"/>
    <w:rsid w:val="00444493"/>
    <w:rsid w:val="0045707B"/>
    <w:rsid w:val="004612C0"/>
    <w:rsid w:val="0046315C"/>
    <w:rsid w:val="004838DE"/>
    <w:rsid w:val="0049105D"/>
    <w:rsid w:val="00492B03"/>
    <w:rsid w:val="004936C0"/>
    <w:rsid w:val="0049576E"/>
    <w:rsid w:val="00496B45"/>
    <w:rsid w:val="004C1FD8"/>
    <w:rsid w:val="004D3A14"/>
    <w:rsid w:val="004E4499"/>
    <w:rsid w:val="004E5871"/>
    <w:rsid w:val="0050576C"/>
    <w:rsid w:val="00506A0F"/>
    <w:rsid w:val="00510243"/>
    <w:rsid w:val="005118A3"/>
    <w:rsid w:val="005260F8"/>
    <w:rsid w:val="00526E2B"/>
    <w:rsid w:val="00542A06"/>
    <w:rsid w:val="00550B44"/>
    <w:rsid w:val="00564100"/>
    <w:rsid w:val="00564542"/>
    <w:rsid w:val="00571991"/>
    <w:rsid w:val="00572AC5"/>
    <w:rsid w:val="00574B58"/>
    <w:rsid w:val="00574BDF"/>
    <w:rsid w:val="00576F7E"/>
    <w:rsid w:val="00577CE7"/>
    <w:rsid w:val="005827A7"/>
    <w:rsid w:val="005909C5"/>
    <w:rsid w:val="0059692F"/>
    <w:rsid w:val="00597F79"/>
    <w:rsid w:val="005A05E3"/>
    <w:rsid w:val="005A4642"/>
    <w:rsid w:val="005B3D02"/>
    <w:rsid w:val="005C15A1"/>
    <w:rsid w:val="005C2726"/>
    <w:rsid w:val="005C6844"/>
    <w:rsid w:val="005D213C"/>
    <w:rsid w:val="005D26EC"/>
    <w:rsid w:val="005D3B19"/>
    <w:rsid w:val="005E19F4"/>
    <w:rsid w:val="005F0653"/>
    <w:rsid w:val="005F1E2F"/>
    <w:rsid w:val="005F2D3A"/>
    <w:rsid w:val="00603F33"/>
    <w:rsid w:val="006057AE"/>
    <w:rsid w:val="00610D70"/>
    <w:rsid w:val="006113F0"/>
    <w:rsid w:val="00611D75"/>
    <w:rsid w:val="00615BA6"/>
    <w:rsid w:val="00632857"/>
    <w:rsid w:val="0063719A"/>
    <w:rsid w:val="00637FE2"/>
    <w:rsid w:val="00640A16"/>
    <w:rsid w:val="00653D77"/>
    <w:rsid w:val="00663431"/>
    <w:rsid w:val="006731F3"/>
    <w:rsid w:val="0067743E"/>
    <w:rsid w:val="00683FA0"/>
    <w:rsid w:val="00684BBD"/>
    <w:rsid w:val="006850E2"/>
    <w:rsid w:val="00692FE9"/>
    <w:rsid w:val="0069428E"/>
    <w:rsid w:val="006A171C"/>
    <w:rsid w:val="006B7C0F"/>
    <w:rsid w:val="006B7F13"/>
    <w:rsid w:val="006C0753"/>
    <w:rsid w:val="006C76E4"/>
    <w:rsid w:val="006D115B"/>
    <w:rsid w:val="006E008B"/>
    <w:rsid w:val="006E6108"/>
    <w:rsid w:val="006E7A8D"/>
    <w:rsid w:val="006F5541"/>
    <w:rsid w:val="00704B50"/>
    <w:rsid w:val="00712AA6"/>
    <w:rsid w:val="00722741"/>
    <w:rsid w:val="00724A3B"/>
    <w:rsid w:val="00736600"/>
    <w:rsid w:val="00744DFD"/>
    <w:rsid w:val="00747650"/>
    <w:rsid w:val="00750311"/>
    <w:rsid w:val="00754D9C"/>
    <w:rsid w:val="00754F17"/>
    <w:rsid w:val="00761C38"/>
    <w:rsid w:val="007656FE"/>
    <w:rsid w:val="00767A8C"/>
    <w:rsid w:val="007758B2"/>
    <w:rsid w:val="00777625"/>
    <w:rsid w:val="00791137"/>
    <w:rsid w:val="0079603F"/>
    <w:rsid w:val="007A0C72"/>
    <w:rsid w:val="007A1E17"/>
    <w:rsid w:val="007A2053"/>
    <w:rsid w:val="007B09F4"/>
    <w:rsid w:val="007B2481"/>
    <w:rsid w:val="007B3776"/>
    <w:rsid w:val="007B659E"/>
    <w:rsid w:val="007B774E"/>
    <w:rsid w:val="007C7DFB"/>
    <w:rsid w:val="007E15F5"/>
    <w:rsid w:val="007E6A52"/>
    <w:rsid w:val="007F48E5"/>
    <w:rsid w:val="007F5D65"/>
    <w:rsid w:val="007F7CCB"/>
    <w:rsid w:val="008021B5"/>
    <w:rsid w:val="00803B93"/>
    <w:rsid w:val="008053A8"/>
    <w:rsid w:val="0080635F"/>
    <w:rsid w:val="008112DC"/>
    <w:rsid w:val="008124FD"/>
    <w:rsid w:val="008260A6"/>
    <w:rsid w:val="00830DB6"/>
    <w:rsid w:val="008339B2"/>
    <w:rsid w:val="00836879"/>
    <w:rsid w:val="008400DF"/>
    <w:rsid w:val="008529F7"/>
    <w:rsid w:val="008746F0"/>
    <w:rsid w:val="0087705B"/>
    <w:rsid w:val="00880EB0"/>
    <w:rsid w:val="00887B1D"/>
    <w:rsid w:val="008925CD"/>
    <w:rsid w:val="00892847"/>
    <w:rsid w:val="00894135"/>
    <w:rsid w:val="008A3B31"/>
    <w:rsid w:val="008A509A"/>
    <w:rsid w:val="008B0318"/>
    <w:rsid w:val="008B0886"/>
    <w:rsid w:val="008C2CE9"/>
    <w:rsid w:val="008D4F29"/>
    <w:rsid w:val="008E15C4"/>
    <w:rsid w:val="008E21AB"/>
    <w:rsid w:val="008F1C02"/>
    <w:rsid w:val="008F1EE5"/>
    <w:rsid w:val="008F3465"/>
    <w:rsid w:val="009009DF"/>
    <w:rsid w:val="009010D5"/>
    <w:rsid w:val="009052B9"/>
    <w:rsid w:val="0091169E"/>
    <w:rsid w:val="00911923"/>
    <w:rsid w:val="009127FF"/>
    <w:rsid w:val="0091452B"/>
    <w:rsid w:val="009241ED"/>
    <w:rsid w:val="00926088"/>
    <w:rsid w:val="00926EFA"/>
    <w:rsid w:val="0093675D"/>
    <w:rsid w:val="009367EA"/>
    <w:rsid w:val="009378A8"/>
    <w:rsid w:val="009444F4"/>
    <w:rsid w:val="0095024C"/>
    <w:rsid w:val="00952991"/>
    <w:rsid w:val="00961418"/>
    <w:rsid w:val="00963DA7"/>
    <w:rsid w:val="00963FF1"/>
    <w:rsid w:val="009643DC"/>
    <w:rsid w:val="0096484C"/>
    <w:rsid w:val="00965C14"/>
    <w:rsid w:val="00965C5C"/>
    <w:rsid w:val="009677F6"/>
    <w:rsid w:val="0098778E"/>
    <w:rsid w:val="00987CDE"/>
    <w:rsid w:val="00990E17"/>
    <w:rsid w:val="00995EA3"/>
    <w:rsid w:val="009B17FB"/>
    <w:rsid w:val="009B6271"/>
    <w:rsid w:val="009C4C21"/>
    <w:rsid w:val="009E16BD"/>
    <w:rsid w:val="009E1846"/>
    <w:rsid w:val="009E2992"/>
    <w:rsid w:val="009E5147"/>
    <w:rsid w:val="009E7949"/>
    <w:rsid w:val="009F09FD"/>
    <w:rsid w:val="00A01830"/>
    <w:rsid w:val="00A02782"/>
    <w:rsid w:val="00A06A6E"/>
    <w:rsid w:val="00A07FD4"/>
    <w:rsid w:val="00A25E72"/>
    <w:rsid w:val="00A43071"/>
    <w:rsid w:val="00A45C0E"/>
    <w:rsid w:val="00A54B6B"/>
    <w:rsid w:val="00A57F31"/>
    <w:rsid w:val="00A6070B"/>
    <w:rsid w:val="00A90B0F"/>
    <w:rsid w:val="00A92B01"/>
    <w:rsid w:val="00AB389B"/>
    <w:rsid w:val="00AD4A1F"/>
    <w:rsid w:val="00AD4B02"/>
    <w:rsid w:val="00AD5BD1"/>
    <w:rsid w:val="00AE1524"/>
    <w:rsid w:val="00AF3A28"/>
    <w:rsid w:val="00AF57CA"/>
    <w:rsid w:val="00B01B15"/>
    <w:rsid w:val="00B03124"/>
    <w:rsid w:val="00B11389"/>
    <w:rsid w:val="00B31AE7"/>
    <w:rsid w:val="00B40765"/>
    <w:rsid w:val="00B41721"/>
    <w:rsid w:val="00B4310F"/>
    <w:rsid w:val="00B57CCA"/>
    <w:rsid w:val="00B61E7D"/>
    <w:rsid w:val="00B70701"/>
    <w:rsid w:val="00B71046"/>
    <w:rsid w:val="00B710C8"/>
    <w:rsid w:val="00B814E7"/>
    <w:rsid w:val="00B85799"/>
    <w:rsid w:val="00BA15B9"/>
    <w:rsid w:val="00BA18E5"/>
    <w:rsid w:val="00BB1F0B"/>
    <w:rsid w:val="00BB376D"/>
    <w:rsid w:val="00BB7E5B"/>
    <w:rsid w:val="00BC00D9"/>
    <w:rsid w:val="00BC3435"/>
    <w:rsid w:val="00BD4AC9"/>
    <w:rsid w:val="00BE14AC"/>
    <w:rsid w:val="00BE6730"/>
    <w:rsid w:val="00BE67E0"/>
    <w:rsid w:val="00BE69CB"/>
    <w:rsid w:val="00BF1767"/>
    <w:rsid w:val="00BF1836"/>
    <w:rsid w:val="00BF5462"/>
    <w:rsid w:val="00BF6296"/>
    <w:rsid w:val="00C13868"/>
    <w:rsid w:val="00C16DF0"/>
    <w:rsid w:val="00C27A32"/>
    <w:rsid w:val="00C41881"/>
    <w:rsid w:val="00C419CE"/>
    <w:rsid w:val="00C5263E"/>
    <w:rsid w:val="00C67F9A"/>
    <w:rsid w:val="00C724CB"/>
    <w:rsid w:val="00C7415B"/>
    <w:rsid w:val="00C742EF"/>
    <w:rsid w:val="00C75B5F"/>
    <w:rsid w:val="00C811C8"/>
    <w:rsid w:val="00C8697E"/>
    <w:rsid w:val="00C914C2"/>
    <w:rsid w:val="00C9408C"/>
    <w:rsid w:val="00CA2482"/>
    <w:rsid w:val="00CB0511"/>
    <w:rsid w:val="00CB5F0F"/>
    <w:rsid w:val="00CC060B"/>
    <w:rsid w:val="00CC0E7E"/>
    <w:rsid w:val="00CC3441"/>
    <w:rsid w:val="00CC6D91"/>
    <w:rsid w:val="00CC6EAA"/>
    <w:rsid w:val="00CC7BA6"/>
    <w:rsid w:val="00CE0D10"/>
    <w:rsid w:val="00CF7B73"/>
    <w:rsid w:val="00D03B98"/>
    <w:rsid w:val="00D06530"/>
    <w:rsid w:val="00D2637E"/>
    <w:rsid w:val="00D33758"/>
    <w:rsid w:val="00D343B2"/>
    <w:rsid w:val="00D35FA2"/>
    <w:rsid w:val="00D76240"/>
    <w:rsid w:val="00D81A25"/>
    <w:rsid w:val="00D8682D"/>
    <w:rsid w:val="00D875FC"/>
    <w:rsid w:val="00D95063"/>
    <w:rsid w:val="00D95DBC"/>
    <w:rsid w:val="00DA0504"/>
    <w:rsid w:val="00DA122C"/>
    <w:rsid w:val="00DA4A6F"/>
    <w:rsid w:val="00DC099A"/>
    <w:rsid w:val="00DC26BA"/>
    <w:rsid w:val="00DD067D"/>
    <w:rsid w:val="00DD126C"/>
    <w:rsid w:val="00DD2A41"/>
    <w:rsid w:val="00DF2EE4"/>
    <w:rsid w:val="00DF4BCD"/>
    <w:rsid w:val="00DF7FA0"/>
    <w:rsid w:val="00E036AF"/>
    <w:rsid w:val="00E03794"/>
    <w:rsid w:val="00E05098"/>
    <w:rsid w:val="00E06F92"/>
    <w:rsid w:val="00E12650"/>
    <w:rsid w:val="00E1445D"/>
    <w:rsid w:val="00E365E4"/>
    <w:rsid w:val="00E53E29"/>
    <w:rsid w:val="00E53FAC"/>
    <w:rsid w:val="00E6169E"/>
    <w:rsid w:val="00E626A8"/>
    <w:rsid w:val="00E633AF"/>
    <w:rsid w:val="00E72BF8"/>
    <w:rsid w:val="00E734ED"/>
    <w:rsid w:val="00E77290"/>
    <w:rsid w:val="00E77ED6"/>
    <w:rsid w:val="00E8261D"/>
    <w:rsid w:val="00EA3802"/>
    <w:rsid w:val="00EA4ECD"/>
    <w:rsid w:val="00EC755F"/>
    <w:rsid w:val="00EE5138"/>
    <w:rsid w:val="00EF0025"/>
    <w:rsid w:val="00EF40D8"/>
    <w:rsid w:val="00EF6912"/>
    <w:rsid w:val="00F03DF5"/>
    <w:rsid w:val="00F05E08"/>
    <w:rsid w:val="00F121BE"/>
    <w:rsid w:val="00F175A6"/>
    <w:rsid w:val="00F213DE"/>
    <w:rsid w:val="00F23270"/>
    <w:rsid w:val="00F27ADF"/>
    <w:rsid w:val="00F30017"/>
    <w:rsid w:val="00F31985"/>
    <w:rsid w:val="00F33D84"/>
    <w:rsid w:val="00F34D60"/>
    <w:rsid w:val="00F367FB"/>
    <w:rsid w:val="00F4424D"/>
    <w:rsid w:val="00F5053F"/>
    <w:rsid w:val="00F65F44"/>
    <w:rsid w:val="00FA6583"/>
    <w:rsid w:val="00FB6B43"/>
    <w:rsid w:val="00FD5BA5"/>
    <w:rsid w:val="00FE567F"/>
    <w:rsid w:val="00FE65BC"/>
    <w:rsid w:val="00FE6E4C"/>
    <w:rsid w:val="00FF6936"/>
    <w:rsid w:val="00FF6C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iPriority w:val="9"/>
    <w:semiHidden/>
    <w:unhideWhenUsed/>
    <w:qFormat/>
    <w:rsid w:val="00AF3A2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semiHidden/>
    <w:rsid w:val="00AF3A28"/>
    <w:rPr>
      <w:rFonts w:asciiTheme="majorHAnsi" w:eastAsiaTheme="majorEastAsia" w:hAnsiTheme="majorHAnsi" w:cstheme="majorBidi"/>
      <w:color w:val="0F4761" w:themeColor="accent1" w:themeShade="BF"/>
      <w:sz w:val="26"/>
      <w:szCs w:val="26"/>
    </w:rPr>
  </w:style>
  <w:style w:type="character" w:styleId="a3">
    <w:name w:val="Placeholder Text"/>
    <w:basedOn w:val="a0"/>
    <w:uiPriority w:val="99"/>
    <w:semiHidden/>
    <w:rsid w:val="008C2CE9"/>
    <w:rPr>
      <w:color w:val="808080"/>
    </w:rPr>
  </w:style>
  <w:style w:type="paragraph" w:styleId="a4">
    <w:name w:val="List Paragraph"/>
    <w:basedOn w:val="a"/>
    <w:uiPriority w:val="34"/>
    <w:qFormat/>
    <w:rsid w:val="00B57CCA"/>
    <w:pPr>
      <w:ind w:left="720"/>
      <w:contextualSpacing/>
    </w:pPr>
  </w:style>
  <w:style w:type="paragraph" w:customStyle="1" w:styleId="71D721CB67AB451C8C9ED716DF988105">
    <w:name w:val="71D721CB67AB451C8C9ED716DF988105"/>
    <w:rsid w:val="00F121BE"/>
  </w:style>
  <w:style w:type="paragraph" w:customStyle="1" w:styleId="2A1C585062774847852A1FF0C9E5204B">
    <w:name w:val="2A1C585062774847852A1FF0C9E5204B"/>
    <w:rsid w:val="00F121BE"/>
  </w:style>
  <w:style w:type="paragraph" w:customStyle="1" w:styleId="B600E031FAA94A4C8D37BCD94B656A01">
    <w:name w:val="B600E031FAA94A4C8D37BCD94B656A01"/>
    <w:rsid w:val="00F121BE"/>
  </w:style>
  <w:style w:type="table" w:styleId="a5">
    <w:name w:val="Table Grid"/>
    <w:basedOn w:val="a1"/>
    <w:rsid w:val="00550B44"/>
    <w:pPr>
      <w:spacing w:after="0" w:line="240" w:lineRule="auto"/>
      <w:jc w:val="center"/>
    </w:pPr>
    <w:rPr>
      <w:rFonts w:ascii="Times New Roman" w:eastAsia="Times New Roman" w:hAnsi="Times New Roman" w:cs="Times New Roman"/>
      <w:sz w:val="20"/>
      <w:szCs w:val="15"/>
      <w:lang w:val="en-CA" w:eastAsia="en-CA"/>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Col">
      <w:pPr>
        <w:jc w:val="left"/>
      </w:pPr>
      <w:tblPr/>
      <w:tcPr>
        <w:vAlign w:val="top"/>
      </w:tcPr>
    </w:tblStylePr>
    <w:tblStylePr w:type="lastCol">
      <w:pPr>
        <w:jc w:val="center"/>
      </w:pPr>
    </w:tblStylePr>
  </w:style>
  <w:style w:type="paragraph" w:customStyle="1" w:styleId="B783DD841DC3460E9CCD1B73F599F0CE">
    <w:name w:val="B783DD841DC3460E9CCD1B73F599F0CE"/>
    <w:rsid w:val="00550B44"/>
  </w:style>
  <w:style w:type="paragraph" w:customStyle="1" w:styleId="1360E028BD214B9EA7C11CCFF9A2F5E5">
    <w:name w:val="1360E028BD214B9EA7C11CCFF9A2F5E5"/>
    <w:rsid w:val="00550B44"/>
  </w:style>
  <w:style w:type="paragraph" w:customStyle="1" w:styleId="E09943A40B034C739858C9876DEF91A6">
    <w:name w:val="E09943A40B034C739858C9876DEF91A6"/>
    <w:rsid w:val="00550B44"/>
  </w:style>
  <w:style w:type="paragraph" w:customStyle="1" w:styleId="77E28DD487C64F26B5761A9CCAC9E2A6">
    <w:name w:val="77E28DD487C64F26B5761A9CCAC9E2A6"/>
    <w:rsid w:val="00550B44"/>
  </w:style>
  <w:style w:type="paragraph" w:customStyle="1" w:styleId="4E24D14B56004622B333BEF10086DDBE">
    <w:name w:val="4E24D14B56004622B333BEF10086DDBE"/>
    <w:rsid w:val="00550B44"/>
  </w:style>
  <w:style w:type="paragraph" w:customStyle="1" w:styleId="0F7A6E8B0F9B4E86A4142D85D46860F1">
    <w:name w:val="0F7A6E8B0F9B4E86A4142D85D46860F1"/>
    <w:rsid w:val="00961418"/>
  </w:style>
  <w:style w:type="paragraph" w:customStyle="1" w:styleId="CE8324DAAFE7470AACA3826D7B0CFD1A">
    <w:name w:val="CE8324DAAFE7470AACA3826D7B0CFD1A"/>
    <w:rsid w:val="00791137"/>
  </w:style>
  <w:style w:type="paragraph" w:customStyle="1" w:styleId="a6">
    <w:name w:val="Список литературы (русский язык)"/>
    <w:rsid w:val="00F65F44"/>
    <w:pPr>
      <w:widowControl w:val="0"/>
      <w:tabs>
        <w:tab w:val="left" w:pos="567"/>
        <w:tab w:val="left" w:pos="900"/>
      </w:tabs>
      <w:spacing w:after="0" w:line="240" w:lineRule="auto"/>
      <w:ind w:firstLine="567"/>
      <w:contextualSpacing/>
      <w:jc w:val="both"/>
    </w:pPr>
    <w:rPr>
      <w:rFonts w:ascii="Times New Roman" w:eastAsia="Times New Roman" w:hAnsi="Times New Roman" w:cs="Times New Roman"/>
      <w:sz w:val="20"/>
      <w:szCs w:val="28"/>
    </w:rPr>
  </w:style>
  <w:style w:type="paragraph" w:customStyle="1" w:styleId="EC91FEAA8DB44EC1831C9F6CC449B3D7">
    <w:name w:val="EC91FEAA8DB44EC1831C9F6CC449B3D7"/>
    <w:rsid w:val="00B61E7D"/>
  </w:style>
  <w:style w:type="paragraph" w:customStyle="1" w:styleId="12F46F6553F641B2931EF28051CBBCBF">
    <w:name w:val="12F46F6553F641B2931EF28051CBBCBF"/>
    <w:rsid w:val="00B61E7D"/>
  </w:style>
  <w:style w:type="paragraph" w:customStyle="1" w:styleId="75C885B7D8294404A916CB7924FAF7EE">
    <w:name w:val="75C885B7D8294404A916CB7924FAF7EE"/>
    <w:rsid w:val="00B61E7D"/>
  </w:style>
  <w:style w:type="paragraph" w:customStyle="1" w:styleId="04731A428DC54A55A16D73677ACB3FE0">
    <w:name w:val="04731A428DC54A55A16D73677ACB3FE0"/>
    <w:rsid w:val="00B61E7D"/>
  </w:style>
  <w:style w:type="paragraph" w:customStyle="1" w:styleId="6CC137ECAC4B433FB4C953B859B5EF8D1">
    <w:name w:val="6CC137ECAC4B433FB4C953B859B5EF8D1"/>
    <w:rsid w:val="00B61E7D"/>
    <w:pPr>
      <w:spacing w:after="0" w:line="240" w:lineRule="auto"/>
      <w:jc w:val="both"/>
    </w:pPr>
    <w:rPr>
      <w:rFonts w:ascii="Times New Roman" w:eastAsiaTheme="minorHAnsi" w:hAnsi="Times New Roman" w:cs="Times New Roman"/>
      <w:szCs w:val="28"/>
      <w:lang w:eastAsia="en-US"/>
    </w:rPr>
  </w:style>
  <w:style w:type="paragraph" w:customStyle="1" w:styleId="D408CCD008C04DF3A451F80C5F776D1B">
    <w:name w:val="D408CCD008C04DF3A451F80C5F776D1B"/>
    <w:rsid w:val="00B61E7D"/>
  </w:style>
  <w:style w:type="paragraph" w:customStyle="1" w:styleId="31FFD4A7FF5A4101A11FB1532DDEB7C0">
    <w:name w:val="31FFD4A7FF5A4101A11FB1532DDEB7C0"/>
    <w:rsid w:val="00B61E7D"/>
  </w:style>
  <w:style w:type="paragraph" w:customStyle="1" w:styleId="EAC77D115C0E4E7C8BF13BC378513BC3">
    <w:name w:val="EAC77D115C0E4E7C8BF13BC378513BC3"/>
    <w:rsid w:val="00CC3441"/>
  </w:style>
  <w:style w:type="paragraph" w:customStyle="1" w:styleId="98918687D1804E309179B759A5BAF37B">
    <w:name w:val="98918687D1804E309179B759A5BAF37B"/>
    <w:rsid w:val="00CC3441"/>
  </w:style>
  <w:style w:type="paragraph" w:customStyle="1" w:styleId="E7C21719AA394A438EBAB17389AF35BC">
    <w:name w:val="E7C21719AA394A438EBAB17389AF35BC"/>
    <w:rsid w:val="00CC3441"/>
  </w:style>
  <w:style w:type="paragraph" w:customStyle="1" w:styleId="E5DC9F44D79048FD8D529A91874B44DB">
    <w:name w:val="E5DC9F44D79048FD8D529A91874B44DB"/>
    <w:rsid w:val="00CC3441"/>
  </w:style>
  <w:style w:type="paragraph" w:customStyle="1" w:styleId="79BA945B4D3B47FC9065F8B15ECD04CA">
    <w:name w:val="79BA945B4D3B47FC9065F8B15ECD04CA"/>
    <w:rsid w:val="00CC3441"/>
  </w:style>
  <w:style w:type="paragraph" w:customStyle="1" w:styleId="80A9481216E24B79B4055F9157B5C189">
    <w:name w:val="80A9481216E24B79B4055F9157B5C189"/>
    <w:rsid w:val="00CC3441"/>
  </w:style>
  <w:style w:type="paragraph" w:customStyle="1" w:styleId="74A8479EFC4D45E98500F49A3AD6B67E">
    <w:name w:val="74A8479EFC4D45E98500F49A3AD6B67E"/>
    <w:rsid w:val="00CC3441"/>
  </w:style>
  <w:style w:type="paragraph" w:customStyle="1" w:styleId="E27BA54EF51B4734BF2F6060CEF50851">
    <w:name w:val="E27BA54EF51B4734BF2F6060CEF50851"/>
    <w:rsid w:val="00CC3441"/>
  </w:style>
  <w:style w:type="paragraph" w:customStyle="1" w:styleId="60EC9B5866754636995F59D79D401729">
    <w:name w:val="60EC9B5866754636995F59D79D401729"/>
    <w:rsid w:val="00CC3441"/>
  </w:style>
  <w:style w:type="paragraph" w:customStyle="1" w:styleId="E6F587BF1823468CBF87409B34988DEE">
    <w:name w:val="E6F587BF1823468CBF87409B34988DEE"/>
    <w:rsid w:val="00CC3441"/>
  </w:style>
  <w:style w:type="paragraph" w:customStyle="1" w:styleId="1C118F1D298F47458AB6C9DCE9FE5F93">
    <w:name w:val="1C118F1D298F47458AB6C9DCE9FE5F93"/>
    <w:rsid w:val="00CC3441"/>
  </w:style>
  <w:style w:type="paragraph" w:customStyle="1" w:styleId="F837FE303D9A4354B3AE0247EE905FD6">
    <w:name w:val="F837FE303D9A4354B3AE0247EE905FD6"/>
    <w:rsid w:val="00CC3441"/>
  </w:style>
  <w:style w:type="paragraph" w:customStyle="1" w:styleId="855EAF00DFA943FE8656F8DF40ABE83B">
    <w:name w:val="855EAF00DFA943FE8656F8DF40ABE83B"/>
    <w:rsid w:val="00CC3441"/>
  </w:style>
  <w:style w:type="paragraph" w:customStyle="1" w:styleId="62285E013727458098442673EFEC9F03">
    <w:name w:val="62285E013727458098442673EFEC9F03"/>
    <w:rsid w:val="00CC3441"/>
  </w:style>
  <w:style w:type="paragraph" w:customStyle="1" w:styleId="271FAE3511204A4CBB42F72DA94380BB">
    <w:name w:val="271FAE3511204A4CBB42F72DA94380BB"/>
    <w:rsid w:val="00CC3441"/>
  </w:style>
  <w:style w:type="paragraph" w:customStyle="1" w:styleId="1D7E0640BD7946C7BB5C61DCE77C7A46">
    <w:name w:val="1D7E0640BD7946C7BB5C61DCE77C7A46"/>
    <w:rsid w:val="00CC3441"/>
  </w:style>
  <w:style w:type="paragraph" w:customStyle="1" w:styleId="A84501354EB44B23B622D8AB1CACA407">
    <w:name w:val="A84501354EB44B23B622D8AB1CACA407"/>
    <w:rsid w:val="00CC3441"/>
  </w:style>
  <w:style w:type="paragraph" w:customStyle="1" w:styleId="6801C1EA68104F81BF7172FAA7F8E8DD">
    <w:name w:val="6801C1EA68104F81BF7172FAA7F8E8DD"/>
    <w:rsid w:val="00CC3441"/>
  </w:style>
  <w:style w:type="paragraph" w:customStyle="1" w:styleId="EE70E7AF2EFB424B8710E114A8C7C509">
    <w:name w:val="EE70E7AF2EFB424B8710E114A8C7C509"/>
    <w:rsid w:val="00CC3441"/>
  </w:style>
  <w:style w:type="paragraph" w:customStyle="1" w:styleId="6CB08BF6B3754966B5BB17303DA178B6">
    <w:name w:val="6CB08BF6B3754966B5BB17303DA178B6"/>
    <w:rsid w:val="00CC3441"/>
  </w:style>
  <w:style w:type="paragraph" w:customStyle="1" w:styleId="641290DD2C8E4C5D8347440B2CA4EF09">
    <w:name w:val="641290DD2C8E4C5D8347440B2CA4EF09"/>
    <w:rsid w:val="00CC3441"/>
  </w:style>
  <w:style w:type="paragraph" w:customStyle="1" w:styleId="584773B03CD74FCA8FC1CF104D7EC68B">
    <w:name w:val="584773B03CD74FCA8FC1CF104D7EC68B"/>
    <w:rsid w:val="00CC3441"/>
  </w:style>
  <w:style w:type="paragraph" w:customStyle="1" w:styleId="D0F8B7536F3840E094576A119816327B">
    <w:name w:val="D0F8B7536F3840E094576A119816327B"/>
    <w:rsid w:val="00CC3441"/>
  </w:style>
  <w:style w:type="paragraph" w:customStyle="1" w:styleId="1FD3E425FC3B401695A71D46B8AB281C">
    <w:name w:val="1FD3E425FC3B401695A71D46B8AB281C"/>
    <w:rsid w:val="00CC3441"/>
  </w:style>
  <w:style w:type="paragraph" w:customStyle="1" w:styleId="721D9BF49DE9476CA647E1E7DFFBF052">
    <w:name w:val="721D9BF49DE9476CA647E1E7DFFBF052"/>
    <w:rsid w:val="00CC3441"/>
  </w:style>
  <w:style w:type="paragraph" w:customStyle="1" w:styleId="26F9BB7EDAA443969B23783F9DB1D6F1">
    <w:name w:val="26F9BB7EDAA443969B23783F9DB1D6F1"/>
    <w:rsid w:val="00CC3441"/>
  </w:style>
  <w:style w:type="paragraph" w:customStyle="1" w:styleId="86E0691965AF4475A8A4409014BA0548">
    <w:name w:val="86E0691965AF4475A8A4409014BA0548"/>
    <w:rsid w:val="00CC3441"/>
  </w:style>
  <w:style w:type="paragraph" w:customStyle="1" w:styleId="19C3EA6F381344E7B61EDB6C8DD418FE">
    <w:name w:val="19C3EA6F381344E7B61EDB6C8DD418FE"/>
    <w:rsid w:val="00CC3441"/>
  </w:style>
  <w:style w:type="paragraph" w:customStyle="1" w:styleId="CEDCA6DD2BC64001AAD35031A5233707">
    <w:name w:val="CEDCA6DD2BC64001AAD35031A5233707"/>
    <w:rsid w:val="00CC3441"/>
  </w:style>
  <w:style w:type="paragraph" w:customStyle="1" w:styleId="4C1ACE42207F4E02A34F33DB4AD6BF05">
    <w:name w:val="4C1ACE42207F4E02A34F33DB4AD6BF05"/>
    <w:rsid w:val="00CC3441"/>
  </w:style>
  <w:style w:type="paragraph" w:customStyle="1" w:styleId="0822430AE44942C7A486BE2A92CB6759">
    <w:name w:val="0822430AE44942C7A486BE2A92CB6759"/>
    <w:rsid w:val="00CC3441"/>
  </w:style>
  <w:style w:type="paragraph" w:customStyle="1" w:styleId="2CFF64FCCAA848809BE9B3F02FA4FB78">
    <w:name w:val="2CFF64FCCAA848809BE9B3F02FA4FB78"/>
    <w:rsid w:val="00CC3441"/>
  </w:style>
  <w:style w:type="paragraph" w:customStyle="1" w:styleId="9BD2D471682A4F9B9A3C3C9B75CDB5BA">
    <w:name w:val="9BD2D471682A4F9B9A3C3C9B75CDB5BA"/>
    <w:rsid w:val="00CC3441"/>
  </w:style>
  <w:style w:type="paragraph" w:customStyle="1" w:styleId="84B8782678824A0EBC492FB6EAA6C1E3">
    <w:name w:val="84B8782678824A0EBC492FB6EAA6C1E3"/>
    <w:rsid w:val="00CC3441"/>
  </w:style>
  <w:style w:type="paragraph" w:customStyle="1" w:styleId="A2C15E6A65AC4FA5B6C80CB89BB03D5E">
    <w:name w:val="A2C15E6A65AC4FA5B6C80CB89BB03D5E"/>
    <w:rsid w:val="00CC3441"/>
  </w:style>
  <w:style w:type="paragraph" w:customStyle="1" w:styleId="3A43DB407F194F9EA2F6B798BF71961F">
    <w:name w:val="3A43DB407F194F9EA2F6B798BF71961F"/>
    <w:rsid w:val="00CC3441"/>
  </w:style>
  <w:style w:type="paragraph" w:customStyle="1" w:styleId="389C69213A6141EC91E0D8C86D510EA5">
    <w:name w:val="389C69213A6141EC91E0D8C86D510EA5"/>
    <w:rsid w:val="00CC3441"/>
  </w:style>
  <w:style w:type="paragraph" w:customStyle="1" w:styleId="6028450F5C4B40DE91195071C169E015">
    <w:name w:val="6028450F5C4B40DE91195071C169E015"/>
    <w:rsid w:val="00CC3441"/>
  </w:style>
  <w:style w:type="paragraph" w:customStyle="1" w:styleId="7334986706E845DEBF6F4053438A024B">
    <w:name w:val="7334986706E845DEBF6F4053438A024B"/>
    <w:rsid w:val="00CC3441"/>
  </w:style>
  <w:style w:type="paragraph" w:customStyle="1" w:styleId="86C7F65EBE8448BD9429BB43C8AF183A">
    <w:name w:val="86C7F65EBE8448BD9429BB43C8AF183A"/>
    <w:rsid w:val="00CC3441"/>
  </w:style>
  <w:style w:type="paragraph" w:customStyle="1" w:styleId="DE1115BE5AD54B95990EB0957AF167D1">
    <w:name w:val="DE1115BE5AD54B95990EB0957AF167D1"/>
    <w:rsid w:val="00CC3441"/>
  </w:style>
  <w:style w:type="paragraph" w:customStyle="1" w:styleId="789C523E7DB34219B1F8E94D8E5F93A9">
    <w:name w:val="789C523E7DB34219B1F8E94D8E5F93A9"/>
    <w:rsid w:val="00CC3441"/>
  </w:style>
  <w:style w:type="paragraph" w:customStyle="1" w:styleId="182D6183912C4C908627AA790F59AD28">
    <w:name w:val="182D6183912C4C908627AA790F59AD28"/>
    <w:rsid w:val="00CC3441"/>
  </w:style>
  <w:style w:type="paragraph" w:customStyle="1" w:styleId="09FDACD703DC4117B0BD7E26FDB105E1">
    <w:name w:val="09FDACD703DC4117B0BD7E26FDB105E1"/>
    <w:rsid w:val="00CC3441"/>
  </w:style>
  <w:style w:type="paragraph" w:customStyle="1" w:styleId="4F39BDEAB2364584B7FAE162E4DE44A6">
    <w:name w:val="4F39BDEAB2364584B7FAE162E4DE44A6"/>
    <w:rsid w:val="00CC3441"/>
  </w:style>
  <w:style w:type="paragraph" w:customStyle="1" w:styleId="369CE41F37B346ACB5AB31D37678A3EF">
    <w:name w:val="369CE41F37B346ACB5AB31D37678A3EF"/>
    <w:rsid w:val="00CC3441"/>
  </w:style>
  <w:style w:type="paragraph" w:customStyle="1" w:styleId="5D683E63990F4BF0BFB58D75A294BF4C">
    <w:name w:val="5D683E63990F4BF0BFB58D75A294BF4C"/>
    <w:rsid w:val="00CC3441"/>
  </w:style>
  <w:style w:type="paragraph" w:customStyle="1" w:styleId="AD66E06EF3264BD9AD0202EEAF0D7701">
    <w:name w:val="AD66E06EF3264BD9AD0202EEAF0D7701"/>
    <w:rsid w:val="00CC3441"/>
  </w:style>
  <w:style w:type="paragraph" w:customStyle="1" w:styleId="765410A9E525488C976930D54DC01868">
    <w:name w:val="765410A9E525488C976930D54DC01868"/>
    <w:rsid w:val="00CC3441"/>
  </w:style>
  <w:style w:type="paragraph" w:customStyle="1" w:styleId="39B561078521460F82F48711FB10F41B">
    <w:name w:val="39B561078521460F82F48711FB10F41B"/>
    <w:rsid w:val="00CC3441"/>
  </w:style>
  <w:style w:type="paragraph" w:customStyle="1" w:styleId="75038512FA6E45E094C3667CBB858013">
    <w:name w:val="75038512FA6E45E094C3667CBB858013"/>
    <w:rsid w:val="00CC3441"/>
  </w:style>
  <w:style w:type="paragraph" w:customStyle="1" w:styleId="82F1AE0903124AA2A9A6B6E0F9B2F75E">
    <w:name w:val="82F1AE0903124AA2A9A6B6E0F9B2F75E"/>
    <w:rsid w:val="00A02782"/>
  </w:style>
  <w:style w:type="paragraph" w:customStyle="1" w:styleId="FE5B70E1461F40D3B4A68E3DD7ED44AE">
    <w:name w:val="FE5B70E1461F40D3B4A68E3DD7ED44AE"/>
    <w:rsid w:val="00B4310F"/>
  </w:style>
  <w:style w:type="paragraph" w:customStyle="1" w:styleId="9E2E1F77B8434AC8A1FDD6A1A176A3E4">
    <w:name w:val="9E2E1F77B8434AC8A1FDD6A1A176A3E4"/>
    <w:rsid w:val="00B4310F"/>
  </w:style>
  <w:style w:type="paragraph" w:customStyle="1" w:styleId="DE7E3C3439104313AB56DBE72DAF9C31">
    <w:name w:val="DE7E3C3439104313AB56DBE72DAF9C31"/>
    <w:rsid w:val="00B4310F"/>
  </w:style>
  <w:style w:type="paragraph" w:customStyle="1" w:styleId="BF61FCD907A540A592B845708E33F9C3">
    <w:name w:val="BF61FCD907A540A592B845708E33F9C3"/>
    <w:rsid w:val="00B4310F"/>
  </w:style>
  <w:style w:type="paragraph" w:customStyle="1" w:styleId="21C3E17F3BB843C3A255DCCABEA9CD15">
    <w:name w:val="21C3E17F3BB843C3A255DCCABEA9CD15"/>
    <w:rsid w:val="00B4310F"/>
  </w:style>
  <w:style w:type="paragraph" w:customStyle="1" w:styleId="C1EACC376F514E32B27F42D54D83EC49">
    <w:name w:val="C1EACC376F514E32B27F42D54D83EC49"/>
    <w:rsid w:val="00B4310F"/>
  </w:style>
  <w:style w:type="paragraph" w:customStyle="1" w:styleId="CA0075A19E9D4E029246DAD315FAD766">
    <w:name w:val="CA0075A19E9D4E029246DAD315FAD766"/>
    <w:rsid w:val="00B4310F"/>
  </w:style>
  <w:style w:type="paragraph" w:customStyle="1" w:styleId="E13FE89D01FB4BF6A142644D1587035A">
    <w:name w:val="E13FE89D01FB4BF6A142644D1587035A"/>
    <w:rsid w:val="00B4310F"/>
  </w:style>
  <w:style w:type="paragraph" w:customStyle="1" w:styleId="7646A4AE5F8749C9B60175C6B34FFB81">
    <w:name w:val="7646A4AE5F8749C9B60175C6B34FFB81"/>
    <w:rsid w:val="00B4310F"/>
  </w:style>
  <w:style w:type="paragraph" w:customStyle="1" w:styleId="ED64F777434C464BA0B5B960E81029B3">
    <w:name w:val="ED64F777434C464BA0B5B960E81029B3"/>
    <w:rsid w:val="00B4310F"/>
  </w:style>
  <w:style w:type="paragraph" w:customStyle="1" w:styleId="F47A07621A854438846CCA13C54C6622">
    <w:name w:val="F47A07621A854438846CCA13C54C6622"/>
    <w:rsid w:val="00B4310F"/>
  </w:style>
  <w:style w:type="paragraph" w:customStyle="1" w:styleId="38067172DAD74788B1C7935BF2ECA660">
    <w:name w:val="38067172DAD74788B1C7935BF2ECA660"/>
    <w:rsid w:val="00B4310F"/>
  </w:style>
  <w:style w:type="paragraph" w:customStyle="1" w:styleId="0D010C985871488B88B31C3C3DC60704">
    <w:name w:val="0D010C985871488B88B31C3C3DC60704"/>
    <w:rsid w:val="00B4310F"/>
  </w:style>
  <w:style w:type="paragraph" w:customStyle="1" w:styleId="8D521F0DF5A34B34A59A3349EC3B8E04">
    <w:name w:val="8D521F0DF5A34B34A59A3349EC3B8E04"/>
    <w:rsid w:val="00B4310F"/>
  </w:style>
  <w:style w:type="paragraph" w:customStyle="1" w:styleId="357F3D9886994DA5A9EF24D0E73A0346">
    <w:name w:val="357F3D9886994DA5A9EF24D0E73A0346"/>
    <w:rsid w:val="00B4310F"/>
  </w:style>
  <w:style w:type="paragraph" w:customStyle="1" w:styleId="8D217250FB6240AC98593F655DA07E47">
    <w:name w:val="8D217250FB6240AC98593F655DA07E47"/>
    <w:rsid w:val="00B4310F"/>
  </w:style>
  <w:style w:type="paragraph" w:customStyle="1" w:styleId="0F19033C21AF45D692FC145CE36A26C5">
    <w:name w:val="0F19033C21AF45D692FC145CE36A26C5"/>
    <w:rsid w:val="00B4310F"/>
  </w:style>
  <w:style w:type="paragraph" w:customStyle="1" w:styleId="BA560BCDD68D43128B8755D56D9F2FDE">
    <w:name w:val="BA560BCDD68D43128B8755D56D9F2FDE"/>
    <w:rsid w:val="00A54B6B"/>
  </w:style>
  <w:style w:type="paragraph" w:customStyle="1" w:styleId="62650CBDF030450194D2E3D01DC59E61">
    <w:name w:val="62650CBDF030450194D2E3D01DC59E61"/>
    <w:rsid w:val="00A54B6B"/>
  </w:style>
  <w:style w:type="paragraph" w:customStyle="1" w:styleId="71C49E0A2C60440A8C10B4805D418DA2">
    <w:name w:val="71C49E0A2C60440A8C10B4805D418DA2"/>
    <w:rsid w:val="00A54B6B"/>
  </w:style>
  <w:style w:type="paragraph" w:customStyle="1" w:styleId="242A5C6DA6F144BAA471825776DE263A">
    <w:name w:val="242A5C6DA6F144BAA471825776DE263A"/>
    <w:rsid w:val="00A54B6B"/>
  </w:style>
  <w:style w:type="paragraph" w:customStyle="1" w:styleId="B9C97634756C48A5A49A0323C1B0BBD45">
    <w:name w:val="B9C97634756C48A5A49A0323C1B0BBD45"/>
    <w:rsid w:val="00C7415B"/>
    <w:pPr>
      <w:suppressAutoHyphens/>
      <w:spacing w:before="60" w:after="60" w:line="240" w:lineRule="auto"/>
      <w:jc w:val="center"/>
      <w:outlineLvl w:val="1"/>
    </w:pPr>
    <w:rPr>
      <w:rFonts w:ascii="Times New Roman" w:eastAsia="Times New Roman" w:hAnsi="Times New Roman" w:cs="Times New Roman"/>
      <w:b/>
      <w:caps/>
      <w:noProof/>
      <w:sz w:val="20"/>
      <w:szCs w:val="20"/>
      <w:lang w:eastAsia="en-US"/>
    </w:rPr>
  </w:style>
  <w:style w:type="paragraph" w:customStyle="1" w:styleId="AF44D97A6CE248C390EC4A0A3E299F0A">
    <w:name w:val="AF44D97A6CE248C390EC4A0A3E299F0A"/>
    <w:rsid w:val="00E05098"/>
  </w:style>
  <w:style w:type="paragraph" w:customStyle="1" w:styleId="2E7DD338DD9A4113AF465E7A24AC582E">
    <w:name w:val="2E7DD338DD9A4113AF465E7A24AC582E"/>
    <w:rsid w:val="00E05098"/>
  </w:style>
  <w:style w:type="paragraph" w:customStyle="1" w:styleId="A1A92B81AD7C4CE88AA6083387DB1072">
    <w:name w:val="A1A92B81AD7C4CE88AA6083387DB1072"/>
    <w:rsid w:val="00E05098"/>
  </w:style>
  <w:style w:type="paragraph" w:customStyle="1" w:styleId="6C1885C9DED3464A8C6CF685963E55BF">
    <w:name w:val="6C1885C9DED3464A8C6CF685963E55BF"/>
    <w:rsid w:val="00E05098"/>
  </w:style>
  <w:style w:type="paragraph" w:customStyle="1" w:styleId="F7C98532EAF84DCE8D3131773E89C447">
    <w:name w:val="F7C98532EAF84DCE8D3131773E89C447"/>
    <w:rsid w:val="00E05098"/>
  </w:style>
  <w:style w:type="paragraph" w:customStyle="1" w:styleId="F4A3BFD43C2447BD88D88176D3FB9159">
    <w:name w:val="F4A3BFD43C2447BD88D88176D3FB9159"/>
    <w:rsid w:val="00E05098"/>
  </w:style>
  <w:style w:type="paragraph" w:customStyle="1" w:styleId="D5E0926AC7B84F8F9C2B2E383E7C0CD6">
    <w:name w:val="D5E0926AC7B84F8F9C2B2E383E7C0CD6"/>
    <w:rsid w:val="00E05098"/>
  </w:style>
  <w:style w:type="paragraph" w:customStyle="1" w:styleId="B13B84E39969404EAF7B3E49DFAFC467">
    <w:name w:val="B13B84E39969404EAF7B3E49DFAFC467"/>
    <w:rsid w:val="00E05098"/>
  </w:style>
  <w:style w:type="paragraph" w:customStyle="1" w:styleId="3E4704934A924A2AB6CD7D8B36DA06F5">
    <w:name w:val="3E4704934A924A2AB6CD7D8B36DA06F5"/>
    <w:rsid w:val="00E05098"/>
  </w:style>
  <w:style w:type="paragraph" w:customStyle="1" w:styleId="7CC55736539B41ECA4A81356F8192DCC">
    <w:name w:val="7CC55736539B41ECA4A81356F8192DCC"/>
    <w:rsid w:val="007E6A52"/>
    <w:pPr>
      <w:spacing w:after="0" w:line="240" w:lineRule="auto"/>
      <w:jc w:val="both"/>
    </w:pPr>
    <w:rPr>
      <w:rFonts w:ascii="Times New Roman" w:eastAsiaTheme="minorHAnsi" w:hAnsi="Times New Roman" w:cs="Times New Roman"/>
      <w:szCs w:val="28"/>
      <w:lang w:eastAsia="en-US"/>
    </w:rPr>
  </w:style>
  <w:style w:type="paragraph" w:customStyle="1" w:styleId="4348860B9A464B3295DF9F62D56D857A">
    <w:name w:val="4348860B9A464B3295DF9F62D56D857A"/>
    <w:rsid w:val="007E6A52"/>
    <w:pPr>
      <w:spacing w:after="0" w:line="240" w:lineRule="auto"/>
      <w:jc w:val="both"/>
    </w:pPr>
    <w:rPr>
      <w:rFonts w:ascii="Times New Roman" w:eastAsiaTheme="minorHAnsi" w:hAnsi="Times New Roman" w:cs="Times New Roman"/>
      <w:szCs w:val="28"/>
      <w:lang w:eastAsia="en-US"/>
    </w:rPr>
  </w:style>
  <w:style w:type="paragraph" w:customStyle="1" w:styleId="3F746D81ECC7424AAF8F58695C88B30E">
    <w:name w:val="3F746D81ECC7424AAF8F58695C88B30E"/>
    <w:rsid w:val="007E6A52"/>
    <w:pPr>
      <w:spacing w:after="0" w:line="240" w:lineRule="auto"/>
      <w:jc w:val="both"/>
    </w:pPr>
    <w:rPr>
      <w:rFonts w:ascii="Times New Roman" w:eastAsiaTheme="minorHAnsi" w:hAnsi="Times New Roman" w:cs="Times New Roman"/>
      <w:szCs w:val="28"/>
      <w:lang w:eastAsia="en-US"/>
    </w:rPr>
  </w:style>
  <w:style w:type="paragraph" w:customStyle="1" w:styleId="87BAEDD1B2E04B399333907676610ADB">
    <w:name w:val="87BAEDD1B2E04B399333907676610ADB"/>
    <w:rsid w:val="007E6A52"/>
    <w:pPr>
      <w:spacing w:after="0" w:line="240" w:lineRule="auto"/>
      <w:jc w:val="both"/>
    </w:pPr>
    <w:rPr>
      <w:rFonts w:ascii="Times New Roman" w:eastAsiaTheme="minorHAnsi" w:hAnsi="Times New Roman" w:cs="Times New Roman"/>
      <w:szCs w:val="28"/>
      <w:lang w:eastAsia="en-US"/>
    </w:rPr>
  </w:style>
  <w:style w:type="paragraph" w:customStyle="1" w:styleId="FCB67042320A4B509879A1B8F75BBD99">
    <w:name w:val="FCB67042320A4B509879A1B8F75BBD99"/>
    <w:rsid w:val="007E6A52"/>
    <w:pPr>
      <w:spacing w:after="0" w:line="240" w:lineRule="auto"/>
      <w:jc w:val="both"/>
    </w:pPr>
    <w:rPr>
      <w:rFonts w:ascii="Times New Roman" w:eastAsiaTheme="minorHAnsi" w:hAnsi="Times New Roman" w:cs="Times New Roman"/>
      <w:szCs w:val="28"/>
      <w:lang w:eastAsia="en-US"/>
    </w:rPr>
  </w:style>
  <w:style w:type="paragraph" w:customStyle="1" w:styleId="88817204A9734979A28164405B6ACE8D">
    <w:name w:val="88817204A9734979A28164405B6ACE8D"/>
    <w:rsid w:val="007E6A52"/>
    <w:pPr>
      <w:spacing w:after="0" w:line="240" w:lineRule="auto"/>
      <w:jc w:val="both"/>
    </w:pPr>
    <w:rPr>
      <w:rFonts w:ascii="Times New Roman" w:eastAsiaTheme="minorHAnsi" w:hAnsi="Times New Roman" w:cs="Times New Roman"/>
      <w:szCs w:val="28"/>
      <w:lang w:eastAsia="en-US"/>
    </w:rPr>
  </w:style>
  <w:style w:type="paragraph" w:customStyle="1" w:styleId="189333B2DADE4BA09A16C2992F3F43BE">
    <w:name w:val="189333B2DADE4BA09A16C2992F3F43BE"/>
    <w:rsid w:val="007E6A52"/>
    <w:pPr>
      <w:spacing w:after="0" w:line="240" w:lineRule="auto"/>
      <w:jc w:val="both"/>
    </w:pPr>
    <w:rPr>
      <w:rFonts w:ascii="Times New Roman" w:eastAsiaTheme="minorHAnsi" w:hAnsi="Times New Roman" w:cs="Times New Roman"/>
      <w:szCs w:val="28"/>
      <w:lang w:eastAsia="en-US"/>
    </w:rPr>
  </w:style>
  <w:style w:type="paragraph" w:customStyle="1" w:styleId="DEC86671524B41A78DC65E0058C59176">
    <w:name w:val="DEC86671524B41A78DC65E0058C59176"/>
    <w:rsid w:val="007E6A52"/>
    <w:pPr>
      <w:spacing w:after="0" w:line="240" w:lineRule="auto"/>
      <w:jc w:val="both"/>
    </w:pPr>
    <w:rPr>
      <w:rFonts w:ascii="Times New Roman" w:eastAsiaTheme="minorHAnsi" w:hAnsi="Times New Roman" w:cs="Times New Roman"/>
      <w:szCs w:val="28"/>
      <w:lang w:eastAsia="en-US"/>
    </w:rPr>
  </w:style>
  <w:style w:type="paragraph" w:customStyle="1" w:styleId="4D2548A6581C4680BCA906773FF735A4">
    <w:name w:val="4D2548A6581C4680BCA906773FF735A4"/>
    <w:rsid w:val="007E6A52"/>
    <w:pPr>
      <w:spacing w:after="0" w:line="240" w:lineRule="auto"/>
      <w:jc w:val="both"/>
    </w:pPr>
    <w:rPr>
      <w:rFonts w:ascii="Times New Roman" w:eastAsiaTheme="minorHAnsi" w:hAnsi="Times New Roman" w:cs="Times New Roman"/>
      <w:szCs w:val="28"/>
      <w:lang w:eastAsia="en-US"/>
    </w:rPr>
  </w:style>
  <w:style w:type="paragraph" w:customStyle="1" w:styleId="FAB2AB11628F47B8A569946B12E7F908">
    <w:name w:val="FAB2AB11628F47B8A569946B12E7F908"/>
    <w:rsid w:val="007E6A52"/>
    <w:pPr>
      <w:spacing w:after="0" w:line="240" w:lineRule="auto"/>
      <w:jc w:val="both"/>
    </w:pPr>
    <w:rPr>
      <w:rFonts w:ascii="Times New Roman" w:eastAsiaTheme="minorHAnsi" w:hAnsi="Times New Roman" w:cs="Times New Roman"/>
      <w:szCs w:val="28"/>
      <w:lang w:eastAsia="en-US"/>
    </w:rPr>
  </w:style>
  <w:style w:type="paragraph" w:customStyle="1" w:styleId="CDAF892505DE4D539320E0E99D360AC0">
    <w:name w:val="CDAF892505DE4D539320E0E99D360AC0"/>
    <w:rsid w:val="009E5147"/>
  </w:style>
  <w:style w:type="paragraph" w:customStyle="1" w:styleId="6764BF8DF9904B589B6F495271ACBE59">
    <w:name w:val="6764BF8DF9904B589B6F495271ACBE59"/>
    <w:rsid w:val="009E5147"/>
  </w:style>
  <w:style w:type="paragraph" w:customStyle="1" w:styleId="9DE4CCA0EC224AA4A680F0ABBB132D80">
    <w:name w:val="9DE4CCA0EC224AA4A680F0ABBB132D80"/>
    <w:rsid w:val="009E5147"/>
  </w:style>
  <w:style w:type="paragraph" w:customStyle="1" w:styleId="B3F9D3626F104707AE004A1033DE60A4">
    <w:name w:val="B3F9D3626F104707AE004A1033DE60A4"/>
    <w:rsid w:val="009E5147"/>
  </w:style>
  <w:style w:type="paragraph" w:customStyle="1" w:styleId="FACFD117BCCB49E0BD4D11E3500D7A0B">
    <w:name w:val="FACFD117BCCB49E0BD4D11E3500D7A0B"/>
    <w:rsid w:val="009E5147"/>
  </w:style>
  <w:style w:type="paragraph" w:customStyle="1" w:styleId="67F01432D565445D9A25AE3793CCF59C">
    <w:name w:val="67F01432D565445D9A25AE3793CCF59C"/>
    <w:rsid w:val="00526E2B"/>
    <w:pPr>
      <w:spacing w:after="0" w:line="240" w:lineRule="auto"/>
      <w:jc w:val="both"/>
    </w:pPr>
    <w:rPr>
      <w:rFonts w:ascii="Times New Roman" w:eastAsiaTheme="minorHAnsi" w:hAnsi="Times New Roman" w:cs="Times New Roman"/>
      <w:szCs w:val="28"/>
      <w:lang w:eastAsia="en-US"/>
    </w:rPr>
  </w:style>
  <w:style w:type="paragraph" w:customStyle="1" w:styleId="70C0F56F8944426FA2256B37B5CF0681">
    <w:name w:val="70C0F56F8944426FA2256B37B5CF0681"/>
    <w:rsid w:val="006A171C"/>
  </w:style>
  <w:style w:type="paragraph" w:customStyle="1" w:styleId="F433EEBF6D744D2AB4A7DF03C31745ED">
    <w:name w:val="F433EEBF6D744D2AB4A7DF03C31745ED"/>
    <w:rsid w:val="006A171C"/>
    <w:pPr>
      <w:suppressAutoHyphens/>
      <w:spacing w:after="0" w:line="240" w:lineRule="auto"/>
      <w:jc w:val="both"/>
    </w:pPr>
    <w:rPr>
      <w:rFonts w:ascii="Times New Roman" w:eastAsiaTheme="minorHAnsi" w:hAnsi="Times New Roman" w:cs="Times New Roman"/>
      <w:sz w:val="18"/>
      <w:szCs w:val="28"/>
      <w:lang w:eastAsia="en-US"/>
    </w:rPr>
  </w:style>
  <w:style w:type="paragraph" w:customStyle="1" w:styleId="753642953F594D1596768F2494F7F55A">
    <w:name w:val="753642953F594D1596768F2494F7F55A"/>
    <w:rsid w:val="006A171C"/>
    <w:pPr>
      <w:suppressAutoHyphens/>
      <w:spacing w:after="0" w:line="240" w:lineRule="auto"/>
      <w:jc w:val="both"/>
    </w:pPr>
    <w:rPr>
      <w:rFonts w:ascii="Times New Roman" w:eastAsiaTheme="minorHAnsi" w:hAnsi="Times New Roman" w:cs="Times New Roman"/>
      <w:sz w:val="18"/>
      <w:szCs w:val="28"/>
      <w:lang w:eastAsia="en-US"/>
    </w:rPr>
  </w:style>
  <w:style w:type="paragraph" w:customStyle="1" w:styleId="C0D20A1975944BDDB10F4517225F45CA">
    <w:name w:val="C0D20A1975944BDDB10F4517225F45CA"/>
    <w:rsid w:val="006A171C"/>
    <w:pPr>
      <w:suppressAutoHyphens/>
      <w:spacing w:after="0" w:line="240" w:lineRule="auto"/>
      <w:jc w:val="both"/>
    </w:pPr>
    <w:rPr>
      <w:rFonts w:ascii="Times New Roman" w:eastAsiaTheme="minorHAnsi" w:hAnsi="Times New Roman" w:cs="Times New Roman"/>
      <w:sz w:val="18"/>
      <w:szCs w:val="28"/>
      <w:lang w:eastAsia="en-US"/>
    </w:rPr>
  </w:style>
  <w:style w:type="paragraph" w:customStyle="1" w:styleId="23673B3D2D8A45E784419381DBE8FBDD">
    <w:name w:val="23673B3D2D8A45E784419381DBE8FBDD"/>
    <w:rsid w:val="006A171C"/>
    <w:pPr>
      <w:suppressAutoHyphens/>
      <w:spacing w:after="0" w:line="240" w:lineRule="auto"/>
      <w:jc w:val="both"/>
    </w:pPr>
    <w:rPr>
      <w:rFonts w:ascii="Times New Roman" w:eastAsiaTheme="minorHAnsi" w:hAnsi="Times New Roman" w:cs="Times New Roman"/>
      <w:sz w:val="18"/>
      <w:szCs w:val="28"/>
      <w:lang w:eastAsia="en-US"/>
    </w:rPr>
  </w:style>
  <w:style w:type="paragraph" w:customStyle="1" w:styleId="B721551D1AF245F3945D3DA4A76DB5AB">
    <w:name w:val="B721551D1AF245F3945D3DA4A76DB5AB"/>
    <w:rsid w:val="006A171C"/>
    <w:pPr>
      <w:suppressAutoHyphens/>
      <w:spacing w:after="0" w:line="240" w:lineRule="auto"/>
      <w:jc w:val="both"/>
    </w:pPr>
    <w:rPr>
      <w:rFonts w:ascii="Times New Roman" w:eastAsiaTheme="minorHAnsi" w:hAnsi="Times New Roman" w:cs="Times New Roman"/>
      <w:sz w:val="18"/>
      <w:szCs w:val="28"/>
      <w:lang w:eastAsia="en-US"/>
    </w:rPr>
  </w:style>
  <w:style w:type="paragraph" w:customStyle="1" w:styleId="6C521F197B5E466C94130E1E9FD2C2ED">
    <w:name w:val="6C521F197B5E466C94130E1E9FD2C2ED"/>
    <w:rsid w:val="006A171C"/>
    <w:pPr>
      <w:suppressAutoHyphens/>
      <w:spacing w:after="0" w:line="240" w:lineRule="auto"/>
      <w:jc w:val="both"/>
    </w:pPr>
    <w:rPr>
      <w:rFonts w:ascii="Times New Roman" w:eastAsiaTheme="minorHAnsi" w:hAnsi="Times New Roman" w:cs="Times New Roman"/>
      <w:sz w:val="18"/>
      <w:szCs w:val="28"/>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_rels/customUI.xml.rels><?xml version='1.0' encoding='UTF-8' standalone='yes'?>
<Relationships xmlns="http://schemas.openxmlformats.org/package/2006/relationships"><Relationship Id="FigCaption" Type="http://schemas.openxmlformats.org/officeDocument/2006/relationships/image" Target="images/FigCaption.png"/><Relationship Id="removespace" Type="http://schemas.openxmlformats.org/officeDocument/2006/relationships/image" Target="images/removespace.png"/><Relationship Id="subtitle" Type="http://schemas.openxmlformats.org/officeDocument/2006/relationships/image" Target="images/subtitle.png"/><Relationship Id="addspace" Type="http://schemas.openxmlformats.org/officeDocument/2006/relationships/image" Target="images/addspace.png"/><Relationship Id="arrowleft" Type="http://schemas.openxmlformats.org/officeDocument/2006/relationships/image" Target="images/arrowleft.png"/><Relationship Id="bulletitem" Type="http://schemas.openxmlformats.org/officeDocument/2006/relationships/image" Target="images/bulletitem.png"/><Relationship Id="squeeze0" Type="http://schemas.openxmlformats.org/officeDocument/2006/relationships/image" Target="images/squeeze0.png"/><Relationship Id="togglenumbering" Type="http://schemas.openxmlformats.org/officeDocument/2006/relationships/image" Target="images/togglenumbering.png"/><Relationship Id="normal320" Type="http://schemas.openxmlformats.org/officeDocument/2006/relationships/image" Target="images/normal320.png"/><Relationship Id="eqnumber" Type="http://schemas.openxmlformats.org/officeDocument/2006/relationships/image" Target="images/eqnumber.png"/><Relationship Id="expand0" Type="http://schemas.openxmlformats.org/officeDocument/2006/relationships/image" Target="images/expand0.png"/><Relationship Id="abstract" Type="http://schemas.openxmlformats.org/officeDocument/2006/relationships/image" Target="images/abstract.png"/><Relationship Id="arrowright" Type="http://schemas.openxmlformats.org/officeDocument/2006/relationships/image" Target="images/arrowright.png"/><Relationship Id="equation" Type="http://schemas.openxmlformats.org/officeDocument/2006/relationships/image" Target="images/equation.png"/><Relationship Id="normalspace0" Type="http://schemas.openxmlformats.org/officeDocument/2006/relationships/image" Target="images/normalspace0.png"/><Relationship Id="RedoStyles" Type="http://schemas.openxmlformats.org/officeDocument/2006/relationships/image" Target="images/RedoStyles.png"/><Relationship Id="TabCaption" Type="http://schemas.openxmlformats.org/officeDocument/2006/relationships/image" Target="images/TabCaption.png"/><Relationship Id="InsertImage" Type="http://schemas.openxmlformats.org/officeDocument/2006/relationships/image" Target="images/InsertImage.png"/><Relationship Id="dashitem" Type="http://schemas.openxmlformats.org/officeDocument/2006/relationships/image" Target="images/dashitem.png"/><Relationship Id="numitem" Type="http://schemas.openxmlformats.org/officeDocument/2006/relationships/image" Target="images/numitem.png"/><Relationship Id="HeaderFooter" Type="http://schemas.openxmlformats.org/officeDocument/2006/relationships/image" Target="images/HeaderFooter.png"/></Relationships>
</file>

<file path=customUI/customUI.xml><?xml version="1.0" encoding="utf-8"?>
<!--RibbonX Visual Designer 1.94 for Microsoft Word 15.0. XML Code produced on 2016.02.27-->
<customUI xmlns="http://schemas.microsoft.com/office/2006/01/customui">
  <ribbon startFromScratch="false">
    <tabs>
      <tab idMso="TabAddIns">
        <group id="custGroupVARED1" label="M &amp;&amp; M Add-In">
          <button id="custBtnVARED1" size="large" imageMso="CreateReportFromWizard" label="CC/V/B &amp;&amp; DP Tools" onAction="modRibbonControl.VAREDButtonOnAction"/>
          <separator id="custSepVARED1"/>
          <menu id="custMenuVARED1" label="Options" imageMso="ActionInsert">
            <toggleButton id="custTBVARED1" getImage="modRibbonControl.VAREDGetImage" getPressed="modRibbonControl.VAREDGetPressed" getLabel="modRibbonControl.VAREDGetLabel" supertip="Show or hide a control on the ribbon insert tab that you can use to intiate the add-in." onAction="modRibbonControl.VAREDToggleButtonOnAction"/>
            <toggleButton id="custTBVARED2" getImage="modRibbonControl.VAREDGetImage" getPressed="modRibbonControl.VAREDGetPressed" getLabel="modRibbonControl.VAREDGetLabel" supertip="Toggle feedback sounds on or off." onAction="modRibbonControl.VAREDToggleButtonOnAction"/>
          </menu>
          <button id="custBtnVARED3" label="Info/Help" imageMso="Info" onAction="modRibbonControl.VAREDButtonOnAction"/>
          <button id="custBtnVARED4" label="Disclaimer" imageMso="D" onAction="modRibbonControl.VAREDButtonOnAction"/>
        </group>
      </tab>
      <tab idMso="TabInsert">
        <group idMso="GroupInsertLinks" getVisible="modRibbonControl.VAREDGetVisible"/>
        <group id="custGrpVARED2" insertBeforeMso="GroupHeaderFooter" label="Links" getVisible="modRibbonControl.VAREDGetVisible" tag="Custom">
          <button idMso="HyperlinkInsert"/>
          <button idMso="BookmarkInsert"/>
          <button idMso="CrossReferenceInsert"/>
          <separator id="sepVARED001"/>
          <button id="custBtnVARED5" size="large" imageMso="CreateReportFromWizard" label="CC/V/B &amp;&amp; DP" onAction="modRibbonControl.VAREDButtonOnAction"/>
        </group>
      </tab>
      <tab id="tabLNCS" insertBeforeMso="TabHome" label="VSUET">
        <group id="grFormat" label="Проверка статьи перед отправкой">
          <button id="btnReview" imageMso="ReviewTrackChanges" label="Выполнить проверку" size="large" onAction="FinishingTouches"/>
        </group>
        <group id="grBasicFormats" image="lncs2" label="Основное форматирование">
          <button id="btnH1" imageMso="PivotTableLayoutShowInOutlineForm" label="Заголовок Без номера" size="normal" onAction="H1"/>
          <button id="btnH2" imageMso="PivotTableLayoutShowInCompactForm" label="Заголовок 1.1" size="normal" onAction="H2"/>
          <button id="btnH3" imageMso="PivotTableLayoutBlankRows" label="Заголовок 1.1.1" size="normal" onAction="H3"/>
          <button id="btnH4" imageMso="PivotTableLayoutSubtotals" label="Заголовок 1.1.1.1" size="normal" onAction="H4"/>
          <box boxStyle="vertical" id="box2">
            <button id="btnBullet" image="bulletitem" label="Марк.список" onAction="MakeBulletItem"/>
            <button id="btnDash" image="dashitem" label="Список" onAction="MakeDashItem"/>
            <button id="btnNumbered" image="numitem" label="Нумер.список" onAction="MakeNumItem"/>
          </box>
          <box boxStyle="vertical" id="box3">
            <button id="btnListLevelUp" image="arrowright" label="Уровень списка +" onAction="ListLevelUp"/>
            <button id="btnListLevelDown" image="arrowleft" label="Уровень списка -" onAction="ListLevelDown"/>
            <button id="btnToggleNum" image="togglenumbering" label="Начать заново" onAction="RestartNumbering"/>
          </box>
          <button id="btnStandard" image="normal320" label="Обычный текст" size="large" onAction="MakeStandard"/>
          <box boxStyle="vertical" id="box4">
            <button id="btnOneColumn" imageMso="ReadingViewShowOnePage" label="Начать одну колонку" onAction="OneColumn"/>
            <button id="btnTwoColumn" imageMso="ReadingViewShowTwoPages" label="Начать две колонки" onAction="TwoColumn"/>
          </box>
          <button id="btnFootnote" imageMso="FootnoteInsert" label="Сноска" onAction="InsertFN"/>
        </group>
        <group id="grSpecialFormats" label="Изображения, таблицы">
          <box boxStyle="vertical" id="box5">
            <button id="btnInsImage" image="InsertImage" label="Рисунок в 1 колонку (с подписью)" onAction="InsertImage"/>
            <button id="btnInsImage2" image="InsertImage" label="Рисунок в 2 колонки (с подписью)" onAction="InsertImageTwo"/>
            <button id="btnInsImage3" image="InsertImage" label="Рисунок альбомный (с подписью)" onAction="InsertImageWide"/>
            <button id="btnFigRef" image="eqnumber" label="Ссылка рисунок" onAction="InsRefFig"/>
            <button id="btnFigure" image="FigCaption" label="Подпись рисунок" onAction="MakeFigCaption"/>
          </box>
          <box boxStyle="vertical" id="Box6">
            <button id="Button32" image="TabCaption" label="Таблица в 1 колонку (с подписью)" onAction="Smalltable"/>
            <button id="Button35" image="TabCaption" label="Таблица в 2 колонки (с подписью)" onAction="Largetable"/>
            <button id="Button36" image="TabCaption" label="Таблица альбомная (с подписью)" onAction="widetable"/>
            <button id="btnTabRef" image="eqnumber" label="Ссылка таблица" onAction="InsRefTab"/>
            <button id="Button33" image="TabCaption" label="Подпись таблица" onAction="MakeTableCaption"/>
            <button id="Button311" image="HeaderFooter" label="Форматировать Табл" onAction="Table_frmt"/>
          </box>
        </group>
        <group id="grSpecialFormule" label="Уравнения">
          <button id="btnEquation" image="equation" label="Уравнение без номера" size="large" onAction="MakeEquation"/>
          <button id="btnEqCounter" image="eqnumber" label="Добавить номер к уравнению" size="large" onAction="AddEqCounter"/>
          <button id="Button29" image="eqnumber" label="Уравнение с номером" size="large" onAction="MakeEquationNumber"/>
          <button id="btnEqRef" image="eqnumber" size="large" label="Ссылка формула" onAction="InsRefEq"/>
          <button id="btnProgcode" imageMso="CreateStoredProcedure" label="Код программы" size="large" onAction="MakeProgCode"/>
        </group>
        <group id="grSpecialStyle" label="Стили форматирования">
          <button id="btnFigStyle" image="FigCaption" label="Стиль подписи рисунка" size="large" onAction="MakeFigStyle"/>
          <button id="btnTabStyle" image="TabCaption" label="Стиль подписи таблицы" size="large" onAction="MakeTabStyle"/>
          <button id="btnEqStyle" image="equation" label="Стиль уравнения" size="large" onAction="MakeEqStyle"/>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Abstract>
  <CompanyAddress/>
  <CompanyPhone/>
  <CompanyFax/>
  <CompanyEmail/>
</CoverPageProperties>
</file>

<file path=customXml/item2.xml><?xml version="1.0" encoding="utf-8"?><basic_XML xmlns="http://AddIn Basic XML Script/Basic Nodes">
  <title_ru>Введите здесь название статьи</title_ru>
  <title_en>Введите здесь название статьи на английском языке</title_en>
  <adrref1>1</adrref1>
  <adrref2>1</adrref2>
  <adrref3>1</adrref3>
  <adrref4>2</adrref4>
  <adrref5>3</adrref5>
  <adrref6>4</adrref6>
  <author1_ru>Имя О. Фамилия</author1_ru>
  <author2_ru>Имя О. Фамилия</author2_ru>
  <author3_ru>Имя О. Фамилия</author3_ru>
  <author4_ru>Имя О. Фамилия</author4_ru>
  <author5_ru>Имя О. Фамилия</author5_ru>
  <author6_ru>Имя О. Фамилия</author6_ru>
  <authors_ru>ВВЕДИТЕ ЗДЕСЬ Фамилия И.О., Фамилия И.О. …</authors_ru>
  <author1_en>First name S. Lastname</author1_en>
  <author2_en>First name S. Lastname</author2_en>
  <author3_en>First name S. Lastname</author3_en>
  <author4_en>First name S. Lastname</author4_en>
  <author5_en>First name S. Lastname</author5_en>
  <author6_en>First name S. Lastname</author6_en>
  <authors_en>ВВЕДИТЕ ЗДЕСЬ Lastname F.S., Lastname F.S. …</authors_en>
  <keywords_ru>введите здесь 5–10 ключевых слов, разделяя их запятой</keywords_ru>
  <keywords_en>введите здесь ключевые слова на английском языке</keywords_en>
  <adress1_ru>Воронежский государственный университет инженерных технологий, пр-т Революции, 19, г. Воронеж, 394036, Россия</adress1_ru>
  <adress2_ru>Название учреждения / организации, Адрес (улица, дом, город, индекс, страна)</adress2_ru>
  <adress3_ru>Название учреждения / организации, Адрес (улица, дом, город, индекс, страна)</adress3_ru>
  <adress4_ru>Название учреждения / организации, Адрес (улица, дом, город, индекс, страна)</adress4_ru>
  <adress1_en>Voronezh State University of Engineering Technologies, Revolution Av., 19 Voronezh, 394036, Russia</adress1_en>
  <adress2_en>Название учреждения / организации, Адрес (улица, дом, город, индекс, страна)</adress2_en>
  <adress3_en>Название учреждения / организации, Адрес (улица, дом, город, индекс, страна)</adress3_en>
  <adress4_en>Название учреждения / организации, Адрес (улица, дом, город, индекс, страна)</adress4_en>
  <adr_d1_ru>кафедра технологии хлебопекарного, кондитерского, макаронного и зерноперерабатывающего производств</adr_d1_ru>
  <adr_d2_ru>место работы (кафедра / отдел / лаборатория)</adr_d2_ru>
  <adr_d3_ru>место работы (кафедра / отдел / лаборатория)</adr_d3_ru>
  <adr_d4_ru>место работы (кафедра / отдел / лаборатория)</adr_d4_ru>
  <adr_d5_ru>место работы (кафедра / отдел / лаборатория)</adr_d5_ru>
  <adr_d6_ru>место работы (кафедра / отдел / лаборатория)</adr_d6_ru>
  <adr_n1_ru>Воронежский государственный университет инженерных технологий</adr_n1_ru>
  <adr_n2_ru>Название учреждения / организации (полностью, без сокращений)</adr_n2_ru>
  <adr_n3_ru>Название учреждения / организации (полностью, без сокращений)</adr_n3_ru>
  <adr_n4_ru>Название учреждения / организации (полностью, без сокращений)</adr_n4_ru>
  <adr_n5_ru>Название учреждения / организации (полностью, без сокращений)</adr_n5_ru>
  <adr_n6_ru>Название учреждения / организации (полностью, без сокращений)</adr_n6_ru>
  <adr_a1_ru>пр-т Революции, 19, г. Воронеж, 394036, Россия</adr_a1_ru>
  <adr_a2_ru>Адрес (улица, дом, город, индекс, страна)</adr_a2_ru>
  <adr_a3_ru>Адрес (улица, дом, город, индекс, страна)</adr_a3_ru>
  <adr_a4_ru>Адрес (улица, дом, город, индекс, страна)</adr_a4_ru>
  <adr_a5_ru>Адрес (улица, дом, город, индекс, страна)</adr_a5_ru>
  <adr_a6_ru>Адрес (улица, дом, город, индекс, страна)</adr_a6_ru>
  <adr_d1_en>Bakery technology, confectionery, pasta and grain processing industries department</adr_d1_en>
  <adr_d2_en>Место работы (кафедра / отдел / лаборатория)</adr_d2_en>
  <adr_d3_en>Место работы (кафедра / отдел / лаборатория)</adr_d3_en>
  <adr_d4_en>Место работы (кафедра / отдел / лаборатория)</adr_d4_en>
  <adr_d5_en>Место работы (кафедра / отдел / лаборатория)</adr_d5_en>
  <adr_d6_en>Место работы (кафедра / отдел / лаборатория)</adr_d6_en>
  <adr_n1_en>Voronezh State University of Engineering Technologies</adr_n1_en>
  <adr_n2_en>Название учреждения / организации (полностью, без сокращений)</adr_n2_en>
  <adr_n3_en>Название учреждения / организации (полностью, без сокращений)</adr_n3_en>
  <adr_n4_en>Название учреждения / организации (полностью, без сокращений)</adr_n4_en>
  <adr_n5_en>Название учреждения / организации (полностью, без сокращений)</adr_n5_en>
  <adr_n6_en>Название учреждения / организации (полностью, без сокращений)</adr_n6_en>
  <adr_a1_en>Revolution Av., 19 Voronezh, 394036, Russia</adr_a1_en>
  <adr_a2_en>Адрес (улица, дом, город, индекс, страна)</adr_a2_en>
  <adr_a3_en>Адрес (улица, дом, город, индекс, страна)</adr_a3_en>
  <adr_a4_en>Адрес (улица, дом, город, индекс, страна)</adr_a4_en>
  <adr_a5_en>Адрес (улица, дом, город, индекс, страна)</adr_a5_en>
  <adr_a6_en>Адрес (улица, дом, город, индекс, страна)</adr_a6_en>
  <aff1_ru>к.т.н., доцент</aff1_ru>
  <aff2_ru>д.х.н., профессор</aff2_ru>
  <aff3_ru>к.э.н., инженер</aff3_ru>
  <aff4_ru>степень, должность</aff4_ru>
  <aff5_ru>степень, должность</aff5_ru>
  <aff6_ru>степень, должность</aff6_ru>
  <aff1_en>Cand. Sci. (Engin.), assistant professor</aff1_en>
  <aff2_en>Dr. Sci. (Chem.), professor</aff2_en>
  <aff3_en>Cand. Sci. (Econ.), engineer</aff3_en>
  <aff4_en>Степень, должность</aff4_en>
  <aff5_en>Степень, должность</aff5_en>
  <aff6_en>Степень, должность</aff6_en>
  <udk>xxx.xxx.xxx</udk>
  <number>3</number>
  <year>2026</year>
  <email1>e-mail@m.ru</email1>
  <email2>e-mail@m.ru</email2>
  <email3>e-mail@m.ru</email3>
  <email4>e-mail@m.ru</email4>
  <email5>e-mail@m.ru</email5>
  <email6>e-mail@m.ru</email6>
  <orcid1>введите здесь orcid</orcid1>
  <orcid2>XXXX-XXXX-XXXX-XXXX</orcid2>
  <orcid3>XXXX-XXXX-XXXX-XXXX</orcid3>
  <orcid4>XXXX-XXXX-XXXX-XXXX</orcid4>
  <orcid5>XXXX-XXXX-XXXX-XXXX</orcid5>
  <orcid6>XXXX-XXXX-XXXX-XXXX</orcid6>
  <vol>88</vol>
  <authors2_ru>Фамилия И.О. и др.</authors2_ru>
  <authors2_en>Lastname F.S. et al.</authors2_en>
  <recieved>2026-07-01T00:00:00</recieved>
  <approved>2026-07-18T00:00:00</approved>
  <accepted>2026-08-20T00:00:00</accepted>
 </basic_XML>
</file>

<file path=customXml/item3.xml><?xml version="1.0" encoding="utf-8"?>
<b:Sources xmlns:b="http://schemas.openxmlformats.org/officeDocument/2006/bibliography" xmlns="http://schemas.openxmlformats.org/officeDocument/2006/bibliography" SelectedStyle="\APASixthEditionOfficeOnline.xsl" StyleName="APA" Version="6">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84DB894-62EB-436C-AFF3-E7CAAF8E4356}">
  <ds:schemaRefs>
    <ds:schemaRef ds:uri="http://AddIn Basic XML Script/Basic Nodes"/>
  </ds:schemaRefs>
</ds:datastoreItem>
</file>

<file path=customXml/itemProps3.xml><?xml version="1.0" encoding="utf-8"?>
<ds:datastoreItem xmlns:ds="http://schemas.openxmlformats.org/officeDocument/2006/customXml" ds:itemID="{99C757D5-059D-4D7E-AF4B-92BC735BF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VSUET.dotm</Template>
  <TotalTime>1283</TotalTime>
  <Pages>7</Pages>
  <Words>3478</Words>
  <Characters>19830</Characters>
  <Application>Microsoft Office Word</Application>
  <DocSecurity>0</DocSecurity>
  <Lines>165</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23262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Aleksandr Muravev</cp:lastModifiedBy>
  <cp:revision>537</cp:revision>
  <dcterms:created xsi:type="dcterms:W3CDTF">2016-10-04T17:32:00Z</dcterms:created>
  <dcterms:modified xsi:type="dcterms:W3CDTF">2026-06-12T07:21:00Z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WinEqns">
    <vt:bool>true</vt:bool>
  </property>
</Properties>
</file>