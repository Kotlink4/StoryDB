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mf" ContentType="image/x-wmf"/>
  <Default Extension="xml" ContentType="application/xml"/>
  <Override PartName="/customUI/images/FigCaption.png" ContentType="image/.PNG"/>
  <Override PartName="/customUI/images/HeaderFooter.png" ContentType="image/.PNG"/>
  <Override PartName="/customUI/images/InsertImage.png" ContentType="image/.PNG"/>
  <Override PartName="/customUI/images/RedoStyles.png" ContentType="image/.PNG"/>
  <Override PartName="/customUI/images/TabCaption.png" ContentType="image/.PNG"/>
  <Override PartName="/customUI/images/abstract.png" ContentType="image/.PNG"/>
  <Override PartName="/customUI/images/addspace.png" ContentType="image/.PNG"/>
  <Override PartName="/customUI/images/arrowleft.png" ContentType="image/.PNG"/>
  <Override PartName="/customUI/images/arrowright.png" ContentType="image/.PNG"/>
  <Override PartName="/customUI/images/bulletitem.png" ContentType="image/.PNG"/>
  <Override PartName="/customUI/images/dashitem.png" ContentType="image/.PNG"/>
  <Override PartName="/customUI/images/eqnumber.png" ContentType="image/.PNG"/>
  <Override PartName="/customUI/images/equation.png" ContentType="image/.PNG"/>
  <Override PartName="/customUI/images/expand0.png" ContentType="image/.PNG"/>
  <Override PartName="/customUI/images/normal320.png" ContentType="image/.PNG"/>
  <Override PartName="/customUI/images/normalspace0.png" ContentType="image/.PNG"/>
  <Override PartName="/customUI/images/numitem.png" ContentType="image/.PNG"/>
  <Override PartName="/customUI/images/removespace.png" ContentType="image/.PNG"/>
  <Override PartName="/customUI/images/squeeze0.png" ContentType="image/.PNG"/>
  <Override PartName="/customUI/images/subtitle.png" ContentType="image/.PNG"/>
  <Override PartName="/customUI/images/togglenumbering.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numbering.xml" ContentType="application/vnd.openxmlformats-officedocument.wordprocessingml.numbering+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3366ff4ce52e42c7" Type="http://schemas.microsoft.com/office/2006/relationships/ui/extensibility" Target="customUI/customUI.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VSUET0"/>
        <w:spacing w:line="240" w:lineRule="auto" w:before="0" w:after="0"/>
        <w:jc w:val="left"/>
      </w:pPr>
      <w:r>
        <w:rPr>
          <w:rFonts w:ascii="Times New Roman" w:hAnsi="Times New Roman" w:eastAsia="Times New Roman"/>
          <w:b w:val="0"/>
          <w:i w:val="0"/>
          <w:sz w:val="24"/>
        </w:rPr>
        <w:t>УДК 004.42</w:t>
      </w:r>
    </w:p>
    <w:p>
      <w:pPr>
        <w:pStyle w:val="VSUET0"/>
        <w:spacing w:line="240" w:lineRule="auto" w:before="0" w:after="0"/>
        <w:jc w:val="left"/>
      </w:pPr>
      <w:r>
        <w:rPr>
          <w:rFonts w:ascii="Times New Roman" w:hAnsi="Times New Roman" w:eastAsia="Times New Roman"/>
          <w:b w:val="0"/>
          <w:i w:val="0"/>
          <w:sz w:val="24"/>
        </w:rPr>
        <w:t>Раздел: Информационные технологии и математическое моделирование</w:t>
      </w:r>
    </w:p>
    <w:p>
      <w:pPr>
        <w:pStyle w:val="VSUETArticleTitle"/>
        <w:spacing w:line="240" w:lineRule="auto" w:before="120" w:after="120"/>
        <w:jc w:val="center"/>
      </w:pPr>
      <w:r>
        <w:rPr>
          <w:rFonts w:ascii="Times New Roman" w:hAnsi="Times New Roman" w:eastAsia="Times New Roman"/>
          <w:b/>
          <w:i w:val="0"/>
          <w:sz w:val="24"/>
        </w:rPr>
        <w:t>МОДЕЛИРОВАНИЕ СВЯЗЕЙ И ХРОНОЛОГИИ СЮЖЕТНОГО ПРОЕКТА В ВЕБ-СИСТЕМЕ STORYDB</w:t>
      </w:r>
    </w:p>
    <w:p>
      <w:pPr>
        <w:pStyle w:val="VSUETAuthors"/>
        <w:spacing w:line="240" w:lineRule="auto" w:before="0" w:after="0"/>
        <w:jc w:val="center"/>
      </w:pPr>
      <w:r>
        <w:rPr>
          <w:rFonts w:ascii="Times New Roman" w:hAnsi="Times New Roman" w:eastAsia="Times New Roman"/>
          <w:b w:val="0"/>
          <w:i w:val="0"/>
          <w:sz w:val="24"/>
        </w:rPr>
        <w:t>В.С. Захарин1, А.В. Лемешкин1</w:t>
      </w:r>
    </w:p>
    <w:p>
      <w:pPr>
        <w:pStyle w:val="VSUETAuthors"/>
        <w:spacing w:line="240" w:lineRule="auto" w:before="0" w:after="120"/>
        <w:jc w:val="center"/>
      </w:pPr>
      <w:r>
        <w:rPr>
          <w:rFonts w:ascii="Times New Roman" w:hAnsi="Times New Roman" w:eastAsia="Times New Roman"/>
          <w:b w:val="0"/>
          <w:i w:val="0"/>
          <w:sz w:val="24"/>
        </w:rPr>
        <w:t>1Воронежский государственный университет инженерных технологий</w:t>
      </w:r>
    </w:p>
    <w:p>
      <w:pPr>
        <w:pStyle w:val="VSUETAbstract"/>
        <w:spacing w:line="240" w:lineRule="auto" w:before="0" w:after="0"/>
        <w:jc w:val="both"/>
      </w:pPr>
      <w:r>
        <w:rPr>
          <w:rFonts w:ascii="Times New Roman" w:hAnsi="Times New Roman" w:eastAsia="Times New Roman"/>
          <w:b w:val="0"/>
          <w:i w:val="0"/>
          <w:sz w:val="24"/>
        </w:rPr>
        <w:t>Аннотация: Введение. Для ведения крупного сюжетного проекта недостаточно хранить только текстовые описания объектов, поскольку важны отношения между сущностями и изменение этих отношений во времени. Актуальность работы связана с необходимостью визуального анализа сложных сюжетных структур и раннего обнаружения логических противоречий. Материалы и методы. Использованы методы графового моделирования, реляционного проектирования, визуального представления данных и клиент-серверной разработки. В качестве исходных данных рассматриваются карточки персонажей, предметов, мест, организаций, структуры, события и причинно-временные связи. Результаты и обсуждение. Предложена модель, в которой объекты проекта выступают узлами графа, а отношения, принадлежности и пользовательские связи формируют ребра. Хронология включает точечные события, длительности, главы, эпохи и отношения предшествования, причины, одновременности и включения. Реализованный подход поддерживает сохранение ручных раскладок и повторное использование одних и тех же данных в нескольких визуальных режимах. Практическая значимость состоит в повышении наглядности анализа и снижении числа ошибок при согласовании связей, событий и состояний объектов. Заключение. Совмещение графа и таймлайна позволяет рассматривать проект как динамическую систему взаимосвязанных сущностей, повышает наглядность анализа и создает основу для автоматизированной проверки согласованности.</w:t>
      </w:r>
    </w:p>
    <w:p>
      <w:pPr>
        <w:pStyle w:val="VSUETKeywords"/>
        <w:spacing w:line="240" w:lineRule="auto" w:before="0" w:after="120"/>
        <w:jc w:val="both"/>
      </w:pPr>
      <w:r>
        <w:rPr>
          <w:rFonts w:ascii="Times New Roman" w:hAnsi="Times New Roman" w:eastAsia="Times New Roman"/>
          <w:b w:val="0"/>
          <w:i w:val="0"/>
          <w:sz w:val="24"/>
        </w:rPr>
        <w:t>Ключевые слова: граф связей; таймлайн; сюжетный проект; визуальное моделирование; хронология; информационная система; StoryDB; реляционная база данных.</w:t>
      </w:r>
    </w:p>
    <w:p>
      <w:pPr>
        <w:pStyle w:val="VSUETArticleTitle"/>
        <w:spacing w:line="240" w:lineRule="auto" w:before="120" w:after="120"/>
        <w:jc w:val="center"/>
      </w:pPr>
      <w:r>
        <w:rPr>
          <w:rFonts w:ascii="Times New Roman" w:hAnsi="Times New Roman" w:eastAsia="Times New Roman"/>
          <w:b/>
          <w:i w:val="0"/>
          <w:sz w:val="24"/>
        </w:rPr>
        <w:t>MODELING RELATIONS AND TIMELINE OF A STORY PROJECT IN THE STORYDB WEB SYSTEM</w:t>
      </w:r>
    </w:p>
    <w:p>
      <w:pPr>
        <w:pStyle w:val="VSUETAuthors"/>
        <w:spacing w:line="240" w:lineRule="auto" w:before="0" w:after="0"/>
        <w:jc w:val="center"/>
      </w:pPr>
      <w:r>
        <w:rPr>
          <w:rFonts w:ascii="Times New Roman" w:hAnsi="Times New Roman" w:eastAsia="Times New Roman"/>
          <w:b w:val="0"/>
          <w:i w:val="0"/>
          <w:sz w:val="24"/>
        </w:rPr>
        <w:t>V.S. Zakharin1, A.V. Lemeshkin1</w:t>
      </w:r>
    </w:p>
    <w:p>
      <w:pPr>
        <w:pStyle w:val="VSUETAuthors"/>
        <w:spacing w:line="240" w:lineRule="auto" w:before="0" w:after="120"/>
        <w:jc w:val="center"/>
      </w:pPr>
      <w:r>
        <w:rPr>
          <w:rFonts w:ascii="Times New Roman" w:hAnsi="Times New Roman" w:eastAsia="Times New Roman"/>
          <w:b w:val="0"/>
          <w:i w:val="0"/>
          <w:sz w:val="24"/>
        </w:rPr>
        <w:t>1Voronezh State University of Engineering Technologies</w:t>
      </w:r>
    </w:p>
    <w:p>
      <w:pPr>
        <w:pStyle w:val="VSUETAbstract"/>
        <w:spacing w:line="240" w:lineRule="auto" w:before="0" w:after="0"/>
        <w:jc w:val="both"/>
      </w:pPr>
      <w:r>
        <w:rPr>
          <w:rFonts w:ascii="Times New Roman" w:hAnsi="Times New Roman" w:eastAsia="Times New Roman"/>
          <w:b w:val="0"/>
          <w:i w:val="0"/>
          <w:sz w:val="24"/>
        </w:rPr>
        <w:t>Abstract: Introduction. Managing a large story project requires more than storing textual object descriptions, because relations between entities and their changes over time are essential. Relevance. The work is relevant due to the need for visual analysis of complex story structures and early detection of logical contradictions. Materials and methods. Graph modeling, relational design, data visualization and client-server development methods are used. Input data include cards of characters, items, locations, organizations, structures, events and causal-temporal links. Results and discussion. A model is proposed in which project objects are graph nodes, while relations, ownership links and custom links form edges. The timeline includes point events, durations, chapters, epochs and precedence, causality, simultaneity and inclusion relations. The implemented approach supports preservation of manual layouts and reuse of the same data in several visual modes. Conclusions. Combining graph and timeline representations makes it possible to consider a project as a dynamic system of interconnected entities, improves analysis visibility and creates a basis for automated consistency checking.</w:t>
      </w:r>
    </w:p>
    <w:p>
      <w:pPr>
        <w:pStyle w:val="VSUETKeywords"/>
        <w:spacing w:line="240" w:lineRule="auto" w:before="0" w:after="120"/>
        <w:jc w:val="both"/>
      </w:pPr>
      <w:r>
        <w:rPr>
          <w:rFonts w:ascii="Times New Roman" w:hAnsi="Times New Roman" w:eastAsia="Times New Roman"/>
          <w:b w:val="0"/>
          <w:i w:val="0"/>
          <w:sz w:val="24"/>
        </w:rPr>
        <w:t>Keywords: relation graph; timeline; story project; visual modeling; chronology; information system; StoryDB; relational database.</w:t>
      </w:r>
    </w:p>
    <w:p>
      <w:pPr>
        <w:pStyle w:val="VSUETHeaderNonumber"/>
        <w:spacing w:line="240" w:lineRule="auto" w:before="160" w:after="80"/>
        <w:jc w:val="center"/>
      </w:pPr>
      <w:r>
        <w:rPr>
          <w:rFonts w:ascii="Times New Roman" w:hAnsi="Times New Roman" w:eastAsia="Times New Roman"/>
          <w:b/>
          <w:i w:val="0"/>
          <w:sz w:val="24"/>
        </w:rPr>
        <w:t>Введение</w:t>
      </w:r>
    </w:p>
    <w:p>
      <w:pPr>
        <w:pStyle w:val="VSUET0"/>
        <w:spacing w:line="240" w:lineRule="auto" w:before="0" w:after="0"/>
        <w:ind w:firstLine="567"/>
        <w:jc w:val="both"/>
      </w:pPr>
      <w:r>
        <w:rPr>
          <w:rFonts w:ascii="Times New Roman" w:hAnsi="Times New Roman" w:eastAsia="Times New Roman"/>
          <w:b w:val="0"/>
          <w:i w:val="0"/>
          <w:sz w:val="24"/>
        </w:rPr>
        <w:t>При ведении крупного сюжетного проекта недостаточно хранить только текстовые описания объектов. Важное значение имеют связи между объектами и изменение этих связей во времени. Персонаж может принадлежать организации, владеть предметом, находиться на территории, участвовать в событии, менять статус или переходить из одной структуры в другую.</w:t>
      </w:r>
    </w:p>
    <w:p>
      <w:pPr>
        <w:pStyle w:val="VSUET0"/>
        <w:spacing w:line="240" w:lineRule="auto" w:before="0" w:after="0"/>
        <w:ind w:firstLine="567"/>
        <w:jc w:val="both"/>
      </w:pPr>
      <w:r>
        <w:rPr>
          <w:rFonts w:ascii="Times New Roman" w:hAnsi="Times New Roman" w:eastAsia="Times New Roman"/>
          <w:b w:val="0"/>
          <w:i w:val="0"/>
          <w:sz w:val="24"/>
        </w:rPr>
        <w:t>Если такие зависимости фиксируются вручную в разрозненных документах, анализ проекта становится трудоемким и плохо масштабируется. Для решения этой задачи в StoryDB используется совмещенная модель: справочные карточки объектов дополняются графом отношений и хронологией событий.</w:t>
      </w:r>
    </w:p>
    <w:p>
      <w:pPr>
        <w:pStyle w:val="VSUET0"/>
        <w:spacing w:line="240" w:lineRule="auto" w:before="0" w:after="0"/>
        <w:ind w:firstLine="567"/>
        <w:jc w:val="both"/>
      </w:pPr>
      <w:r>
        <w:rPr>
          <w:rFonts w:ascii="Times New Roman" w:hAnsi="Times New Roman" w:eastAsia="Times New Roman"/>
          <w:b w:val="0"/>
          <w:i w:val="0"/>
          <w:sz w:val="24"/>
        </w:rPr>
        <w:t>Целью работы является разработка подхода к моделированию связей и хронологии сюжетного проекта в веб-системе StoryDB. Для достижения цели определены источники связей, разработана модель представления событий, реализовано сохранение визуальной раскладки и описан механизм совместного использования графовой и временной моделей.</w:t>
      </w:r>
    </w:p>
    <w:p>
      <w:pPr>
        <w:pStyle w:val="VSUET0"/>
        <w:spacing w:line="240" w:lineRule="auto" w:before="0" w:after="0"/>
        <w:ind w:firstLine="567"/>
        <w:jc w:val="both"/>
      </w:pPr>
      <w:r>
        <w:rPr>
          <w:rFonts w:ascii="Times New Roman" w:hAnsi="Times New Roman" w:eastAsia="Times New Roman"/>
          <w:b w:val="0"/>
          <w:i w:val="0"/>
          <w:sz w:val="24"/>
        </w:rPr>
        <w:t>Теоретической основой работы являются исследования графов знаний, связанных данных и моделей представления отношений [1-9]. Для StoryDB эти подходы важны не как готовая онтологическая технология, а как источник принципов: устойчивые идентификаторы объектов, явные связи, повторное использование сущностей и отделение фактов от визуальных представлений.</w:t>
      </w:r>
    </w:p>
    <w:p>
      <w:pPr>
        <w:pStyle w:val="VSUET0"/>
        <w:spacing w:line="240" w:lineRule="auto" w:before="0" w:after="0"/>
        <w:ind w:firstLine="567"/>
        <w:jc w:val="both"/>
      </w:pPr>
      <w:r>
        <w:rPr>
          <w:rFonts w:ascii="Times New Roman" w:hAnsi="Times New Roman" w:eastAsia="Times New Roman"/>
          <w:b w:val="0"/>
          <w:i w:val="0"/>
          <w:sz w:val="24"/>
        </w:rPr>
        <w:t>Среди близких по назначению средств можно выделить редакторы диаграмм, интеллект-карты, отдельные планировщики таймлайнов, wiki-системы и инструменты визуального проектирования. Такие решения полезны для отображения отдельных аспектов проекта, но чаще всего граф отношений и временная шкала в них существуют как самостоятельные схемы, не связанные с единой базой объектов. В результате изменение карточки персонажа, структуры организации или события требует ручного обновления нескольких представлений, что повышает риск расхождения данных.</w:t>
      </w:r>
    </w:p>
    <w:p>
      <w:pPr>
        <w:pStyle w:val="VSUET0"/>
        <w:spacing w:line="240" w:lineRule="auto" w:before="0" w:after="0"/>
        <w:ind w:firstLine="567"/>
        <w:jc w:val="both"/>
      </w:pPr>
      <w:r>
        <w:rPr>
          <w:rFonts w:ascii="Times New Roman" w:hAnsi="Times New Roman" w:eastAsia="Times New Roman"/>
          <w:b w:val="0"/>
          <w:i w:val="0"/>
          <w:sz w:val="24"/>
        </w:rPr>
        <w:t>Научная новизна работы состоит в предложении комбинированной графо-временной модели сюжетного проекта, в которой объекты предметной области представлены как узлы графа, отношения между ними - как типизированные связи, а изменения состояния проекта фиксируются через события, периоды, главы и причинно-временные зависимости. Отличительной особенностью подхода является совместное использование графа связей и таймлайна на основе единой базы данных с сохранением пользовательской визуальной раскладки. Практическая значимость модели заключается в повышении наглядности анализа и возможности раннего выявления несогласованных связей, событий и состояний объектов.</w:t>
      </w:r>
    </w:p>
    <w:p>
      <w:pPr>
        <w:pStyle w:val="VSUET0"/>
        <w:spacing w:line="240" w:lineRule="auto" w:before="0" w:after="0"/>
        <w:ind w:firstLine="567"/>
        <w:jc w:val="both"/>
      </w:pPr>
      <w:r>
        <w:rPr>
          <w:rFonts w:ascii="Times New Roman" w:hAnsi="Times New Roman" w:eastAsia="Times New Roman"/>
          <w:b w:val="0"/>
          <w:i w:val="0"/>
          <w:sz w:val="24"/>
        </w:rPr>
        <w:t>Подходы к визуализации графов и временных данных показывают, что структура отношений становится понятнее, когда пользователь может переходить между обзором всей сети и детализацией отдельных узлов [10-15]. Для сюжетного проекта эта задача осложняется тем, что отношения не являются полностью статичными: принадлежность к организации, владение предметом, статус персонажа и причинные зависимости могут меняться по мере развития событий.</w:t>
      </w:r>
    </w:p>
    <w:p>
      <w:pPr>
        <w:pStyle w:val="VSUET0"/>
        <w:spacing w:line="240" w:lineRule="auto" w:before="0" w:after="0"/>
        <w:ind w:firstLine="567"/>
        <w:jc w:val="both"/>
      </w:pPr>
      <w:r>
        <w:rPr>
          <w:rFonts w:ascii="Times New Roman" w:hAnsi="Times New Roman" w:eastAsia="Times New Roman"/>
          <w:b w:val="0"/>
          <w:i w:val="0"/>
          <w:sz w:val="24"/>
        </w:rPr>
        <w:t>В StoryDB графовая модель не заменяет базу данных, а строится на ее основе. Это позволяет использовать один набор сущностей для разных визуальных представлений: общего графа отношений, структуры организации, временного среза и таймлайна. Такой подход согласуется с исследованиями динамических графов, где важны не только узлы и ребра, но и история их изменений [11, 14].</w:t>
      </w:r>
    </w:p>
    <w:p>
      <w:pPr>
        <w:pStyle w:val="VSUETHeaderNonumber"/>
        <w:spacing w:line="240" w:lineRule="auto" w:before="160" w:after="80"/>
        <w:jc w:val="center"/>
      </w:pPr>
      <w:r>
        <w:rPr>
          <w:rFonts w:ascii="Times New Roman" w:hAnsi="Times New Roman" w:eastAsia="Times New Roman"/>
          <w:b/>
          <w:i w:val="0"/>
          <w:sz w:val="24"/>
        </w:rPr>
        <w:t>Материалы и методы</w:t>
      </w:r>
    </w:p>
    <w:p>
      <w:pPr>
        <w:pStyle w:val="VSUET0"/>
        <w:spacing w:line="240" w:lineRule="auto" w:before="0" w:after="0"/>
        <w:ind w:firstLine="567"/>
        <w:jc w:val="both"/>
      </w:pPr>
      <w:r>
        <w:rPr>
          <w:rFonts w:ascii="Times New Roman" w:hAnsi="Times New Roman" w:eastAsia="Times New Roman"/>
          <w:b w:val="0"/>
          <w:i w:val="0"/>
          <w:sz w:val="24"/>
        </w:rPr>
        <w:t>В качестве узлов графа выступают объекты проекта: персонажи, предметы, места и организации. Для каждого узла сохраняются идентификатор, имя, тип объекта, изображение и дополнительные отображаемые признаки. Ребра графа формируются на основании нескольких источников данных: отношений между персонажами, принадлежности предметов владельцам, территориальных связей, иерархий, организационных структур и пользовательских связей.</w:t>
      </w:r>
    </w:p>
    <w:p>
      <w:pPr>
        <w:pStyle w:val="VSUET0"/>
        <w:spacing w:line="240" w:lineRule="auto" w:before="0" w:after="0"/>
        <w:ind w:firstLine="567"/>
        <w:jc w:val="both"/>
      </w:pPr>
      <w:r>
        <w:rPr>
          <w:rFonts w:ascii="Times New Roman" w:hAnsi="Times New Roman" w:eastAsia="Times New Roman"/>
          <w:b w:val="0"/>
          <w:i w:val="0"/>
          <w:sz w:val="24"/>
        </w:rPr>
        <w:t>Для отношений персонажей предусмотрены дополнительные параметры: сила связи, напряженность, направление и признак двусторонности. Эти параметры позволяют различать не только факт наличия отношения, но и его смысловую нагрузку. Например, две связи с одинаковым названием могут иметь разный уровень конфликта или влияния на сюжет.</w:t>
      </w:r>
    </w:p>
    <w:p>
      <w:pPr>
        <w:pStyle w:val="VSUET0"/>
        <w:spacing w:line="240" w:lineRule="auto" w:before="0" w:after="0"/>
        <w:ind w:firstLine="567"/>
        <w:jc w:val="both"/>
      </w:pPr>
      <w:r>
        <w:rPr>
          <w:rFonts w:ascii="Times New Roman" w:hAnsi="Times New Roman" w:eastAsia="Times New Roman"/>
          <w:b w:val="0"/>
          <w:i w:val="0"/>
          <w:sz w:val="24"/>
        </w:rPr>
        <w:t>Отдельный слой модели составляют структуры. Структура может описывать иерархию организации, территориальное деление, систему подчинения, родословную или другую внутреннюю композицию проекта. Узлы структуры могут связываться с объектами или записями каталогов, а назначения объектов в структуру используются при построении связей.</w:t>
      </w:r>
    </w:p>
    <w:p>
      <w:pPr>
        <w:pStyle w:val="VSUET0"/>
        <w:spacing w:line="240" w:lineRule="auto" w:before="0" w:after="0"/>
        <w:ind w:firstLine="567"/>
        <w:jc w:val="both"/>
      </w:pPr>
      <w:r>
        <w:rPr>
          <w:rFonts w:ascii="Times New Roman" w:hAnsi="Times New Roman" w:eastAsia="Times New Roman"/>
          <w:b w:val="0"/>
          <w:i w:val="0"/>
          <w:sz w:val="24"/>
        </w:rPr>
        <w:t>Модель связей проектировалась с учетом того, что в сюжетном проекте существуют отношения разной природы. Одни связи являются персональными и описывают взаимодействие персонажей; другие выражают владение, территориальную принадлежность, иерархию или включение в структуру. Поэтому в базе данных хранится не только факт связи, но и ее тип, направление, контекст и дополнительные параметры.</w:t>
      </w:r>
    </w:p>
    <w:p>
      <w:pPr>
        <w:pStyle w:val="VSUET0"/>
        <w:spacing w:line="240" w:lineRule="auto" w:before="0" w:after="0"/>
        <w:ind w:firstLine="567"/>
        <w:jc w:val="both"/>
      </w:pPr>
      <w:r>
        <w:rPr>
          <w:rFonts w:ascii="Times New Roman" w:hAnsi="Times New Roman" w:eastAsia="Times New Roman"/>
          <w:b w:val="0"/>
          <w:i w:val="0"/>
          <w:sz w:val="24"/>
        </w:rPr>
        <w:t>Физическое хранение связей и событий опирается на реляционную модель и принципы согласования схем данных [16-17]. Это позволяет отделить устойчивые идентификаторы объектов от визуальных представлений и сохранять целостность при перестроении графа или таймлайна.</w:t>
      </w:r>
    </w:p>
    <w:p>
      <w:pPr>
        <w:pStyle w:val="VSUET0"/>
        <w:spacing w:line="240" w:lineRule="auto" w:before="0" w:after="0"/>
        <w:ind w:firstLine="567"/>
        <w:jc w:val="both"/>
      </w:pPr>
      <w:r>
        <w:rPr>
          <w:rFonts w:ascii="Times New Roman" w:hAnsi="Times New Roman" w:eastAsia="Times New Roman"/>
          <w:b w:val="0"/>
          <w:i w:val="0"/>
          <w:sz w:val="24"/>
        </w:rPr>
        <w:t>Для построения временной модели использована идея разделения событий по типам: точка, длительность, глава и эпоха. Это позволяет представлять как конкретные эпизоды, так и крупные временные интервалы. Связи между событиями задают отношения предшествования, причины, одновременности и включения, что делает таймлайн не только линейной шкалой, но и структурой зависимостей.</w:t>
      </w:r>
    </w:p>
    <w:p>
      <w:pPr>
        <w:pStyle w:val="VSUET0"/>
        <w:spacing w:line="240" w:lineRule="auto" w:before="0" w:after="0"/>
        <w:ind w:firstLine="567"/>
        <w:jc w:val="both"/>
      </w:pPr>
      <w:r>
        <w:rPr>
          <w:rFonts w:ascii="Times New Roman" w:hAnsi="Times New Roman" w:eastAsia="Times New Roman"/>
          <w:b w:val="0"/>
          <w:i w:val="0"/>
          <w:sz w:val="24"/>
        </w:rPr>
        <w:t>При проектировании алгоритма раскладки учитывались требования к сохранению пользовательских правок. Исследования динамической визуализации показывают, что резкая перестройка графа затрудняет восприятие изменений [11, 14]. Поэтому StoryDB сохраняет координаты, размеры элементов и признак закрепления, а при изменении данных старается добавлять новые узлы без разрушения уже настроенной схемы.</w:t>
      </w:r>
    </w:p>
    <w:p>
      <w:pPr>
        <w:pStyle w:val="VSUET0"/>
        <w:spacing w:line="240" w:lineRule="auto" w:before="0" w:after="0"/>
        <w:ind w:firstLine="567"/>
        <w:jc w:val="both"/>
      </w:pPr>
      <w:r>
        <w:rPr>
          <w:rFonts w:ascii="Times New Roman" w:hAnsi="Times New Roman" w:eastAsia="Times New Roman"/>
          <w:b w:val="0"/>
          <w:i w:val="0"/>
          <w:sz w:val="24"/>
        </w:rPr>
        <w:t>Архитектурная реализация графовой и временной моделей соотнесена с работами по построению масштабируемых программных систем и модульных сервисных решений [18-21]. В рамках StoryDB эти идеи используются умеренно: система сохраняет единую кодовую базу, но разделяет предметные модули и сценарии обработки данных.</w:t>
      </w:r>
    </w:p>
    <w:p>
      <w:pPr>
        <w:pStyle w:val="VSUETa"/>
        <w:spacing w:line="240" w:lineRule="auto" w:before="120" w:after="0"/>
        <w:jc w:val="center"/>
      </w:pPr>
      <w:r>
        <w:rPr>
          <w:rFonts w:ascii="Times New Roman" w:hAnsi="Times New Roman" w:eastAsia="Times New Roman"/>
          <w:b w:val="0"/>
          <w:i w:val="0"/>
          <w:sz w:val="24"/>
        </w:rPr>
        <w:t>Таблица 1.</w:t>
      </w:r>
    </w:p>
    <w:p>
      <w:pPr>
        <w:pStyle w:val="VSUETb"/>
        <w:spacing w:line="240" w:lineRule="auto" w:before="0" w:after="20"/>
        <w:jc w:val="center"/>
      </w:pPr>
      <w:r>
        <w:rPr>
          <w:rFonts w:ascii="Times New Roman" w:hAnsi="Times New Roman" w:eastAsia="Times New Roman"/>
          <w:b w:val="0"/>
          <w:i w:val="0"/>
          <w:sz w:val="24"/>
        </w:rPr>
        <w:t>Этапы формирования визуальной модели StoryDB</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13"/>
        <w:gridCol w:w="3213"/>
        <w:gridCol w:w="3213"/>
      </w:tblGrid>
      <w:tr>
        <w:tc>
          <w:tcPr>
            <w:tcW w:type="dxa" w:w="1984"/>
            <w:vAlign w:val="center"/>
            <w:shd w:fill="E6E6E6"/>
          </w:tcPr>
          <w:p>
            <w:pPr>
              <w:spacing w:line="240" w:lineRule="auto" w:before="40" w:after="40"/>
              <w:jc w:val="center"/>
            </w:pPr>
            <w:r>
              <w:rPr>
                <w:rFonts w:ascii="Times New Roman" w:hAnsi="Times New Roman" w:eastAsia="Times New Roman"/>
                <w:b/>
                <w:i w:val="0"/>
                <w:sz w:val="22"/>
              </w:rPr>
              <w:t>Этап</w:t>
            </w:r>
          </w:p>
        </w:tc>
        <w:tc>
          <w:tcPr>
            <w:tcW w:type="dxa" w:w="3401"/>
            <w:vAlign w:val="center"/>
            <w:shd w:fill="E6E6E6"/>
          </w:tcPr>
          <w:p>
            <w:pPr>
              <w:spacing w:line="240" w:lineRule="auto" w:before="40" w:after="40"/>
              <w:jc w:val="center"/>
            </w:pPr>
            <w:r>
              <w:rPr>
                <w:rFonts w:ascii="Times New Roman" w:hAnsi="Times New Roman" w:eastAsia="Times New Roman"/>
                <w:b/>
                <w:i w:val="0"/>
                <w:sz w:val="22"/>
              </w:rPr>
              <w:t>Данные</w:t>
            </w:r>
          </w:p>
        </w:tc>
        <w:tc>
          <w:tcPr>
            <w:tcW w:type="dxa" w:w="3968"/>
            <w:vAlign w:val="center"/>
            <w:shd w:fill="E6E6E6"/>
          </w:tcPr>
          <w:p>
            <w:pPr>
              <w:spacing w:line="240" w:lineRule="auto" w:before="40" w:after="40"/>
              <w:jc w:val="center"/>
            </w:pPr>
            <w:r>
              <w:rPr>
                <w:rFonts w:ascii="Times New Roman" w:hAnsi="Times New Roman" w:eastAsia="Times New Roman"/>
                <w:b/>
                <w:i w:val="0"/>
                <w:sz w:val="22"/>
              </w:rPr>
              <w:t>Результат</w:t>
            </w:r>
          </w:p>
        </w:tc>
      </w:tr>
      <w:tr>
        <w:tc>
          <w:tcPr>
            <w:tcW w:type="dxa" w:w="1984"/>
            <w:vAlign w:val="center"/>
          </w:tcPr>
          <w:p>
            <w:pPr>
              <w:spacing w:line="240" w:lineRule="auto" w:before="40" w:after="40"/>
              <w:jc w:val="left"/>
            </w:pPr>
            <w:r>
              <w:rPr>
                <w:rFonts w:ascii="Times New Roman" w:hAnsi="Times New Roman" w:eastAsia="Times New Roman"/>
                <w:b w:val="0"/>
                <w:i w:val="0"/>
                <w:sz w:val="22"/>
              </w:rPr>
              <w:t>Нормализация объектов</w:t>
            </w:r>
          </w:p>
        </w:tc>
        <w:tc>
          <w:tcPr>
            <w:tcW w:type="dxa" w:w="3401"/>
            <w:vAlign w:val="center"/>
          </w:tcPr>
          <w:p>
            <w:pPr>
              <w:spacing w:line="240" w:lineRule="auto" w:before="40" w:after="40"/>
              <w:jc w:val="left"/>
            </w:pPr>
            <w:r>
              <w:rPr>
                <w:rFonts w:ascii="Times New Roman" w:hAnsi="Times New Roman" w:eastAsia="Times New Roman"/>
                <w:b w:val="0"/>
                <w:i w:val="0"/>
                <w:sz w:val="22"/>
              </w:rPr>
              <w:t>Карточки персонажей, предметов, мест и организаций</w:t>
            </w:r>
          </w:p>
        </w:tc>
        <w:tc>
          <w:tcPr>
            <w:tcW w:type="dxa" w:w="3968"/>
            <w:vAlign w:val="center"/>
          </w:tcPr>
          <w:p>
            <w:pPr>
              <w:spacing w:line="240" w:lineRule="auto" w:before="40" w:after="40"/>
              <w:jc w:val="left"/>
            </w:pPr>
            <w:r>
              <w:rPr>
                <w:rFonts w:ascii="Times New Roman" w:hAnsi="Times New Roman" w:eastAsia="Times New Roman"/>
                <w:b w:val="0"/>
                <w:i w:val="0"/>
                <w:sz w:val="22"/>
              </w:rPr>
              <w:t>Единый набор узлов графа проекта</w:t>
            </w:r>
          </w:p>
        </w:tc>
      </w:tr>
      <w:tr>
        <w:tc>
          <w:tcPr>
            <w:tcW w:type="dxa" w:w="1984"/>
            <w:vAlign w:val="center"/>
          </w:tcPr>
          <w:p>
            <w:pPr>
              <w:spacing w:line="240" w:lineRule="auto" w:before="40" w:after="40"/>
              <w:jc w:val="left"/>
            </w:pPr>
            <w:r>
              <w:rPr>
                <w:rFonts w:ascii="Times New Roman" w:hAnsi="Times New Roman" w:eastAsia="Times New Roman"/>
                <w:b w:val="0"/>
                <w:i w:val="0"/>
                <w:sz w:val="22"/>
              </w:rPr>
              <w:t>Формирование связей</w:t>
            </w:r>
          </w:p>
        </w:tc>
        <w:tc>
          <w:tcPr>
            <w:tcW w:type="dxa" w:w="3401"/>
            <w:vAlign w:val="center"/>
          </w:tcPr>
          <w:p>
            <w:pPr>
              <w:spacing w:line="240" w:lineRule="auto" w:before="40" w:after="40"/>
              <w:jc w:val="left"/>
            </w:pPr>
            <w:r>
              <w:rPr>
                <w:rFonts w:ascii="Times New Roman" w:hAnsi="Times New Roman" w:eastAsia="Times New Roman"/>
                <w:b w:val="0"/>
                <w:i w:val="0"/>
                <w:sz w:val="22"/>
              </w:rPr>
              <w:t>Отношения персонажей, владение, территории, иерархии и структуры</w:t>
            </w:r>
          </w:p>
        </w:tc>
        <w:tc>
          <w:tcPr>
            <w:tcW w:type="dxa" w:w="3968"/>
            <w:vAlign w:val="center"/>
          </w:tcPr>
          <w:p>
            <w:pPr>
              <w:spacing w:line="240" w:lineRule="auto" w:before="40" w:after="40"/>
              <w:jc w:val="left"/>
            </w:pPr>
            <w:r>
              <w:rPr>
                <w:rFonts w:ascii="Times New Roman" w:hAnsi="Times New Roman" w:eastAsia="Times New Roman"/>
                <w:b w:val="0"/>
                <w:i w:val="0"/>
                <w:sz w:val="22"/>
              </w:rPr>
              <w:t>Набор ребер с типом, категорией и дополнительными параметрами</w:t>
            </w:r>
          </w:p>
        </w:tc>
      </w:tr>
      <w:tr>
        <w:tc>
          <w:tcPr>
            <w:tcW w:type="dxa" w:w="1984"/>
            <w:vAlign w:val="center"/>
          </w:tcPr>
          <w:p>
            <w:pPr>
              <w:spacing w:line="240" w:lineRule="auto" w:before="40" w:after="40"/>
              <w:jc w:val="left"/>
            </w:pPr>
            <w:r>
              <w:rPr>
                <w:rFonts w:ascii="Times New Roman" w:hAnsi="Times New Roman" w:eastAsia="Times New Roman"/>
                <w:b w:val="0"/>
                <w:i w:val="0"/>
                <w:sz w:val="22"/>
              </w:rPr>
              <w:t>Учет времени</w:t>
            </w:r>
          </w:p>
        </w:tc>
        <w:tc>
          <w:tcPr>
            <w:tcW w:type="dxa" w:w="3401"/>
            <w:vAlign w:val="center"/>
          </w:tcPr>
          <w:p>
            <w:pPr>
              <w:spacing w:line="240" w:lineRule="auto" w:before="40" w:after="40"/>
              <w:jc w:val="left"/>
            </w:pPr>
            <w:r>
              <w:rPr>
                <w:rFonts w:ascii="Times New Roman" w:hAnsi="Times New Roman" w:eastAsia="Times New Roman"/>
                <w:b w:val="0"/>
                <w:i w:val="0"/>
                <w:sz w:val="22"/>
              </w:rPr>
              <w:t>События, периоды, изменения состояния объектов и связи partOf</w:t>
            </w:r>
          </w:p>
        </w:tc>
        <w:tc>
          <w:tcPr>
            <w:tcW w:type="dxa" w:w="3968"/>
            <w:vAlign w:val="center"/>
          </w:tcPr>
          <w:p>
            <w:pPr>
              <w:spacing w:line="240" w:lineRule="auto" w:before="40" w:after="40"/>
              <w:jc w:val="left"/>
            </w:pPr>
            <w:r>
              <w:rPr>
                <w:rFonts w:ascii="Times New Roman" w:hAnsi="Times New Roman" w:eastAsia="Times New Roman"/>
                <w:b w:val="0"/>
                <w:i w:val="0"/>
                <w:sz w:val="22"/>
              </w:rPr>
              <w:t>Контекстная модель проекта для выбранного события или периода</w:t>
            </w:r>
          </w:p>
        </w:tc>
      </w:tr>
      <w:tr>
        <w:tc>
          <w:tcPr>
            <w:tcW w:type="dxa" w:w="1984"/>
            <w:vAlign w:val="center"/>
          </w:tcPr>
          <w:p>
            <w:pPr>
              <w:spacing w:line="240" w:lineRule="auto" w:before="40" w:after="40"/>
              <w:jc w:val="left"/>
            </w:pPr>
            <w:r>
              <w:rPr>
                <w:rFonts w:ascii="Times New Roman" w:hAnsi="Times New Roman" w:eastAsia="Times New Roman"/>
                <w:b w:val="0"/>
                <w:i w:val="0"/>
                <w:sz w:val="22"/>
              </w:rPr>
              <w:t>Раскладка графа</w:t>
            </w:r>
          </w:p>
        </w:tc>
        <w:tc>
          <w:tcPr>
            <w:tcW w:type="dxa" w:w="3401"/>
            <w:vAlign w:val="center"/>
          </w:tcPr>
          <w:p>
            <w:pPr>
              <w:spacing w:line="240" w:lineRule="auto" w:before="40" w:after="40"/>
              <w:jc w:val="left"/>
            </w:pPr>
            <w:r>
              <w:rPr>
                <w:rFonts w:ascii="Times New Roman" w:hAnsi="Times New Roman" w:eastAsia="Times New Roman"/>
                <w:b w:val="0"/>
                <w:i w:val="0"/>
                <w:sz w:val="22"/>
              </w:rPr>
              <w:t>Узлы, ребра, сохраненные координаты, закрепленные элементы</w:t>
            </w:r>
          </w:p>
        </w:tc>
        <w:tc>
          <w:tcPr>
            <w:tcW w:type="dxa" w:w="3968"/>
            <w:vAlign w:val="center"/>
          </w:tcPr>
          <w:p>
            <w:pPr>
              <w:spacing w:line="240" w:lineRule="auto" w:before="40" w:after="40"/>
              <w:jc w:val="left"/>
            </w:pPr>
            <w:r>
              <w:rPr>
                <w:rFonts w:ascii="Times New Roman" w:hAnsi="Times New Roman" w:eastAsia="Times New Roman"/>
                <w:b w:val="0"/>
                <w:i w:val="0"/>
                <w:sz w:val="22"/>
              </w:rPr>
              <w:t>Визуальная схема отношений с возможностью ручной корректировки</w:t>
            </w:r>
          </w:p>
        </w:tc>
      </w:tr>
      <w:tr>
        <w:tc>
          <w:tcPr>
            <w:tcW w:type="dxa" w:w="1984"/>
            <w:vAlign w:val="center"/>
          </w:tcPr>
          <w:p>
            <w:pPr>
              <w:spacing w:line="240" w:lineRule="auto" w:before="40" w:after="40"/>
              <w:jc w:val="left"/>
            </w:pPr>
            <w:r>
              <w:rPr>
                <w:rFonts w:ascii="Times New Roman" w:hAnsi="Times New Roman" w:eastAsia="Times New Roman"/>
                <w:b w:val="0"/>
                <w:i w:val="0"/>
                <w:sz w:val="22"/>
              </w:rPr>
              <w:t>Раскладка таймлайна</w:t>
            </w:r>
          </w:p>
        </w:tc>
        <w:tc>
          <w:tcPr>
            <w:tcW w:type="dxa" w:w="3401"/>
            <w:vAlign w:val="center"/>
          </w:tcPr>
          <w:p>
            <w:pPr>
              <w:spacing w:line="240" w:lineRule="auto" w:before="40" w:after="40"/>
              <w:jc w:val="left"/>
            </w:pPr>
            <w:r>
              <w:rPr>
                <w:rFonts w:ascii="Times New Roman" w:hAnsi="Times New Roman" w:eastAsia="Times New Roman"/>
                <w:b w:val="0"/>
                <w:i w:val="0"/>
                <w:sz w:val="22"/>
              </w:rPr>
              <w:t>Точки, длительности, главы, эпохи и причинно-временные связи</w:t>
            </w:r>
          </w:p>
        </w:tc>
        <w:tc>
          <w:tcPr>
            <w:tcW w:type="dxa" w:w="3968"/>
            <w:vAlign w:val="center"/>
          </w:tcPr>
          <w:p>
            <w:pPr>
              <w:spacing w:line="240" w:lineRule="auto" w:before="40" w:after="40"/>
              <w:jc w:val="left"/>
            </w:pPr>
            <w:r>
              <w:rPr>
                <w:rFonts w:ascii="Times New Roman" w:hAnsi="Times New Roman" w:eastAsia="Times New Roman"/>
                <w:b w:val="0"/>
                <w:i w:val="0"/>
                <w:sz w:val="22"/>
              </w:rPr>
              <w:t>Хронологическая диаграмма без пересечения основных элементов</w:t>
            </w:r>
          </w:p>
        </w:tc>
      </w:tr>
    </w:tbl>
    <w:p>
      <w:pPr>
        <w:pStyle w:val="VSUETa"/>
        <w:spacing w:line="240" w:lineRule="auto" w:before="40" w:after="0"/>
        <w:jc w:val="center"/>
      </w:pPr>
      <w:r>
        <w:rPr>
          <w:rFonts w:ascii="Times New Roman" w:hAnsi="Times New Roman" w:eastAsia="Times New Roman"/>
          <w:b w:val="0"/>
          <w:i w:val="0"/>
          <w:sz w:val="24"/>
        </w:rPr>
        <w:t>Table 1.</w:t>
      </w:r>
    </w:p>
    <w:p>
      <w:pPr>
        <w:pStyle w:val="VSUETb"/>
        <w:spacing w:line="240" w:lineRule="auto" w:before="0" w:after="80"/>
        <w:jc w:val="center"/>
      </w:pPr>
      <w:r>
        <w:rPr>
          <w:rFonts w:ascii="Times New Roman" w:hAnsi="Times New Roman" w:eastAsia="Times New Roman"/>
          <w:b w:val="0"/>
          <w:i/>
          <w:sz w:val="24"/>
        </w:rPr>
        <w:t>Main modules/stages of StoryDB</w:t>
      </w:r>
    </w:p>
    <w:p>
      <w:pPr>
        <w:pStyle w:val="VSUET0"/>
        <w:spacing w:line="240" w:lineRule="auto" w:before="0" w:after="0"/>
        <w:jc w:val="both"/>
      </w:pPr>
      <w:r>
        <w:rPr>
          <w:rFonts w:ascii="Times New Roman" w:hAnsi="Times New Roman" w:eastAsia="Times New Roman"/>
          <w:b w:val="0"/>
          <w:i w:val="0"/>
          <w:sz w:val="24"/>
        </w:rPr>
      </w:r>
    </w:p>
    <w:p>
      <w:pPr>
        <w:spacing w:before="80" w:after="40"/>
        <w:jc w:val="center"/>
      </w:pPr>
      <w:r>
        <w:drawing>
          <wp:inline xmlns:a="http://schemas.openxmlformats.org/drawingml/2006/main" xmlns:pic="http://schemas.openxmlformats.org/drawingml/2006/picture">
            <wp:extent cx="5400000" cy="3110618"/>
            <wp:docPr id="1" name="Picture 1"/>
            <wp:cNvGraphicFramePr>
              <a:graphicFrameLocks noChangeAspect="1"/>
            </wp:cNvGraphicFramePr>
            <a:graphic>
              <a:graphicData uri="http://schemas.openxmlformats.org/drawingml/2006/picture">
                <pic:pic>
                  <pic:nvPicPr>
                    <pic:cNvPr id="0" name="storydb_db_schema_overview.png"/>
                    <pic:cNvPicPr/>
                  </pic:nvPicPr>
                  <pic:blipFill>
                    <a:blip r:embed="rId1"/>
                    <a:stretch>
                      <a:fillRect/>
                    </a:stretch>
                  </pic:blipFill>
                  <pic:spPr>
                    <a:xfrm>
                      <a:off x="0" y="0"/>
                      <a:ext cx="5400000" cy="3110618"/>
                    </a:xfrm>
                    <a:prstGeom prst="rect"/>
                  </pic:spPr>
                </pic:pic>
              </a:graphicData>
            </a:graphic>
          </wp:inline>
        </w:drawing>
      </w:r>
    </w:p>
    <w:p>
      <w:pPr>
        <w:pStyle w:val="VSUET8"/>
        <w:spacing w:line="240" w:lineRule="auto" w:before="0" w:after="0"/>
        <w:jc w:val="center"/>
      </w:pPr>
      <w:r>
        <w:rPr>
          <w:rFonts w:ascii="Times New Roman" w:hAnsi="Times New Roman" w:eastAsia="Times New Roman"/>
          <w:b w:val="0"/>
          <w:i w:val="0"/>
          <w:sz w:val="24"/>
        </w:rPr>
        <w:t>Рисунок 1. Обобщенная схема данных StoryDB</w:t>
      </w:r>
    </w:p>
    <w:p>
      <w:pPr>
        <w:pStyle w:val="VSUETFigureCaption"/>
        <w:spacing w:line="240" w:lineRule="auto" w:before="0" w:after="80"/>
        <w:jc w:val="center"/>
      </w:pPr>
      <w:r>
        <w:rPr>
          <w:rFonts w:ascii="Times New Roman" w:hAnsi="Times New Roman" w:eastAsia="Times New Roman"/>
          <w:b w:val="0"/>
          <w:i/>
          <w:sz w:val="24"/>
        </w:rPr>
        <w:t>Figure 1. General data schema of StoryDB</w:t>
      </w:r>
    </w:p>
    <w:p>
      <w:pPr>
        <w:spacing w:before="80" w:after="40"/>
        <w:jc w:val="center"/>
      </w:pPr>
      <w:r>
        <w:drawing>
          <wp:inline xmlns:a="http://schemas.openxmlformats.org/drawingml/2006/main" xmlns:pic="http://schemas.openxmlformats.org/drawingml/2006/picture">
            <wp:extent cx="5400000" cy="2919115"/>
            <wp:docPr id="2" name="Picture 2"/>
            <wp:cNvGraphicFramePr>
              <a:graphicFrameLocks noChangeAspect="1"/>
            </wp:cNvGraphicFramePr>
            <a:graphic>
              <a:graphicData uri="http://schemas.openxmlformats.org/drawingml/2006/picture">
                <pic:pic>
                  <pic:nvPicPr>
                    <pic:cNvPr id="0" name="storydb_db_schema_05_timeline.png"/>
                    <pic:cNvPicPr/>
                  </pic:nvPicPr>
                  <pic:blipFill>
                    <a:blip r:embed="rId62"/>
                    <a:stretch>
                      <a:fillRect/>
                    </a:stretch>
                  </pic:blipFill>
                  <pic:spPr>
                    <a:xfrm>
                      <a:off x="0" y="0"/>
                      <a:ext cx="5400000" cy="2919115"/>
                    </a:xfrm>
                    <a:prstGeom prst="rect"/>
                  </pic:spPr>
                </pic:pic>
              </a:graphicData>
            </a:graphic>
          </wp:inline>
        </w:drawing>
      </w:r>
    </w:p>
    <w:p>
      <w:pPr>
        <w:pStyle w:val="VSUET8"/>
        <w:spacing w:line="240" w:lineRule="auto" w:before="0" w:after="0"/>
        <w:jc w:val="center"/>
      </w:pPr>
      <w:r>
        <w:rPr>
          <w:rFonts w:ascii="Times New Roman" w:hAnsi="Times New Roman" w:eastAsia="Times New Roman"/>
          <w:b w:val="0"/>
          <w:i w:val="0"/>
          <w:sz w:val="24"/>
        </w:rPr>
        <w:t>Рисунок 2. Фрагмент схемы данных модуля хронологии</w:t>
      </w:r>
    </w:p>
    <w:p>
      <w:pPr>
        <w:pStyle w:val="VSUETFigureCaption"/>
        <w:spacing w:line="240" w:lineRule="auto" w:before="0" w:after="80"/>
        <w:jc w:val="center"/>
      </w:pPr>
      <w:r>
        <w:rPr>
          <w:rFonts w:ascii="Times New Roman" w:hAnsi="Times New Roman" w:eastAsia="Times New Roman"/>
          <w:b w:val="0"/>
          <w:i/>
          <w:sz w:val="24"/>
        </w:rPr>
        <w:t>Figure 2. Fragment of the timeline module data schema</w:t>
      </w:r>
    </w:p>
    <w:p>
      <w:pPr>
        <w:pStyle w:val="VSUETHeaderNonumber"/>
        <w:spacing w:line="240" w:lineRule="auto" w:before="160" w:after="80"/>
        <w:jc w:val="center"/>
      </w:pPr>
      <w:r>
        <w:rPr>
          <w:rFonts w:ascii="Times New Roman" w:hAnsi="Times New Roman" w:eastAsia="Times New Roman"/>
          <w:b/>
          <w:i w:val="0"/>
          <w:sz w:val="24"/>
        </w:rPr>
        <w:t>Результаты и обсуждение</w:t>
      </w:r>
    </w:p>
    <w:p>
      <w:pPr>
        <w:pStyle w:val="VSUET0"/>
        <w:spacing w:line="240" w:lineRule="auto" w:before="0" w:after="0"/>
        <w:ind w:firstLine="567"/>
        <w:jc w:val="both"/>
      </w:pPr>
      <w:r>
        <w:rPr>
          <w:rFonts w:ascii="Times New Roman" w:hAnsi="Times New Roman" w:eastAsia="Times New Roman"/>
          <w:b w:val="0"/>
          <w:i w:val="0"/>
          <w:sz w:val="24"/>
        </w:rPr>
        <w:t>Для учета временного контекста в StoryDB реализован модуль хронологии. События делятся на несколько типов: точка, длительность, эпоха и глава. Точечное событие фиксирует конкретный момент, длительность описывает период, эпоха задает крупный фон, а глава позволяет группировать события по композиционной структуре проекта.</w:t>
      </w:r>
    </w:p>
    <w:p>
      <w:pPr>
        <w:pStyle w:val="VSUET0"/>
        <w:spacing w:line="240" w:lineRule="auto" w:before="0" w:after="0"/>
        <w:ind w:firstLine="567"/>
        <w:jc w:val="both"/>
      </w:pPr>
      <w:r>
        <w:rPr>
          <w:rFonts w:ascii="Times New Roman" w:hAnsi="Times New Roman" w:eastAsia="Times New Roman"/>
          <w:b w:val="0"/>
          <w:i w:val="0"/>
          <w:sz w:val="24"/>
        </w:rPr>
        <w:t>Алгоритм раскладки таймлайна использует числовые значения начала и окончания события. Если точная дата отсутствует, положение события может определяться относительным порядком. Для точек вычисляется координата на оси времени, а для длительных событий - ширина интервала. Главы и эпохи размещаются на отдельных уровнях, что позволяет отделять композиционную и историческую структуру от событий основного ряда.</w:t>
      </w:r>
    </w:p>
    <w:p>
      <w:pPr>
        <w:pStyle w:val="VSUET0"/>
        <w:spacing w:line="240" w:lineRule="auto" w:before="0" w:after="0"/>
        <w:ind w:firstLine="567"/>
        <w:jc w:val="both"/>
      </w:pPr>
      <w:r>
        <w:rPr>
          <w:rFonts w:ascii="Times New Roman" w:hAnsi="Times New Roman" w:eastAsia="Times New Roman"/>
          <w:b w:val="0"/>
          <w:i w:val="0"/>
          <w:sz w:val="24"/>
        </w:rPr>
        <w:t>Одной из задач построения хронологической диаграммы является предотвращение пересечения элементов. Для этого события распределяются по дорожкам. Сначала размещаются крупные элементы, затем связанные компоненты, после чего для независимых событий подбирается первая свободная дорожка.</w:t>
      </w:r>
    </w:p>
    <w:p>
      <w:pPr>
        <w:pStyle w:val="VSUET0"/>
        <w:spacing w:line="240" w:lineRule="auto" w:before="0" w:after="0"/>
        <w:ind w:firstLine="567"/>
        <w:jc w:val="both"/>
      </w:pPr>
      <w:r>
        <w:rPr>
          <w:rFonts w:ascii="Times New Roman" w:hAnsi="Times New Roman" w:eastAsia="Times New Roman"/>
          <w:b w:val="0"/>
          <w:i w:val="0"/>
          <w:sz w:val="24"/>
        </w:rPr>
        <w:t>Для графа отношений важным требованием является сохранение ручной раскладки. Пользователь может перемещать узлы, закреплять их и тем самым уточнять визуальную схему. Система сохраняет координаты, размеры узлов, ключ графа, версию алгоритма и признак устаревания.</w:t>
      </w:r>
    </w:p>
    <w:p>
      <w:pPr>
        <w:pStyle w:val="VSUET0"/>
        <w:spacing w:line="240" w:lineRule="auto" w:before="0" w:after="0"/>
        <w:ind w:firstLine="567"/>
        <w:jc w:val="both"/>
      </w:pPr>
      <w:r>
        <w:rPr>
          <w:rFonts w:ascii="Times New Roman" w:hAnsi="Times New Roman" w:eastAsia="Times New Roman"/>
          <w:b w:val="0"/>
          <w:i w:val="0"/>
          <w:sz w:val="24"/>
        </w:rPr>
        <w:t>Совмещение графа и хронологии дает возможность анализировать проект в разных режимах. В статическом режиме пользователь видит общую сеть объектов, а во временном режиме может рассматривать состояние проекта в выбранной точке сюжета.</w:t>
      </w:r>
    </w:p>
    <w:p>
      <w:pPr>
        <w:pStyle w:val="VSUET0"/>
        <w:spacing w:line="240" w:lineRule="auto" w:before="0" w:after="0"/>
        <w:ind w:firstLine="567"/>
        <w:jc w:val="both"/>
      </w:pPr>
      <w:r>
        <w:rPr>
          <w:rFonts w:ascii="Times New Roman" w:hAnsi="Times New Roman" w:eastAsia="Times New Roman"/>
          <w:b w:val="0"/>
          <w:i w:val="0"/>
          <w:sz w:val="24"/>
        </w:rPr>
        <w:t>Реализованная модель позволяет формировать несколько представлений на основе одних и тех же данных. В общем графе отображаются основные объекты и отношения между ними; в структурном представлении акцент делается на иерархии; в таймлайне важны временные координаты, длительности и причинные связи. Такое разделение помогает пользователю выбирать способ анализа в зависимости от текущей задачи.</w:t>
      </w:r>
    </w:p>
    <w:p>
      <w:pPr>
        <w:pStyle w:val="VSUET0"/>
        <w:spacing w:line="240" w:lineRule="auto" w:before="0" w:after="0"/>
        <w:ind w:firstLine="567"/>
        <w:jc w:val="both"/>
      </w:pPr>
      <w:r>
        <w:rPr>
          <w:rFonts w:ascii="Times New Roman" w:hAnsi="Times New Roman" w:eastAsia="Times New Roman"/>
          <w:b w:val="0"/>
          <w:i w:val="0"/>
          <w:sz w:val="24"/>
        </w:rPr>
        <w:t>Визуальное представление связей повышает обнаруживаемость противоречий. Если персонаж связан с организацией, но в таймлайне событие его вступления отсутствует, это становится заметным при сопоставлении графа и хронологии. Если предмет переходит между владельцами, но события передачи не упорядочены, проблема проявляется в причинно-временных связях. Даже без автоматического логического вывода пользователь получает более прозрачную картину состояния проекта.</w:t>
      </w:r>
    </w:p>
    <w:p>
      <w:pPr>
        <w:pStyle w:val="VSUET0"/>
        <w:spacing w:line="240" w:lineRule="auto" w:before="0" w:after="0"/>
        <w:ind w:firstLine="567"/>
        <w:jc w:val="both"/>
      </w:pPr>
      <w:r>
        <w:rPr>
          <w:rFonts w:ascii="Times New Roman" w:hAnsi="Times New Roman" w:eastAsia="Times New Roman"/>
          <w:b w:val="0"/>
          <w:i w:val="0"/>
          <w:sz w:val="24"/>
        </w:rPr>
        <w:t>Модуль таймлайна решает отдельную задачу композиционного анализа. Главы и эпохи позволяют отделить художественную структуру от внутренней истории мира, а события-точки и длительности дают возможность фиксировать разные уровни детализации. Это делает модель применимой не только для художественного текста, но и для игровых сценариев, учебных кейсов и исследовательских реконструкций.</w:t>
      </w:r>
    </w:p>
    <w:p>
      <w:pPr>
        <w:pStyle w:val="VSUET0"/>
        <w:spacing w:line="240" w:lineRule="auto" w:before="0" w:after="0"/>
        <w:ind w:firstLine="567"/>
        <w:jc w:val="both"/>
      </w:pPr>
      <w:r>
        <w:rPr>
          <w:rFonts w:ascii="Times New Roman" w:hAnsi="Times New Roman" w:eastAsia="Times New Roman"/>
          <w:b w:val="0"/>
          <w:i w:val="0"/>
          <w:sz w:val="24"/>
        </w:rPr>
        <w:t>Ограничением предложенного подхода является зависимость качества анализа от полноты введенных данных. Если пользователь не фиксирует смену статуса или не связывает событие с объектами, система не может корректно интерпретировать этот фрагмент проекта. Поэтому дальнейшая работа должна быть связана с подсказками полноты данных, автоматическим выявлением незаполненных связей и сравнением временных состояний.</w:t>
      </w:r>
    </w:p>
    <w:p>
      <w:pPr>
        <w:spacing w:before="80" w:after="40"/>
        <w:jc w:val="center"/>
      </w:pPr>
      <w:r>
        <w:drawing>
          <wp:inline xmlns:a="http://schemas.openxmlformats.org/drawingml/2006/main" xmlns:pic="http://schemas.openxmlformats.org/drawingml/2006/picture">
            <wp:extent cx="5400000" cy="2857225"/>
            <wp:docPr id="3" name="Picture 3"/>
            <wp:cNvGraphicFramePr>
              <a:graphicFrameLocks noChangeAspect="1"/>
            </wp:cNvGraphicFramePr>
            <a:graphic>
              <a:graphicData uri="http://schemas.openxmlformats.org/drawingml/2006/picture">
                <pic:pic>
                  <pic:nvPicPr>
                    <pic:cNvPr id="0" name="storydb_db_schema_04_structures.png"/>
                    <pic:cNvPicPr/>
                  </pic:nvPicPr>
                  <pic:blipFill>
                    <a:blip r:embed="rId63"/>
                    <a:stretch>
                      <a:fillRect/>
                    </a:stretch>
                  </pic:blipFill>
                  <pic:spPr>
                    <a:xfrm>
                      <a:off x="0" y="0"/>
                      <a:ext cx="5400000" cy="2857225"/>
                    </a:xfrm>
                    <a:prstGeom prst="rect"/>
                  </pic:spPr>
                </pic:pic>
              </a:graphicData>
            </a:graphic>
          </wp:inline>
        </w:drawing>
      </w:r>
    </w:p>
    <w:p>
      <w:pPr>
        <w:pStyle w:val="VSUET8"/>
        <w:spacing w:line="240" w:lineRule="auto" w:before="0" w:after="0"/>
        <w:jc w:val="center"/>
      </w:pPr>
      <w:r>
        <w:rPr>
          <w:rFonts w:ascii="Times New Roman" w:hAnsi="Times New Roman" w:eastAsia="Times New Roman"/>
          <w:b w:val="0"/>
          <w:i w:val="0"/>
          <w:sz w:val="24"/>
        </w:rPr>
        <w:t>Рисунок 3. Фрагмент схемы данных структур и иерархий</w:t>
      </w:r>
    </w:p>
    <w:p>
      <w:pPr>
        <w:pStyle w:val="VSUETFigureCaption"/>
        <w:spacing w:line="240" w:lineRule="auto" w:before="0" w:after="80"/>
        <w:jc w:val="center"/>
      </w:pPr>
      <w:r>
        <w:rPr>
          <w:rFonts w:ascii="Times New Roman" w:hAnsi="Times New Roman" w:eastAsia="Times New Roman"/>
          <w:b w:val="0"/>
          <w:i/>
          <w:sz w:val="24"/>
        </w:rPr>
        <w:t>Figure 3. Fragment of the structures and hierarchies data schema</w:t>
      </w:r>
    </w:p>
    <w:p>
      <w:pPr>
        <w:spacing w:before="80" w:after="40"/>
        <w:jc w:val="center"/>
      </w:pPr>
      <w:r>
        <w:drawing>
          <wp:inline xmlns:a="http://schemas.openxmlformats.org/drawingml/2006/main" xmlns:pic="http://schemas.openxmlformats.org/drawingml/2006/picture">
            <wp:extent cx="5400000" cy="3039083"/>
            <wp:docPr id="4" name="Picture 4"/>
            <wp:cNvGraphicFramePr>
              <a:graphicFrameLocks noChangeAspect="1"/>
            </wp:cNvGraphicFramePr>
            <a:graphic>
              <a:graphicData uri="http://schemas.openxmlformats.org/drawingml/2006/picture">
                <pic:pic>
                  <pic:nvPicPr>
                    <pic:cNvPr id="0" name="storydb_ui_relations.png"/>
                    <pic:cNvPicPr/>
                  </pic:nvPicPr>
                  <pic:blipFill>
                    <a:blip r:embed="rId64"/>
                    <a:stretch>
                      <a:fillRect/>
                    </a:stretch>
                  </pic:blipFill>
                  <pic:spPr>
                    <a:xfrm>
                      <a:off x="0" y="0"/>
                      <a:ext cx="5400000" cy="3039083"/>
                    </a:xfrm>
                    <a:prstGeom prst="rect"/>
                  </pic:spPr>
                </pic:pic>
              </a:graphicData>
            </a:graphic>
          </wp:inline>
        </w:drawing>
      </w:r>
    </w:p>
    <w:p>
      <w:pPr>
        <w:pStyle w:val="VSUET8"/>
        <w:spacing w:line="240" w:lineRule="auto" w:before="0" w:after="0"/>
        <w:jc w:val="center"/>
      </w:pPr>
      <w:r>
        <w:rPr>
          <w:rFonts w:ascii="Times New Roman" w:hAnsi="Times New Roman" w:eastAsia="Times New Roman"/>
          <w:b w:val="0"/>
          <w:i w:val="0"/>
          <w:sz w:val="24"/>
        </w:rPr>
        <w:t>Рисунок 4. Интерфейс анализа связей объектов</w:t>
      </w:r>
    </w:p>
    <w:p>
      <w:pPr>
        <w:pStyle w:val="VSUETFigureCaption"/>
        <w:spacing w:line="240" w:lineRule="auto" w:before="0" w:after="80"/>
        <w:jc w:val="center"/>
      </w:pPr>
      <w:r>
        <w:rPr>
          <w:rFonts w:ascii="Times New Roman" w:hAnsi="Times New Roman" w:eastAsia="Times New Roman"/>
          <w:b w:val="0"/>
          <w:i/>
          <w:sz w:val="24"/>
        </w:rPr>
        <w:t>Figure 4. Interface for analyzing object relations</w:t>
      </w:r>
    </w:p>
    <w:p>
      <w:pPr>
        <w:spacing w:before="80" w:after="40"/>
        <w:jc w:val="center"/>
      </w:pPr>
      <w:r>
        <w:drawing>
          <wp:inline xmlns:a="http://schemas.openxmlformats.org/drawingml/2006/main" xmlns:pic="http://schemas.openxmlformats.org/drawingml/2006/picture">
            <wp:extent cx="5400000" cy="3039083"/>
            <wp:docPr id="5" name="Picture 5"/>
            <wp:cNvGraphicFramePr>
              <a:graphicFrameLocks noChangeAspect="1"/>
            </wp:cNvGraphicFramePr>
            <a:graphic>
              <a:graphicData uri="http://schemas.openxmlformats.org/drawingml/2006/picture">
                <pic:pic>
                  <pic:nvPicPr>
                    <pic:cNvPr id="0" name="storydb_ui_timeline.png"/>
                    <pic:cNvPicPr/>
                  </pic:nvPicPr>
                  <pic:blipFill>
                    <a:blip r:embed="rId65"/>
                    <a:stretch>
                      <a:fillRect/>
                    </a:stretch>
                  </pic:blipFill>
                  <pic:spPr>
                    <a:xfrm>
                      <a:off x="0" y="0"/>
                      <a:ext cx="5400000" cy="3039083"/>
                    </a:xfrm>
                    <a:prstGeom prst="rect"/>
                  </pic:spPr>
                </pic:pic>
              </a:graphicData>
            </a:graphic>
          </wp:inline>
        </w:drawing>
      </w:r>
    </w:p>
    <w:p>
      <w:pPr>
        <w:pStyle w:val="VSUET8"/>
        <w:spacing w:line="240" w:lineRule="auto" w:before="0" w:after="0"/>
        <w:jc w:val="center"/>
      </w:pPr>
      <w:r>
        <w:rPr>
          <w:rFonts w:ascii="Times New Roman" w:hAnsi="Times New Roman" w:eastAsia="Times New Roman"/>
          <w:b w:val="0"/>
          <w:i w:val="0"/>
          <w:sz w:val="24"/>
        </w:rPr>
        <w:t>Рисунок 5. Интерфейс работы с таймлайном проекта</w:t>
      </w:r>
    </w:p>
    <w:p>
      <w:pPr>
        <w:pStyle w:val="VSUETFigureCaption"/>
        <w:spacing w:line="240" w:lineRule="auto" w:before="0" w:after="80"/>
        <w:jc w:val="center"/>
      </w:pPr>
      <w:r>
        <w:rPr>
          <w:rFonts w:ascii="Times New Roman" w:hAnsi="Times New Roman" w:eastAsia="Times New Roman"/>
          <w:b w:val="0"/>
          <w:i/>
          <w:sz w:val="24"/>
        </w:rPr>
        <w:t>Figure 5. Interface for working with the project timeline</w:t>
      </w:r>
    </w:p>
    <w:p>
      <w:pPr>
        <w:spacing w:before="80" w:after="40"/>
        <w:jc w:val="center"/>
      </w:pPr>
      <w:r>
        <w:drawing>
          <wp:inline xmlns:a="http://schemas.openxmlformats.org/drawingml/2006/main" xmlns:pic="http://schemas.openxmlformats.org/drawingml/2006/picture">
            <wp:extent cx="5400000" cy="3039083"/>
            <wp:docPr id="6" name="Picture 6"/>
            <wp:cNvGraphicFramePr>
              <a:graphicFrameLocks noChangeAspect="1"/>
            </wp:cNvGraphicFramePr>
            <a:graphic>
              <a:graphicData uri="http://schemas.openxmlformats.org/drawingml/2006/picture">
                <pic:pic>
                  <pic:nvPicPr>
                    <pic:cNvPr id="0" name="storydb_ui_structures.png"/>
                    <pic:cNvPicPr/>
                  </pic:nvPicPr>
                  <pic:blipFill>
                    <a:blip r:embed="rId66"/>
                    <a:stretch>
                      <a:fillRect/>
                    </a:stretch>
                  </pic:blipFill>
                  <pic:spPr>
                    <a:xfrm>
                      <a:off x="0" y="0"/>
                      <a:ext cx="5400000" cy="3039083"/>
                    </a:xfrm>
                    <a:prstGeom prst="rect"/>
                  </pic:spPr>
                </pic:pic>
              </a:graphicData>
            </a:graphic>
          </wp:inline>
        </w:drawing>
      </w:r>
    </w:p>
    <w:p>
      <w:pPr>
        <w:pStyle w:val="VSUET8"/>
        <w:spacing w:line="240" w:lineRule="auto" w:before="0" w:after="0"/>
        <w:jc w:val="center"/>
      </w:pPr>
      <w:r>
        <w:rPr>
          <w:rFonts w:ascii="Times New Roman" w:hAnsi="Times New Roman" w:eastAsia="Times New Roman"/>
          <w:b w:val="0"/>
          <w:i w:val="0"/>
          <w:sz w:val="24"/>
        </w:rPr>
        <w:t>Рисунок 6. Интерфейс управления структурами проекта</w:t>
      </w:r>
    </w:p>
    <w:p>
      <w:pPr>
        <w:pStyle w:val="VSUETFigureCaption"/>
        <w:spacing w:line="240" w:lineRule="auto" w:before="0" w:after="80"/>
        <w:jc w:val="center"/>
      </w:pPr>
      <w:r>
        <w:rPr>
          <w:rFonts w:ascii="Times New Roman" w:hAnsi="Times New Roman" w:eastAsia="Times New Roman"/>
          <w:b w:val="0"/>
          <w:i/>
          <w:sz w:val="24"/>
        </w:rPr>
        <w:t>Figure 6. Interface for managing project structures</w:t>
      </w:r>
    </w:p>
    <w:p>
      <w:pPr>
        <w:pStyle w:val="VSUETHeaderNonumber"/>
        <w:spacing w:line="240" w:lineRule="auto" w:before="160" w:after="80"/>
        <w:jc w:val="center"/>
      </w:pPr>
      <w:r>
        <w:rPr>
          <w:rFonts w:ascii="Times New Roman" w:hAnsi="Times New Roman" w:eastAsia="Times New Roman"/>
          <w:b/>
          <w:i w:val="0"/>
          <w:sz w:val="24"/>
        </w:rPr>
        <w:t>Заключение</w:t>
      </w:r>
    </w:p>
    <w:p>
      <w:pPr>
        <w:pStyle w:val="VSUET0"/>
        <w:spacing w:line="240" w:lineRule="auto" w:before="0" w:after="0"/>
        <w:ind w:firstLine="567"/>
        <w:jc w:val="both"/>
      </w:pPr>
      <w:r>
        <w:rPr>
          <w:rFonts w:ascii="Times New Roman" w:hAnsi="Times New Roman" w:eastAsia="Times New Roman"/>
          <w:b w:val="0"/>
          <w:i w:val="0"/>
          <w:sz w:val="24"/>
        </w:rPr>
        <w:t>StoryDB реализует подход, при котором сюжетный проект представляется как динамическая база знаний. Граф связей отвечает за смысловую структуру, а таймлайн - за развитие проекта во времени. Это повышает наглядность анализа и помогает выявлять несогласованность данных до подготовки итоговых материалов.</w:t>
      </w:r>
    </w:p>
    <w:p>
      <w:pPr>
        <w:pStyle w:val="VSUET0"/>
        <w:spacing w:line="240" w:lineRule="auto" w:before="0" w:after="0"/>
        <w:ind w:firstLine="567"/>
        <w:jc w:val="both"/>
      </w:pPr>
      <w:r>
        <w:rPr>
          <w:rFonts w:ascii="Times New Roman" w:hAnsi="Times New Roman" w:eastAsia="Times New Roman"/>
          <w:b w:val="0"/>
          <w:i w:val="0"/>
          <w:sz w:val="24"/>
        </w:rPr>
        <w:t>Дальнейшее развитие системы может быть связано с автоматическим поиском противоречий, сравнением временных состояний, расширением алгоритмов раскладки и применением методов интеллектуального анализа графов.</w:t>
      </w:r>
    </w:p>
    <w:p>
      <w:pPr>
        <w:pStyle w:val="VSUET0"/>
        <w:spacing w:line="240" w:lineRule="auto" w:before="0" w:after="0"/>
        <w:ind w:firstLine="567"/>
        <w:jc w:val="both"/>
      </w:pPr>
      <w:r>
        <w:rPr>
          <w:rFonts w:ascii="Times New Roman" w:hAnsi="Times New Roman" w:eastAsia="Times New Roman"/>
          <w:b w:val="0"/>
          <w:i w:val="0"/>
          <w:sz w:val="24"/>
        </w:rPr>
        <w:t>Предложенная модель показывает, что граф связей и таймлайн должны рассматриваться как взаимодополняющие представления. Граф отвечает за смысловую структуру проекта, а таймлайн фиксирует последовательность и причинность изменений. Их объединение превращает StoryDB из справочника карточек в инструмент анализа динамики сюжетного проекта.</w:t>
      </w:r>
    </w:p>
    <w:p>
      <w:pPr>
        <w:pStyle w:val="VSUET0"/>
        <w:spacing w:line="240" w:lineRule="auto" w:before="0" w:after="0"/>
        <w:ind w:firstLine="567"/>
        <w:jc w:val="both"/>
      </w:pPr>
      <w:r>
        <w:rPr>
          <w:rFonts w:ascii="Times New Roman" w:hAnsi="Times New Roman" w:eastAsia="Times New Roman"/>
          <w:b w:val="0"/>
          <w:i w:val="0"/>
          <w:sz w:val="24"/>
        </w:rPr>
        <w:t>Перспективным направлением является развитие формальных правил проверки, например выявление конфликтующих состояний, недостающих событий перехода, противоречивых владельцев и нарушений причинной последовательности. Для этого текущая реляционная модель уже содержит необходимые основания: идентификаторы объектов, типы связей, события, периоды и сохраненные визуальные раскладки.</w:t>
      </w:r>
    </w:p>
    <w:p>
      <w:pPr>
        <w:pStyle w:val="VSUETHeaderNonumber"/>
        <w:spacing w:line="240" w:lineRule="auto" w:before="160" w:after="80"/>
        <w:jc w:val="center"/>
      </w:pPr>
      <w:r>
        <w:rPr>
          <w:rFonts w:ascii="Times New Roman" w:hAnsi="Times New Roman" w:eastAsia="Times New Roman"/>
          <w:b/>
          <w:i w:val="0"/>
          <w:sz w:val="24"/>
        </w:rPr>
        <w:t>Литература</w:t>
      </w:r>
    </w:p>
    <w:p>
      <w:pPr>
        <w:pStyle w:val="VSUET0"/>
        <w:spacing w:line="240" w:lineRule="auto" w:before="0" w:after="0"/>
        <w:jc w:val="both"/>
      </w:pPr>
      <w:r>
        <w:rPr>
          <w:rFonts w:ascii="Times New Roman" w:hAnsi="Times New Roman" w:eastAsia="Times New Roman"/>
          <w:b w:val="0"/>
          <w:i w:val="0"/>
          <w:sz w:val="24"/>
        </w:rPr>
        <w:t>1. Hogan A., Blomqvist E., Cochez M., d'Amato C., de Melo G., Gutierrez C., Kirrane S., Gayo J.E.L., Navigli R., Neumaier S., Ngomo A.C.N., Polleres A., Rashid S.M., Rula A., Schmelzeisen L., Sequeda J., Staab S., Zimmermann A. Knowledge Graphs // ACM Computing Surveys. 2021. Vol. 54. No. 4. Article 71. DOI: 10.1145/3447772.</w:t>
      </w:r>
    </w:p>
    <w:p>
      <w:pPr>
        <w:pStyle w:val="VSUET0"/>
        <w:spacing w:line="240" w:lineRule="auto" w:before="0" w:after="0"/>
        <w:jc w:val="both"/>
      </w:pPr>
      <w:r>
        <w:rPr>
          <w:rFonts w:ascii="Times New Roman" w:hAnsi="Times New Roman" w:eastAsia="Times New Roman"/>
          <w:b w:val="0"/>
          <w:i w:val="0"/>
          <w:sz w:val="24"/>
        </w:rPr>
        <w:t>2. Ji S., Pan S., Cambria E., Marttinen P., Yu P.S. A Survey on Knowledge Graphs: Representation, Acquisition, and Applications // IEEE Transactions on Neural Networks and Learning Systems. 2022. Vol. 33. No. 2. P. 494-514. DOI: 10.1109/TNNLS.2021.3070843.</w:t>
      </w:r>
    </w:p>
    <w:p>
      <w:pPr>
        <w:pStyle w:val="VSUET0"/>
        <w:spacing w:line="240" w:lineRule="auto" w:before="0" w:after="0"/>
        <w:jc w:val="both"/>
      </w:pPr>
      <w:r>
        <w:rPr>
          <w:rFonts w:ascii="Times New Roman" w:hAnsi="Times New Roman" w:eastAsia="Times New Roman"/>
          <w:b w:val="0"/>
          <w:i w:val="0"/>
          <w:sz w:val="24"/>
        </w:rPr>
        <w:t>3. Peng C., Feng X., Naseriparsa M., Osborne F. Knowledge Graphs: Opportunities and Challenges // Artificial Intelligence Review. 2023. Vol. 56. P. 13071-13102. DOI: 10.1007/s10462-023-10465-9.</w:t>
      </w:r>
    </w:p>
    <w:p>
      <w:pPr>
        <w:pStyle w:val="VSUET0"/>
        <w:spacing w:line="240" w:lineRule="auto" w:before="0" w:after="0"/>
        <w:jc w:val="both"/>
      </w:pPr>
      <w:r>
        <w:rPr>
          <w:rFonts w:ascii="Times New Roman" w:hAnsi="Times New Roman" w:eastAsia="Times New Roman"/>
          <w:b w:val="0"/>
          <w:i w:val="0"/>
          <w:sz w:val="24"/>
        </w:rPr>
        <w:t>4. Paulheim H. Knowledge graph refinement: A survey of approaches and evaluation methods // Semantic Web. 2017. Vol. 8. No. 3. P. 489-508. DOI: 10.3233/SW-160218.</w:t>
      </w:r>
    </w:p>
    <w:p>
      <w:pPr>
        <w:pStyle w:val="VSUET0"/>
        <w:spacing w:line="240" w:lineRule="auto" w:before="0" w:after="0"/>
        <w:jc w:val="both"/>
      </w:pPr>
      <w:r>
        <w:rPr>
          <w:rFonts w:ascii="Times New Roman" w:hAnsi="Times New Roman" w:eastAsia="Times New Roman"/>
          <w:b w:val="0"/>
          <w:i w:val="0"/>
          <w:sz w:val="24"/>
        </w:rPr>
        <w:t>5. Noy N., Gao Y., Jain A., Narayanan A., Patterson A., Taylor J. Industry-scale knowledge graphs: Lessons and challenges // Communications of the ACM. 2019. Vol. 62. No. 8. P. 36-43. DOI: 10.1145/3331166.</w:t>
      </w:r>
    </w:p>
    <w:p>
      <w:pPr>
        <w:pStyle w:val="VSUET0"/>
        <w:spacing w:line="240" w:lineRule="auto" w:before="0" w:after="0"/>
        <w:jc w:val="both"/>
      </w:pPr>
      <w:r>
        <w:rPr>
          <w:rFonts w:ascii="Times New Roman" w:hAnsi="Times New Roman" w:eastAsia="Times New Roman"/>
          <w:b w:val="0"/>
          <w:i w:val="0"/>
          <w:sz w:val="24"/>
        </w:rPr>
        <w:t>6. Zhou J., Cui G., Hu S., Zhang Z., Yang C., Liu Z., Wang L., Li C., Sun M. Graph neural networks: A review of methods and applications // AI Open. 2020. Vol. 1. P. 57-81. DOI: 10.1016/j.aiopen.2021.01.001.</w:t>
      </w:r>
    </w:p>
    <w:p>
      <w:pPr>
        <w:pStyle w:val="VSUET0"/>
        <w:spacing w:line="240" w:lineRule="auto" w:before="0" w:after="0"/>
        <w:jc w:val="both"/>
      </w:pPr>
      <w:r>
        <w:rPr>
          <w:rFonts w:ascii="Times New Roman" w:hAnsi="Times New Roman" w:eastAsia="Times New Roman"/>
          <w:b w:val="0"/>
          <w:i w:val="0"/>
          <w:sz w:val="24"/>
        </w:rPr>
        <w:t>7. Wu Z., Pan S., Chen F., Long G., Zhang C., Philip S.Y. A Comprehensive Survey on Graph Neural Networks // IEEE Transactions on Neural Networks and Learning Systems. 2021. Vol. 32. No. 1. P. 4-24. DOI: 10.1109/TNNLS.2020.2978386.</w:t>
      </w:r>
    </w:p>
    <w:p>
      <w:pPr>
        <w:pStyle w:val="VSUET0"/>
        <w:spacing w:line="240" w:lineRule="auto" w:before="0" w:after="0"/>
        <w:jc w:val="both"/>
      </w:pPr>
      <w:r>
        <w:rPr>
          <w:rFonts w:ascii="Times New Roman" w:hAnsi="Times New Roman" w:eastAsia="Times New Roman"/>
          <w:b w:val="0"/>
          <w:i w:val="0"/>
          <w:sz w:val="24"/>
        </w:rPr>
        <w:t>8. Bizer C., Heath T., Berners-Lee T. Linked Data - The Story So Far // International Journal on Semantic Web and Information Systems. 2009. Vol. 5. No. 3. P. 1-22. DOI: 10.4018/jswis.2009081901.</w:t>
      </w:r>
    </w:p>
    <w:p>
      <w:pPr>
        <w:pStyle w:val="VSUET0"/>
        <w:spacing w:line="240" w:lineRule="auto" w:before="0" w:after="0"/>
        <w:jc w:val="both"/>
      </w:pPr>
      <w:r>
        <w:rPr>
          <w:rFonts w:ascii="Times New Roman" w:hAnsi="Times New Roman" w:eastAsia="Times New Roman"/>
          <w:b w:val="0"/>
          <w:i w:val="0"/>
          <w:sz w:val="24"/>
        </w:rPr>
        <w:t>9. Berners-Lee T., Hendler J., Lassila O. The Semantic Web // Scientific American. 2001. Vol. 284. No. 5. P. 34-43. DOI: 10.1038/scientificamerican0501-34.</w:t>
      </w:r>
    </w:p>
    <w:p>
      <w:pPr>
        <w:pStyle w:val="VSUET0"/>
        <w:spacing w:line="240" w:lineRule="auto" w:before="0" w:after="0"/>
        <w:jc w:val="both"/>
      </w:pPr>
      <w:r>
        <w:rPr>
          <w:rFonts w:ascii="Times New Roman" w:hAnsi="Times New Roman" w:eastAsia="Times New Roman"/>
          <w:b w:val="0"/>
          <w:i w:val="0"/>
          <w:sz w:val="24"/>
        </w:rPr>
        <w:t>10. Brehmer M., Lee B., Bach B., Riche N.H., Munzner T. Timelines Revisited: A Design Space and Considerations for Expressive Storytelling // IEEE Transactions on Visualization and Computer Graphics. 2017. Vol. 23. No. 9. P. 2151-2164. DOI: 10.1109/TVCG.2016.2614803.</w:t>
      </w:r>
    </w:p>
    <w:p>
      <w:pPr>
        <w:pStyle w:val="VSUET0"/>
        <w:spacing w:line="240" w:lineRule="auto" w:before="0" w:after="0"/>
        <w:jc w:val="both"/>
      </w:pPr>
      <w:r>
        <w:rPr>
          <w:rFonts w:ascii="Times New Roman" w:hAnsi="Times New Roman" w:eastAsia="Times New Roman"/>
          <w:b w:val="0"/>
          <w:i w:val="0"/>
          <w:sz w:val="24"/>
        </w:rPr>
        <w:t>11. Beck F., Burch M., Diehl S., Weiskopf D. A Taxonomy and Survey of Dynamic Graph Visualization // Computer Graphics Forum. 2017. Vol. 36. No. 1. P. 133-159. DOI: 10.1111/cgf.12791.</w:t>
      </w:r>
    </w:p>
    <w:p>
      <w:pPr>
        <w:pStyle w:val="VSUET0"/>
        <w:spacing w:line="240" w:lineRule="auto" w:before="0" w:after="0"/>
        <w:jc w:val="both"/>
      </w:pPr>
      <w:r>
        <w:rPr>
          <w:rFonts w:ascii="Times New Roman" w:hAnsi="Times New Roman" w:eastAsia="Times New Roman"/>
          <w:b w:val="0"/>
          <w:i w:val="0"/>
          <w:sz w:val="24"/>
        </w:rPr>
        <w:t>12. Von Landesberger T., Kuijper A., Schreck T., Kohlhammer J., Van Wijk J.J., Fekete J.D., Fellner D.W. Visual Analysis of Large Graphs: State-of-the-Art and Future Research Challenges // Computer Graphics Forum. 2011. Vol. 30. No. 6. P. 1719-1749. DOI: 10.1111/j.1467-8659.2011.01898.x.</w:t>
      </w:r>
    </w:p>
    <w:p>
      <w:pPr>
        <w:pStyle w:val="VSUET0"/>
        <w:spacing w:line="240" w:lineRule="auto" w:before="0" w:after="0"/>
        <w:jc w:val="both"/>
      </w:pPr>
      <w:r>
        <w:rPr>
          <w:rFonts w:ascii="Times New Roman" w:hAnsi="Times New Roman" w:eastAsia="Times New Roman"/>
          <w:b w:val="0"/>
          <w:i w:val="0"/>
          <w:sz w:val="24"/>
        </w:rPr>
        <w:t>13. Dadzie A.S., Rowe M. Approaches to visualising Linked Data: A survey // Semantic Web. 2011. Vol. 2. No. 2. P. 89-124. DOI: 10.3233/SW-2011-0037.</w:t>
      </w:r>
    </w:p>
    <w:p>
      <w:pPr>
        <w:pStyle w:val="VSUET0"/>
        <w:spacing w:line="240" w:lineRule="auto" w:before="0" w:after="0"/>
        <w:jc w:val="both"/>
      </w:pPr>
      <w:r>
        <w:rPr>
          <w:rFonts w:ascii="Times New Roman" w:hAnsi="Times New Roman" w:eastAsia="Times New Roman"/>
          <w:b w:val="0"/>
          <w:i w:val="0"/>
          <w:sz w:val="24"/>
        </w:rPr>
        <w:t>14. Bach B., Pietriga E., Fekete J.D. GraphDiaries: Animated Transitions and Temporal Navigation for Dynamic Networks // IEEE Transactions on Visualization and Computer Graphics. 2014. Vol. 20. No. 5. P. 740-754. DOI: 10.1109/TVCG.2013.254.</w:t>
      </w:r>
    </w:p>
    <w:p>
      <w:pPr>
        <w:pStyle w:val="VSUET0"/>
        <w:spacing w:line="240" w:lineRule="auto" w:before="0" w:after="0"/>
        <w:jc w:val="both"/>
      </w:pPr>
      <w:r>
        <w:rPr>
          <w:rFonts w:ascii="Times New Roman" w:hAnsi="Times New Roman" w:eastAsia="Times New Roman"/>
          <w:b w:val="0"/>
          <w:i w:val="0"/>
          <w:sz w:val="24"/>
        </w:rPr>
        <w:t>15. Heer J., Bostock M., Ogievetsky V. A tour through the visualization zoo // Communications of the ACM. 2010. Vol. 53. No. 6. P. 59-67. DOI: 10.1145/1743546.1743567.</w:t>
      </w:r>
    </w:p>
    <w:p>
      <w:pPr>
        <w:pStyle w:val="VSUET0"/>
        <w:spacing w:line="240" w:lineRule="auto" w:before="0" w:after="0"/>
        <w:jc w:val="both"/>
      </w:pPr>
      <w:r>
        <w:rPr>
          <w:rFonts w:ascii="Times New Roman" w:hAnsi="Times New Roman" w:eastAsia="Times New Roman"/>
          <w:b w:val="0"/>
          <w:i w:val="0"/>
          <w:sz w:val="24"/>
        </w:rPr>
        <w:t>16. Chen P.P.S. The Entity-Relationship Model - Toward a Unified View of Data // ACM Transactions on Database Systems. 1976. Vol. 1. No. 1. P. 9-36. DOI: 10.1145/320434.320440.</w:t>
      </w:r>
    </w:p>
    <w:p>
      <w:pPr>
        <w:pStyle w:val="VSUET0"/>
        <w:spacing w:line="240" w:lineRule="auto" w:before="0" w:after="0"/>
        <w:jc w:val="both"/>
      </w:pPr>
      <w:r>
        <w:rPr>
          <w:rFonts w:ascii="Times New Roman" w:hAnsi="Times New Roman" w:eastAsia="Times New Roman"/>
          <w:b w:val="0"/>
          <w:i w:val="0"/>
          <w:sz w:val="24"/>
        </w:rPr>
        <w:t>17. Batini C., Lenzerini M., Navathe S.B. A comparative analysis of methodologies for database schema integration // ACM Computing Surveys. 1986. Vol. 18. No. 4. P. 323-364. DOI: 10.1145/27633.27634.</w:t>
      </w:r>
    </w:p>
    <w:p>
      <w:pPr>
        <w:pStyle w:val="VSUET0"/>
        <w:spacing w:line="240" w:lineRule="auto" w:before="0" w:after="0"/>
        <w:jc w:val="both"/>
      </w:pPr>
      <w:r>
        <w:rPr>
          <w:rFonts w:ascii="Times New Roman" w:hAnsi="Times New Roman" w:eastAsia="Times New Roman"/>
          <w:b w:val="0"/>
          <w:i w:val="0"/>
          <w:sz w:val="24"/>
        </w:rPr>
        <w:t>18. Soldani J., Tamburri D.A., Van Den Heuvel W.J. The pains and gains of microservices: A systematic grey literature review // Journal of Systems and Software. 2018. Vol. 146. P. 215-232. DOI: 10.1016/j.jss.2018.09.082.</w:t>
      </w:r>
    </w:p>
    <w:p>
      <w:pPr>
        <w:pStyle w:val="VSUET0"/>
        <w:spacing w:line="240" w:lineRule="auto" w:before="0" w:after="0"/>
        <w:jc w:val="both"/>
      </w:pPr>
      <w:r>
        <w:rPr>
          <w:rFonts w:ascii="Times New Roman" w:hAnsi="Times New Roman" w:eastAsia="Times New Roman"/>
          <w:b w:val="0"/>
          <w:i w:val="0"/>
          <w:sz w:val="24"/>
        </w:rPr>
        <w:t>19. Jamshidi P., Pahl C., Mendonca N.C., Lewis J., Tilkov S. Microservices: The Journey So Far and Challenges Ahead // IEEE Software. 2018. Vol. 35. No. 3. P. 24-35. DOI: 10.1109/MS.2018.2141039.</w:t>
      </w:r>
    </w:p>
    <w:p>
      <w:pPr>
        <w:pStyle w:val="VSUET0"/>
        <w:spacing w:line="240" w:lineRule="auto" w:before="0" w:after="0"/>
        <w:jc w:val="both"/>
      </w:pPr>
      <w:r>
        <w:rPr>
          <w:rFonts w:ascii="Times New Roman" w:hAnsi="Times New Roman" w:eastAsia="Times New Roman"/>
          <w:b w:val="0"/>
          <w:i w:val="0"/>
          <w:sz w:val="24"/>
        </w:rPr>
        <w:t>20. Di Francesco P., Lago P., Malavolta I. Architecting with microservices: A systematic mapping study // Journal of Systems and Software. 2019. Vol. 150. P. 77-97. DOI: 10.1016/j.jss.2019.01.001.</w:t>
      </w:r>
    </w:p>
    <w:p>
      <w:pPr>
        <w:pStyle w:val="VSUETHeaderNonumber"/>
        <w:spacing w:line="240" w:lineRule="auto" w:before="160" w:after="80"/>
        <w:jc w:val="center"/>
      </w:pPr>
      <w:r>
        <w:rPr>
          <w:rFonts w:ascii="Times New Roman" w:hAnsi="Times New Roman" w:eastAsia="Times New Roman"/>
          <w:b/>
          <w:i w:val="0"/>
          <w:sz w:val="24"/>
        </w:rPr>
        <w:t>References</w:t>
      </w:r>
    </w:p>
    <w:p>
      <w:pPr>
        <w:pStyle w:val="VSUET0"/>
        <w:spacing w:line="240" w:lineRule="auto" w:before="0" w:after="0"/>
        <w:jc w:val="both"/>
      </w:pPr>
      <w:r>
        <w:rPr>
          <w:rFonts w:ascii="Times New Roman" w:hAnsi="Times New Roman" w:eastAsia="Times New Roman"/>
          <w:b w:val="0"/>
          <w:i w:val="0"/>
          <w:sz w:val="24"/>
        </w:rPr>
        <w:t>1. Hogan A., Blomqvist E., Cochez M., d'Amato C., de Melo G., Gutierrez C., Kirrane S., Gayo J.E.L., Navigli R., Neumaier S., Ngomo A.C.N., Polleres A., Rashid S.M., Rula A., Schmelzeisen L., Sequeda J., Staab S., Zimmermann A. Knowledge Graphs // ACM Computing Surveys. 2021. Vol. 54. No. 4. Article 71. DOI: 10.1145/3447772.</w:t>
      </w:r>
    </w:p>
    <w:p>
      <w:pPr>
        <w:pStyle w:val="VSUET0"/>
        <w:spacing w:line="240" w:lineRule="auto" w:before="0" w:after="0"/>
        <w:jc w:val="both"/>
      </w:pPr>
      <w:r>
        <w:rPr>
          <w:rFonts w:ascii="Times New Roman" w:hAnsi="Times New Roman" w:eastAsia="Times New Roman"/>
          <w:b w:val="0"/>
          <w:i w:val="0"/>
          <w:sz w:val="24"/>
        </w:rPr>
        <w:t>2. Ji S., Pan S., Cambria E., Marttinen P., Yu P.S. A Survey on Knowledge Graphs: Representation, Acquisition, and Applications // IEEE Transactions on Neural Networks and Learning Systems. 2022. Vol. 33. No. 2. P. 494-514. DOI: 10.1109/TNNLS.2021.3070843.</w:t>
      </w:r>
    </w:p>
    <w:p>
      <w:pPr>
        <w:pStyle w:val="VSUET0"/>
        <w:spacing w:line="240" w:lineRule="auto" w:before="0" w:after="0"/>
        <w:jc w:val="both"/>
      </w:pPr>
      <w:r>
        <w:rPr>
          <w:rFonts w:ascii="Times New Roman" w:hAnsi="Times New Roman" w:eastAsia="Times New Roman"/>
          <w:b w:val="0"/>
          <w:i w:val="0"/>
          <w:sz w:val="24"/>
        </w:rPr>
        <w:t>3. Peng C., Feng X., Naseriparsa M., Osborne F. Knowledge Graphs: Opportunities and Challenges // Artificial Intelligence Review. 2023. Vol. 56. P. 13071-13102. DOI: 10.1007/s10462-023-10465-9.</w:t>
      </w:r>
    </w:p>
    <w:p>
      <w:pPr>
        <w:pStyle w:val="VSUET0"/>
        <w:spacing w:line="240" w:lineRule="auto" w:before="0" w:after="0"/>
        <w:jc w:val="both"/>
      </w:pPr>
      <w:r>
        <w:rPr>
          <w:rFonts w:ascii="Times New Roman" w:hAnsi="Times New Roman" w:eastAsia="Times New Roman"/>
          <w:b w:val="0"/>
          <w:i w:val="0"/>
          <w:sz w:val="24"/>
        </w:rPr>
        <w:t>4. Paulheim H. Knowledge graph refinement: A survey of approaches and evaluation methods // Semantic Web. 2017. Vol. 8. No. 3. P. 489-508. DOI: 10.3233/SW-160218.</w:t>
      </w:r>
    </w:p>
    <w:p>
      <w:pPr>
        <w:pStyle w:val="VSUET0"/>
        <w:spacing w:line="240" w:lineRule="auto" w:before="0" w:after="0"/>
        <w:jc w:val="both"/>
      </w:pPr>
      <w:r>
        <w:rPr>
          <w:rFonts w:ascii="Times New Roman" w:hAnsi="Times New Roman" w:eastAsia="Times New Roman"/>
          <w:b w:val="0"/>
          <w:i w:val="0"/>
          <w:sz w:val="24"/>
        </w:rPr>
        <w:t>5. Noy N., Gao Y., Jain A., Narayanan A., Patterson A., Taylor J. Industry-scale knowledge graphs: Lessons and challenges // Communications of the ACM. 2019. Vol. 62. No. 8. P. 36-43. DOI: 10.1145/3331166.</w:t>
      </w:r>
    </w:p>
    <w:p>
      <w:pPr>
        <w:pStyle w:val="VSUET0"/>
        <w:spacing w:line="240" w:lineRule="auto" w:before="0" w:after="0"/>
        <w:jc w:val="both"/>
      </w:pPr>
      <w:r>
        <w:rPr>
          <w:rFonts w:ascii="Times New Roman" w:hAnsi="Times New Roman" w:eastAsia="Times New Roman"/>
          <w:b w:val="0"/>
          <w:i w:val="0"/>
          <w:sz w:val="24"/>
        </w:rPr>
        <w:t>6. Zhou J., Cui G., Hu S., Zhang Z., Yang C., Liu Z., Wang L., Li C., Sun M. Graph neural networks: A review of methods and applications // AI Open. 2020. Vol. 1. P. 57-81. DOI: 10.1016/j.aiopen.2021.01.001.</w:t>
      </w:r>
    </w:p>
    <w:p>
      <w:pPr>
        <w:pStyle w:val="VSUET0"/>
        <w:spacing w:line="240" w:lineRule="auto" w:before="0" w:after="0"/>
        <w:jc w:val="both"/>
      </w:pPr>
      <w:r>
        <w:rPr>
          <w:rFonts w:ascii="Times New Roman" w:hAnsi="Times New Roman" w:eastAsia="Times New Roman"/>
          <w:b w:val="0"/>
          <w:i w:val="0"/>
          <w:sz w:val="24"/>
        </w:rPr>
        <w:t>7. Wu Z., Pan S., Chen F., Long G., Zhang C., Philip S.Y. A Comprehensive Survey on Graph Neural Networks // IEEE Transactions on Neural Networks and Learning Systems. 2021. Vol. 32. No. 1. P. 4-24. DOI: 10.1109/TNNLS.2020.2978386.</w:t>
      </w:r>
    </w:p>
    <w:p>
      <w:pPr>
        <w:pStyle w:val="VSUET0"/>
        <w:spacing w:line="240" w:lineRule="auto" w:before="0" w:after="0"/>
        <w:jc w:val="both"/>
      </w:pPr>
      <w:r>
        <w:rPr>
          <w:rFonts w:ascii="Times New Roman" w:hAnsi="Times New Roman" w:eastAsia="Times New Roman"/>
          <w:b w:val="0"/>
          <w:i w:val="0"/>
          <w:sz w:val="24"/>
        </w:rPr>
        <w:t>8. Bizer C., Heath T., Berners-Lee T. Linked Data - The Story So Far // International Journal on Semantic Web and Information Systems. 2009. Vol. 5. No. 3. P. 1-22. DOI: 10.4018/jswis.2009081901.</w:t>
      </w:r>
    </w:p>
    <w:p>
      <w:pPr>
        <w:pStyle w:val="VSUET0"/>
        <w:spacing w:line="240" w:lineRule="auto" w:before="0" w:after="0"/>
        <w:jc w:val="both"/>
      </w:pPr>
      <w:r>
        <w:rPr>
          <w:rFonts w:ascii="Times New Roman" w:hAnsi="Times New Roman" w:eastAsia="Times New Roman"/>
          <w:b w:val="0"/>
          <w:i w:val="0"/>
          <w:sz w:val="24"/>
        </w:rPr>
        <w:t>9. Berners-Lee T., Hendler J., Lassila O. The Semantic Web // Scientific American. 2001. Vol. 284. No. 5. P. 34-43. DOI: 10.1038/scientificamerican0501-34.</w:t>
      </w:r>
    </w:p>
    <w:p>
      <w:pPr>
        <w:pStyle w:val="VSUET0"/>
        <w:spacing w:line="240" w:lineRule="auto" w:before="0" w:after="0"/>
        <w:jc w:val="both"/>
      </w:pPr>
      <w:r>
        <w:rPr>
          <w:rFonts w:ascii="Times New Roman" w:hAnsi="Times New Roman" w:eastAsia="Times New Roman"/>
          <w:b w:val="0"/>
          <w:i w:val="0"/>
          <w:sz w:val="24"/>
        </w:rPr>
        <w:t>10. Brehmer M., Lee B., Bach B., Riche N.H., Munzner T. Timelines Revisited: A Design Space and Considerations for Expressive Storytelling // IEEE Transactions on Visualization and Computer Graphics. 2017. Vol. 23. No. 9. P. 2151-2164. DOI: 10.1109/TVCG.2016.2614803.</w:t>
      </w:r>
    </w:p>
    <w:p>
      <w:pPr>
        <w:pStyle w:val="VSUET0"/>
        <w:spacing w:line="240" w:lineRule="auto" w:before="0" w:after="0"/>
        <w:jc w:val="both"/>
      </w:pPr>
      <w:r>
        <w:rPr>
          <w:rFonts w:ascii="Times New Roman" w:hAnsi="Times New Roman" w:eastAsia="Times New Roman"/>
          <w:b w:val="0"/>
          <w:i w:val="0"/>
          <w:sz w:val="24"/>
        </w:rPr>
        <w:t>11. Beck F., Burch M., Diehl S., Weiskopf D. A Taxonomy and Survey of Dynamic Graph Visualization // Computer Graphics Forum. 2017. Vol. 36. No. 1. P. 133-159. DOI: 10.1111/cgf.12791.</w:t>
      </w:r>
    </w:p>
    <w:p>
      <w:pPr>
        <w:pStyle w:val="VSUET0"/>
        <w:spacing w:line="240" w:lineRule="auto" w:before="0" w:after="0"/>
        <w:jc w:val="both"/>
      </w:pPr>
      <w:r>
        <w:rPr>
          <w:rFonts w:ascii="Times New Roman" w:hAnsi="Times New Roman" w:eastAsia="Times New Roman"/>
          <w:b w:val="0"/>
          <w:i w:val="0"/>
          <w:sz w:val="24"/>
        </w:rPr>
        <w:t>12. Von Landesberger T., Kuijper A., Schreck T., Kohlhammer J., Van Wijk J.J., Fekete J.D., Fellner D.W. Visual Analysis of Large Graphs: State-of-the-Art and Future Research Challenges // Computer Graphics Forum. 2011. Vol. 30. No. 6. P. 1719-1749. DOI: 10.1111/j.1467-8659.2011.01898.x.</w:t>
      </w:r>
    </w:p>
    <w:p>
      <w:pPr>
        <w:pStyle w:val="VSUET0"/>
        <w:spacing w:line="240" w:lineRule="auto" w:before="0" w:after="0"/>
        <w:jc w:val="both"/>
      </w:pPr>
      <w:r>
        <w:rPr>
          <w:rFonts w:ascii="Times New Roman" w:hAnsi="Times New Roman" w:eastAsia="Times New Roman"/>
          <w:b w:val="0"/>
          <w:i w:val="0"/>
          <w:sz w:val="24"/>
        </w:rPr>
        <w:t>13. Dadzie A.S., Rowe M. Approaches to visualising Linked Data: A survey // Semantic Web. 2011. Vol. 2. No. 2. P. 89-124. DOI: 10.3233/SW-2011-0037.</w:t>
      </w:r>
    </w:p>
    <w:p>
      <w:pPr>
        <w:pStyle w:val="VSUET0"/>
        <w:spacing w:line="240" w:lineRule="auto" w:before="0" w:after="0"/>
        <w:jc w:val="both"/>
      </w:pPr>
      <w:r>
        <w:rPr>
          <w:rFonts w:ascii="Times New Roman" w:hAnsi="Times New Roman" w:eastAsia="Times New Roman"/>
          <w:b w:val="0"/>
          <w:i w:val="0"/>
          <w:sz w:val="24"/>
        </w:rPr>
        <w:t>14. Bach B., Pietriga E., Fekete J.D. GraphDiaries: Animated Transitions and Temporal Navigation for Dynamic Networks // IEEE Transactions on Visualization and Computer Graphics. 2014. Vol. 20. No. 5. P. 740-754. DOI: 10.1109/TVCG.2013.254.</w:t>
      </w:r>
    </w:p>
    <w:p>
      <w:pPr>
        <w:pStyle w:val="VSUET0"/>
        <w:spacing w:line="240" w:lineRule="auto" w:before="0" w:after="0"/>
        <w:jc w:val="both"/>
      </w:pPr>
      <w:r>
        <w:rPr>
          <w:rFonts w:ascii="Times New Roman" w:hAnsi="Times New Roman" w:eastAsia="Times New Roman"/>
          <w:b w:val="0"/>
          <w:i w:val="0"/>
          <w:sz w:val="24"/>
        </w:rPr>
        <w:t>15. Heer J., Bostock M., Ogievetsky V. A tour through the visualization zoo // Communications of the ACM. 2010. Vol. 53. No. 6. P. 59-67. DOI: 10.1145/1743546.1743567.</w:t>
      </w:r>
    </w:p>
    <w:p>
      <w:pPr>
        <w:pStyle w:val="VSUET0"/>
        <w:spacing w:line="240" w:lineRule="auto" w:before="0" w:after="0"/>
        <w:jc w:val="both"/>
      </w:pPr>
      <w:r>
        <w:rPr>
          <w:rFonts w:ascii="Times New Roman" w:hAnsi="Times New Roman" w:eastAsia="Times New Roman"/>
          <w:b w:val="0"/>
          <w:i w:val="0"/>
          <w:sz w:val="24"/>
        </w:rPr>
        <w:t>16. Chen P.P.S. The Entity-Relationship Model - Toward a Unified View of Data // ACM Transactions on Database Systems. 1976. Vol. 1. No. 1. P. 9-36. DOI: 10.1145/320434.320440.</w:t>
      </w:r>
    </w:p>
    <w:p>
      <w:pPr>
        <w:pStyle w:val="VSUET0"/>
        <w:spacing w:line="240" w:lineRule="auto" w:before="0" w:after="0"/>
        <w:jc w:val="both"/>
      </w:pPr>
      <w:r>
        <w:rPr>
          <w:rFonts w:ascii="Times New Roman" w:hAnsi="Times New Roman" w:eastAsia="Times New Roman"/>
          <w:b w:val="0"/>
          <w:i w:val="0"/>
          <w:sz w:val="24"/>
        </w:rPr>
        <w:t>17. Batini C., Lenzerini M., Navathe S.B. A comparative analysis of methodologies for database schema integration // ACM Computing Surveys. 1986. Vol. 18. No. 4. P. 323-364. DOI: 10.1145/27633.27634.</w:t>
      </w:r>
    </w:p>
    <w:p>
      <w:pPr>
        <w:pStyle w:val="VSUET0"/>
        <w:spacing w:line="240" w:lineRule="auto" w:before="0" w:after="0"/>
        <w:jc w:val="both"/>
      </w:pPr>
      <w:r>
        <w:rPr>
          <w:rFonts w:ascii="Times New Roman" w:hAnsi="Times New Roman" w:eastAsia="Times New Roman"/>
          <w:b w:val="0"/>
          <w:i w:val="0"/>
          <w:sz w:val="24"/>
        </w:rPr>
        <w:t>18. Soldani J., Tamburri D.A., Van Den Heuvel W.J. The pains and gains of microservices: A systematic grey literature review // Journal of Systems and Software. 2018. Vol. 146. P. 215-232. DOI: 10.1016/j.jss.2018.09.082.</w:t>
      </w:r>
    </w:p>
    <w:p>
      <w:pPr>
        <w:pStyle w:val="VSUET0"/>
        <w:spacing w:line="240" w:lineRule="auto" w:before="0" w:after="0"/>
        <w:jc w:val="both"/>
      </w:pPr>
      <w:r>
        <w:rPr>
          <w:rFonts w:ascii="Times New Roman" w:hAnsi="Times New Roman" w:eastAsia="Times New Roman"/>
          <w:b w:val="0"/>
          <w:i w:val="0"/>
          <w:sz w:val="24"/>
        </w:rPr>
        <w:t>19. Jamshidi P., Pahl C., Mendonca N.C., Lewis J., Tilkov S. Microservices: The Journey So Far and Challenges Ahead // IEEE Software. 2018. Vol. 35. No. 3. P. 24-35. DOI: 10.1109/MS.2018.2141039.</w:t>
      </w:r>
    </w:p>
    <w:p>
      <w:pPr>
        <w:pStyle w:val="VSUET0"/>
        <w:spacing w:line="240" w:lineRule="auto" w:before="0" w:after="0"/>
        <w:jc w:val="both"/>
      </w:pPr>
      <w:r>
        <w:rPr>
          <w:rFonts w:ascii="Times New Roman" w:hAnsi="Times New Roman" w:eastAsia="Times New Roman"/>
          <w:b w:val="0"/>
          <w:i w:val="0"/>
          <w:sz w:val="24"/>
        </w:rPr>
        <w:t>20. Di Francesco P., Lago P., Malavolta I. Architecting with microservices: A systematic mapping study // Journal of Systems and Software. 2019. Vol. 150. P. 77-97. DOI: 10.1016/j.jss.2019.01.001.</w:t>
      </w:r>
    </w:p>
    <w:p>
      <w:pPr>
        <w:pStyle w:val="VSUETHeaderNonumber"/>
        <w:spacing w:line="240" w:lineRule="auto" w:before="160" w:after="80"/>
        <w:jc w:val="center"/>
      </w:pPr>
      <w:r>
        <w:rPr>
          <w:rFonts w:ascii="Times New Roman" w:hAnsi="Times New Roman" w:eastAsia="Times New Roman"/>
          <w:b/>
          <w:i w:val="0"/>
          <w:sz w:val="24"/>
        </w:rPr>
        <w:t>Информация об авторах</w:t>
      </w:r>
    </w:p>
    <w:p>
      <w:pPr>
        <w:pStyle w:val="VSUETAboutAuthors"/>
        <w:spacing w:line="240" w:lineRule="auto" w:before="0" w:after="0"/>
        <w:jc w:val="both"/>
      </w:pPr>
      <w:r>
        <w:rPr>
          <w:rFonts w:ascii="Times New Roman" w:hAnsi="Times New Roman" w:eastAsia="Times New Roman"/>
          <w:b w:val="0"/>
          <w:i w:val="0"/>
          <w:sz w:val="24"/>
        </w:rPr>
        <w:t>Автор, ответственный за переписку: Захарин В.С.; e-mail: vovavimov23@yandex.ru.</w:t>
      </w:r>
    </w:p>
    <w:p>
      <w:pPr>
        <w:pStyle w:val="VSUETAboutAuthors"/>
        <w:spacing w:line="240" w:lineRule="auto" w:before="0" w:after="0"/>
        <w:jc w:val="both"/>
      </w:pPr>
      <w:r>
        <w:rPr>
          <w:rFonts w:ascii="Times New Roman" w:hAnsi="Times New Roman" w:eastAsia="Times New Roman"/>
          <w:b w:val="0"/>
          <w:i w:val="0"/>
          <w:sz w:val="24"/>
        </w:rPr>
        <w:t>Захарин В.С. - магистрант кафедры информационных технологий, моделирования и управления, Воронежский государственный университет инженерных технологий (394036, Россия, г. Воронеж, проспект Революции, д. 19), e-mail: vovavimov23@yandex.ru</w:t>
      </w:r>
    </w:p>
    <w:p>
      <w:pPr>
        <w:pStyle w:val="VSUETAboutAuthors"/>
        <w:spacing w:line="240" w:lineRule="auto" w:before="0" w:after="0"/>
        <w:jc w:val="both"/>
      </w:pPr>
      <w:r>
        <w:rPr>
          <w:rFonts w:ascii="Times New Roman" w:hAnsi="Times New Roman" w:eastAsia="Times New Roman"/>
          <w:b w:val="0"/>
          <w:i w:val="0"/>
          <w:sz w:val="24"/>
        </w:rPr>
        <w:t>Лемешкин Александр Викторович - кандидат технических наук, доцент кафедры информационных технологий, моделирования и управления, Воронежский государственный университет инженерных технологий (394036, Россия, г. Воронеж, проспект Революции, д. 19), e-mail: sansan66@mail.ru</w:t>
      </w:r>
    </w:p>
    <w:p>
      <w:pPr>
        <w:pStyle w:val="VSUETHeaderNonumber"/>
        <w:spacing w:line="240" w:lineRule="auto" w:before="160" w:after="80"/>
        <w:jc w:val="center"/>
      </w:pPr>
      <w:r>
        <w:rPr>
          <w:rFonts w:ascii="Times New Roman" w:hAnsi="Times New Roman" w:eastAsia="Times New Roman"/>
          <w:b/>
          <w:i w:val="0"/>
          <w:sz w:val="24"/>
        </w:rPr>
        <w:t>Information about the authors</w:t>
      </w:r>
    </w:p>
    <w:p>
      <w:pPr>
        <w:pStyle w:val="VSUETAboutAuthors"/>
        <w:spacing w:line="240" w:lineRule="auto" w:before="0" w:after="0"/>
        <w:jc w:val="both"/>
      </w:pPr>
      <w:r>
        <w:rPr>
          <w:rFonts w:ascii="Times New Roman" w:hAnsi="Times New Roman" w:eastAsia="Times New Roman"/>
          <w:b w:val="0"/>
          <w:i w:val="0"/>
          <w:sz w:val="24"/>
        </w:rPr>
        <w:t>Corresponding author: V.S. Zakharin; e-mail: vovavimov23@yandex.ru.</w:t>
      </w:r>
    </w:p>
    <w:p>
      <w:pPr>
        <w:pStyle w:val="VSUETAboutAuthors"/>
        <w:spacing w:line="240" w:lineRule="auto" w:before="0" w:after="0"/>
        <w:jc w:val="both"/>
      </w:pPr>
      <w:r>
        <w:rPr>
          <w:rFonts w:ascii="Times New Roman" w:hAnsi="Times New Roman" w:eastAsia="Times New Roman"/>
          <w:b w:val="0"/>
          <w:i w:val="0"/>
          <w:sz w:val="24"/>
        </w:rPr>
        <w:t>V.S. Zakharin, graduate student of the Department of Information Technology, Modeling and Management, Voronezh State University of Engineering Technologies (394036, Russia, Voronezh, Revolution Avenue, 19), e-mail: vovavimov23@yandex.ru</w:t>
      </w:r>
    </w:p>
    <w:p>
      <w:pPr>
        <w:pStyle w:val="VSUETAboutAuthors"/>
        <w:spacing w:line="240" w:lineRule="auto" w:before="0" w:after="0"/>
        <w:jc w:val="both"/>
      </w:pPr>
      <w:r>
        <w:rPr>
          <w:rFonts w:ascii="Times New Roman" w:hAnsi="Times New Roman" w:eastAsia="Times New Roman"/>
          <w:b w:val="0"/>
          <w:i w:val="0"/>
          <w:sz w:val="24"/>
        </w:rPr>
        <w:t>Alexander V. Lemeshkin, candidate of technical sciences, associate professor of the Department of Information Technology, Modeling and Management, Voronezh State University of Engineering Technologies (394036, Russia, Voronezh, Revolution Avenue, 19), e-mail: sansan66@mail.ru</w:t>
      </w:r>
    </w:p>
    <w:sectPr w:rsidR="002D0A26" w:rsidRPr="00443423" w:rsidSect="006A12EB">
      <w:headerReference w:type="even" r:id="rId53"/>
      <w:headerReference w:type="default" r:id="rId54"/>
      <w:footerReference w:type="even" r:id="rId55"/>
      <w:footerReference w:type="default" r:id="rId56"/>
      <w:headerReference w:type="first" r:id="rId57"/>
      <w:footerReference w:type="first" r:id="rId58"/>
      <w:type w:val="continuous"/>
      <w:pgSz w:w="11906" w:h="16838" w:code="9"/>
      <w:pgMar w:top="1418" w:right="1021" w:bottom="1418" w:left="1247" w:header="1020" w:footer="1020" w:gutter="0"/>
      <w:cols w:space="709"/>
      <w:docGrid w:linePitch="360"/>
    </w:sectPr>
  </w:body>
</w:document>
</file>

<file path=word/customizations.xml><?xml version="1.0" encoding="utf-8"?>
<wne:tcg xmlns:r="http://schemas.openxmlformats.org/officeDocument/2006/relationships" xmlns:wne="http://schemas.microsoft.com/office/word/2006/wordml">
  <wne:keymaps>
    <wne:keymap wne:kcmPrimary="0256">
      <wne:macro wne:macroName="PROJECT.ELSEVIER.PASTEWITHDESTINATIONFORMATTING"/>
    </wne:keymap>
    <wne:keymap wne:kcmPrimary="0350">
      <wne:acd wne:acdName="acd0"/>
    </wne:keymap>
    <wne:keymap wne:kcmPrimary="0356">
      <wne:acd wne:acdName="acd1"/>
    </wne:keymap>
    <wne:keymap wne:kcmPrimary="0730">
      <wne:macro wne:macroName="PROJECT.LNMACROS.LINESPACEONE"/>
    </wne:keymap>
    <wne:keymap wne:kcmPrimary="0746">
      <wne:macro wne:macroName="METODICHKA.MTD_ACTION.A001_TEXT_BORDER"/>
    </wne:keymap>
    <wne:keymap wne:kcmPrimary="074A">
      <wne:macro wne:macroName="PROJECT.LNMACROS.TABLE_FORMAT"/>
    </wne:keymap>
    <wne:keymap wne:kcmPrimary="0757">
      <wne:macro wne:macroName="PROJECT.FORMATTING.SURNAME"/>
    </wne:keymap>
    <wne:keymap wne:kcmPrimary="0778">
      <wne:macro wne:macroName="PROJECT.LNMACROS.UPDATEALLFIELDSONSTEROIDS"/>
    </wne:keymap>
    <wne:keymap wne:kcmPrimary="07BB">
      <wne:macro wne:macroName="PROJECT.LNMACROS.LINESPACEPLUS"/>
    </wne:keymap>
    <wne:keymap wne:kcmPrimary="07BD">
      <wne:macro wne:macroName="PROJECT.LNMACROS.LINESPACEMINUS"/>
    </wne:keymap>
  </wne:keymaps>
  <wne:toolbars>
    <wne:acdManifest>
      <wne:acdEntry wne:acdName="acd0"/>
      <wne:acdEntry wne:acdName="acd1"/>
    </wne:acdManifest>
    <wne:toolbarData r:id="rId1"/>
  </wne:toolbars>
  <wne:acds>
    <wne:acd wne:argValue="AgBwAHIAbwBnAHIAYQBtAGMAbwBkAGUA" wne:acdName="acd0" wne:fciIndexBasedOn="0065"/>
    <wne:acd wne:argValue="AgBwADEAYQ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049E0" w14:textId="77777777" w:rsidR="001255E7" w:rsidRDefault="001255E7" w:rsidP="000B670B">
      <w:r>
        <w:separator/>
      </w:r>
    </w:p>
  </w:endnote>
  <w:endnote w:type="continuationSeparator" w:id="0">
    <w:p w14:paraId="40EABE28" w14:textId="77777777" w:rsidR="001255E7" w:rsidRDefault="001255E7" w:rsidP="000B6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ACF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Monotype Corsiva">
    <w:altName w:val="Monotype Corsiva"/>
    <w:panose1 w:val="03010101010201010101"/>
    <w:charset w:val="CC"/>
    <w:family w:val="script"/>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sz w:val="22"/>
        <w:szCs w:val="24"/>
        <w:lang w:val="ru-RU" w:eastAsia="en-US"/>
      </w:rPr>
      <w:id w:val="2118408618"/>
      <w:docPartObj>
        <w:docPartGallery w:val="Page Numbers (Bottom of Page)"/>
        <w:docPartUnique/>
      </w:docPartObj>
    </w:sdtPr>
    <w:sdtContent>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2"/>
          <w:gridCol w:w="3212"/>
          <w:gridCol w:w="3214"/>
        </w:tblGrid>
        <w:tr w:rsidR="006159D2" w14:paraId="054E6A1F" w14:textId="77777777" w:rsidTr="001D0D5E">
          <w:trPr>
            <w:trHeight w:val="20"/>
          </w:trPr>
          <w:tc>
            <w:tcPr>
              <w:cnfStyle w:val="001000000000" w:firstRow="0" w:lastRow="0" w:firstColumn="1" w:lastColumn="0" w:oddVBand="0" w:evenVBand="0" w:oddHBand="0" w:evenHBand="0" w:firstRowFirstColumn="0" w:firstRowLastColumn="0" w:lastRowFirstColumn="0" w:lastRowLastColumn="0"/>
              <w:tcW w:w="1666" w:type="pct"/>
            </w:tcPr>
            <w:p w14:paraId="60A93993" w14:textId="4C21F3DE" w:rsidR="006159D2" w:rsidRDefault="006159D2" w:rsidP="001D0D5E">
              <w:pPr>
                <w:jc w:val="center"/>
                <w:rPr>
                  <w:szCs w:val="24"/>
                </w:rPr>
              </w:pPr>
            </w:p>
          </w:tc>
          <w:tc>
            <w:tcPr>
              <w:tcW w:w="1666" w:type="pct"/>
            </w:tcPr>
            <w:p w14:paraId="57129B56" w14:textId="77777777" w:rsidR="006159D2" w:rsidRDefault="006159D2" w:rsidP="001D0D5E">
              <w:pPr>
                <w:jc w:val="center"/>
                <w:cnfStyle w:val="000000000000" w:firstRow="0" w:lastRow="0" w:firstColumn="0" w:lastColumn="0" w:oddVBand="0" w:evenVBand="0" w:oddHBand="0" w:evenHBand="0" w:firstRowFirstColumn="0" w:firstRowLastColumn="0" w:lastRowFirstColumn="0" w:lastRowLastColumn="0"/>
                <w:rPr>
                  <w:szCs w:val="24"/>
                </w:rPr>
              </w:pPr>
              <w:r w:rsidRPr="00FA3E98">
                <w:rPr>
                  <w:szCs w:val="24"/>
                </w:rPr>
                <w:fldChar w:fldCharType="begin"/>
              </w:r>
              <w:r w:rsidRPr="00FA3E98">
                <w:rPr>
                  <w:sz w:val="22"/>
                  <w:szCs w:val="24"/>
                </w:rPr>
                <w:instrText>PAGE   \* MERGEFORMAT</w:instrText>
              </w:r>
              <w:r w:rsidRPr="00FA3E98">
                <w:rPr>
                  <w:szCs w:val="24"/>
                </w:rPr>
                <w:fldChar w:fldCharType="separate"/>
              </w:r>
              <w:r w:rsidR="00FA69FF" w:rsidRPr="00FA69FF">
                <w:rPr>
                  <w:szCs w:val="24"/>
                </w:rPr>
                <w:t>2</w:t>
              </w:r>
              <w:r w:rsidRPr="00FA3E98">
                <w:rPr>
                  <w:szCs w:val="24"/>
                </w:rPr>
                <w:fldChar w:fldCharType="end"/>
              </w:r>
            </w:p>
          </w:tc>
          <w:tc>
            <w:tcPr>
              <w:tcW w:w="1667" w:type="pct"/>
            </w:tcPr>
            <w:p w14:paraId="7FDE1166" w14:textId="1CF77CC7" w:rsidR="006159D2" w:rsidRDefault="006159D2" w:rsidP="001D0D5E">
              <w:pPr>
                <w:jc w:val="center"/>
                <w:cnfStyle w:val="000000000000" w:firstRow="0" w:lastRow="0" w:firstColumn="0" w:lastColumn="0" w:oddVBand="0" w:evenVBand="0" w:oddHBand="0" w:evenHBand="0" w:firstRowFirstColumn="0" w:firstRowLastColumn="0" w:lastRowFirstColumn="0" w:lastRowLastColumn="0"/>
                <w:rPr>
                  <w:szCs w:val="24"/>
                </w:rPr>
              </w:pPr>
            </w:p>
          </w:tc>
        </w:tr>
      </w:tbl>
      <w:p w14:paraId="2C49E8AD" w14:textId="4C21F3DE" w:rsidR="006159D2" w:rsidRPr="00FA3E98" w:rsidRDefault="00000000" w:rsidP="001D0D5E">
        <w:pPr>
          <w:jc w:val="center"/>
          <w:rPr>
            <w:sz w:val="2"/>
            <w:szCs w:val="2"/>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sz w:val="22"/>
        <w:szCs w:val="20"/>
        <w:lang w:val="ru-RU" w:eastAsia="en-US"/>
      </w:rPr>
      <w:id w:val="-1507973063"/>
      <w:docPartObj>
        <w:docPartGallery w:val="Page Numbers (Bottom of Page)"/>
        <w:docPartUnique/>
      </w:docPartObj>
    </w:sdtPr>
    <w:sdtEndPr>
      <w:rPr>
        <w:sz w:val="2"/>
        <w:szCs w:val="2"/>
      </w:rPr>
    </w:sdtEndPr>
    <w:sdtContent>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2"/>
          <w:gridCol w:w="3212"/>
          <w:gridCol w:w="3214"/>
        </w:tblGrid>
        <w:tr w:rsidR="006159D2" w:rsidRPr="00DB07E3" w14:paraId="5E20DEA6" w14:textId="77777777" w:rsidTr="001D0D5E">
          <w:trPr>
            <w:trHeight w:val="20"/>
          </w:trPr>
          <w:tc>
            <w:tcPr>
              <w:cnfStyle w:val="001000000000" w:firstRow="0" w:lastRow="0" w:firstColumn="1" w:lastColumn="0" w:oddVBand="0" w:evenVBand="0" w:oddHBand="0" w:evenHBand="0" w:firstRowFirstColumn="0" w:firstRowLastColumn="0" w:lastRowFirstColumn="0" w:lastRowLastColumn="0"/>
              <w:tcW w:w="1666" w:type="pct"/>
            </w:tcPr>
            <w:p w14:paraId="257AC3EF" w14:textId="77777777" w:rsidR="006159D2" w:rsidRPr="00DB07E3" w:rsidRDefault="006159D2" w:rsidP="001D0D5E">
              <w:pPr>
                <w:jc w:val="center"/>
                <w:rPr>
                  <w:szCs w:val="20"/>
                </w:rPr>
              </w:pPr>
            </w:p>
          </w:tc>
          <w:tc>
            <w:tcPr>
              <w:tcW w:w="1666" w:type="pct"/>
            </w:tcPr>
            <w:p w14:paraId="71BB6F01" w14:textId="77777777" w:rsidR="006159D2" w:rsidRPr="00DB07E3" w:rsidRDefault="006159D2" w:rsidP="001D0D5E">
              <w:pPr>
                <w:jc w:val="center"/>
                <w:cnfStyle w:val="000000000000" w:firstRow="0" w:lastRow="0" w:firstColumn="0" w:lastColumn="0" w:oddVBand="0" w:evenVBand="0" w:oddHBand="0" w:evenHBand="0" w:firstRowFirstColumn="0" w:firstRowLastColumn="0" w:lastRowFirstColumn="0" w:lastRowLastColumn="0"/>
                <w:rPr>
                  <w:szCs w:val="20"/>
                </w:rPr>
              </w:pPr>
              <w:r w:rsidRPr="00DB07E3">
                <w:rPr>
                  <w:szCs w:val="20"/>
                </w:rPr>
                <w:fldChar w:fldCharType="begin"/>
              </w:r>
              <w:r w:rsidRPr="00DB07E3">
                <w:rPr>
                  <w:szCs w:val="20"/>
                </w:rPr>
                <w:instrText>PAGE   \* MERGEFORMAT</w:instrText>
              </w:r>
              <w:r w:rsidRPr="00DB07E3">
                <w:rPr>
                  <w:szCs w:val="20"/>
                </w:rPr>
                <w:fldChar w:fldCharType="separate"/>
              </w:r>
              <w:r w:rsidRPr="00DB07E3">
                <w:rPr>
                  <w:szCs w:val="20"/>
                </w:rPr>
                <w:t>2</w:t>
              </w:r>
              <w:r w:rsidRPr="00DB07E3">
                <w:rPr>
                  <w:szCs w:val="20"/>
                </w:rPr>
                <w:fldChar w:fldCharType="end"/>
              </w:r>
            </w:p>
          </w:tc>
          <w:tc>
            <w:tcPr>
              <w:tcW w:w="1667" w:type="pct"/>
            </w:tcPr>
            <w:p w14:paraId="3E9E68A2" w14:textId="598A50AC" w:rsidR="006159D2" w:rsidRPr="00DB07E3" w:rsidRDefault="006159D2" w:rsidP="001D0D5E">
              <w:pPr>
                <w:jc w:val="center"/>
                <w:cnfStyle w:val="000000000000" w:firstRow="0" w:lastRow="0" w:firstColumn="0" w:lastColumn="0" w:oddVBand="0" w:evenVBand="0" w:oddHBand="0" w:evenHBand="0" w:firstRowFirstColumn="0" w:firstRowLastColumn="0" w:lastRowFirstColumn="0" w:lastRowLastColumn="0"/>
                <w:rPr>
                  <w:szCs w:val="20"/>
                </w:rPr>
              </w:pPr>
            </w:p>
          </w:tc>
        </w:tr>
      </w:tbl>
      <w:p w14:paraId="2E0A714E" w14:textId="77777777" w:rsidR="006159D2" w:rsidRPr="00DB07E3" w:rsidRDefault="00000000" w:rsidP="001D0D5E">
        <w:pPr>
          <w:jc w:val="center"/>
          <w:rPr>
            <w:sz w:val="2"/>
            <w:szCs w:val="2"/>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295103979"/>
      <w:lock w:val="sdtContentLocked"/>
      <w:placeholder>
        <w:docPart w:val="B600E031FAA94A4C8D37BCD94B656A01"/>
      </w:placeholder>
      <w:group/>
    </w:sdtPr>
    <w:sdtEndPr>
      <w:rPr>
        <w:lang w:val="en-US"/>
      </w:rPr>
    </w:sdtEndPr>
    <w:sdtContent>
      <w:p w14:paraId="56A70365" w14:textId="421B725F" w:rsidR="006159D2" w:rsidRPr="00BF5859" w:rsidRDefault="006159D2" w:rsidP="004E7633">
        <w:pPr>
          <w:tabs>
            <w:tab w:val="right" w:pos="7380"/>
          </w:tabs>
          <w:ind w:firstLine="1418"/>
          <w:rPr>
            <w:sz w:val="16"/>
            <w:szCs w:val="16"/>
            <w:lang w:val="en-US"/>
          </w:rPr>
        </w:pPr>
        <w:r w:rsidRPr="00BF5859">
          <w:rPr>
            <w:sz w:val="16"/>
            <w:szCs w:val="16"/>
          </w:rPr>
          <w:t>Для цитирования</w:t>
        </w:r>
        <w:r w:rsidRPr="00BF5859">
          <w:rPr>
            <w:sz w:val="16"/>
            <w:szCs w:val="16"/>
          </w:rPr>
          <w:tab/>
        </w:r>
        <w:r w:rsidRPr="00BF5859">
          <w:rPr>
            <w:sz w:val="16"/>
            <w:szCs w:val="16"/>
            <w:lang w:val="en-US"/>
          </w:rPr>
          <w:t xml:space="preserve">For </w:t>
        </w:r>
        <w:r w:rsidRPr="00343BE5">
          <w:rPr>
            <w:sz w:val="16"/>
            <w:szCs w:val="16"/>
            <w:lang w:val="en-US"/>
          </w:rPr>
          <w:t>citation</w:t>
        </w:r>
      </w:p>
    </w:sdtContent>
  </w:sdt>
  <w:tbl>
    <w:tblPr>
      <w:tblStyle w:val="a9"/>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6159D2" w:rsidRPr="00EE5642" w14:paraId="7008255A" w14:textId="77777777" w:rsidTr="0095426A">
      <w:tc>
        <w:tcPr>
          <w:cnfStyle w:val="001000000000" w:firstRow="0" w:lastRow="0" w:firstColumn="1" w:lastColumn="0" w:oddVBand="0" w:evenVBand="0" w:oddHBand="0" w:evenHBand="0" w:firstRowFirstColumn="0" w:firstRowLastColumn="0" w:lastRowFirstColumn="0" w:lastRowLastColumn="0"/>
          <w:tcW w:w="4814" w:type="dxa"/>
          <w:vAlign w:val="top"/>
        </w:tcPr>
        <w:bookmarkStart w:id="3" w:name="_Hlk20755753" w:displacedByCustomXml="next"/>
        <w:bookmarkStart w:id="4" w:name="_Hlk20759133" w:displacedByCustomXml="next"/>
        <w:sdt>
          <w:sdtPr>
            <w:id w:val="-1388179041"/>
            <w:lock w:val="sdtContentLocked"/>
            <w:placeholder>
              <w:docPart w:val="0F7A6E8B0F9B4E86A4142D85D46860F1"/>
            </w:placeholder>
            <w:group/>
          </w:sdtPr>
          <w:sdtContent>
            <w:bookmarkStart w:id="5" w:name="_Hlk20759726" w:displacedByCustomXml="prev"/>
            <w:p w14:paraId="603A279C" w14:textId="045A4148" w:rsidR="006159D2" w:rsidRPr="00074EDF" w:rsidRDefault="00000000" w:rsidP="009F3947">
              <w:pPr>
                <w:pStyle w:val="VSUETCite"/>
                <w:rPr>
                  <w:rFonts w:eastAsiaTheme="minorHAnsi"/>
                  <w:lang w:val="ru-RU"/>
                </w:rPr>
              </w:pPr>
              <w:sdt>
                <w:sdtPr>
                  <w:alias w:val="Text_87"/>
                  <w:tag w:val="no"/>
                  <w:id w:val="1528371411"/>
                  <w:lock w:val="sdtLocked"/>
                  <w:placeholder>
                    <w:docPart w:val="0F7A6E8B0F9B4E86A4142D85D46860F1"/>
                  </w:placeholder>
                  <w:dataBinding w:prefixMappings="xmlns:ns0='http://AddIn Basic XML Script/Basic Nodes' " w:xpath="/ns0:basic_XML[1]/ns0:authors_ru[1]" w:storeItemID="{584DB894-62EB-436C-AFF3-E7CAAF8E4356}"/>
                  <w:text/>
                </w:sdtPr>
                <w:sdtContent>
                  <w:bookmarkEnd w:id="5"/>
                  <w:r w:rsidR="006159D2" w:rsidRPr="00A84899">
                    <w:rPr>
                      <w:lang w:val="ru-RU"/>
                    </w:rPr>
                    <w:t>ВВЕДИТЕ ЗДЕСЬ Фамилия И.О., Фамилия И.О. …</w:t>
                  </w:r>
                </w:sdtContent>
              </w:sdt>
              <w:bookmarkEnd w:id="4"/>
              <w:bookmarkEnd w:id="3"/>
              <w:r w:rsidR="006159D2">
                <w:t> </w:t>
              </w:r>
              <w:sdt>
                <w:sdtPr>
                  <w:alias w:val="text_100"/>
                  <w:tag w:val="no"/>
                  <w:id w:val="-1473674506"/>
                  <w:lock w:val="sdtLocked"/>
                  <w:placeholder>
                    <w:docPart w:val="0F7A6E8B0F9B4E86A4142D85D46860F1"/>
                  </w:placeholder>
                  <w:dataBinding w:prefixMappings="xmlns:ns0='http://AddIn Basic XML Script/Basic Nodes' " w:xpath="/ns0:basic_XML[1]/ns0:title_ru[1]" w:storeItemID="{584DB894-62EB-436C-AFF3-E7CAAF8E4356}"/>
                  <w:text/>
                </w:sdtPr>
                <w:sdtContent>
                  <w:r w:rsidR="001A2610" w:rsidRPr="001A2610">
                    <w:rPr>
                      <w:lang w:val="ru-RU"/>
                    </w:rPr>
                    <w:t>Введите здесь название статьи</w:t>
                  </w:r>
                </w:sdtContent>
              </w:sdt>
              <w:sdt>
                <w:sdtPr>
                  <w:id w:val="-2059306427"/>
                  <w:lock w:val="sdtContentLocked"/>
                  <w:placeholder>
                    <w:docPart w:val="DefaultPlaceholder_1081868574"/>
                  </w:placeholder>
                  <w:group/>
                </w:sdtPr>
                <w:sdtContent>
                  <w:r w:rsidR="006159D2">
                    <w:rPr>
                      <w:rFonts w:eastAsiaTheme="minorHAnsi"/>
                      <w:lang w:val="en-US"/>
                    </w:rPr>
                    <w:t> </w:t>
                  </w:r>
                  <w:r w:rsidR="006159D2" w:rsidRPr="00390259">
                    <w:rPr>
                      <w:rFonts w:eastAsiaTheme="minorHAnsi"/>
                      <w:lang w:val="ru-RU"/>
                    </w:rPr>
                    <w:t>//</w:t>
                  </w:r>
                  <w:r w:rsidR="006159D2">
                    <w:rPr>
                      <w:rFonts w:eastAsiaTheme="minorHAnsi"/>
                      <w:lang w:val="ru-RU"/>
                    </w:rPr>
                    <w:t xml:space="preserve"> </w:t>
                  </w:r>
                  <w:r w:rsidR="006159D2" w:rsidRPr="00390259">
                    <w:rPr>
                      <w:lang w:val="ru-RU"/>
                    </w:rPr>
                    <w:t xml:space="preserve">Вестник </w:t>
                  </w:r>
                  <w:r w:rsidR="006159D2" w:rsidRPr="00494CE8">
                    <w:rPr>
                      <w:lang w:val="ru-RU"/>
                    </w:rPr>
                    <w:t>ВГУИТ</w:t>
                  </w:r>
                  <w:r w:rsidR="006159D2" w:rsidRPr="00390259">
                    <w:rPr>
                      <w:lang w:val="ru-RU"/>
                    </w:rPr>
                    <w:t>.</w:t>
                  </w:r>
                </w:sdtContent>
              </w:sdt>
              <w:r w:rsidR="006159D2">
                <w:rPr>
                  <w:lang w:val="en-US"/>
                </w:rPr>
                <w:t> </w:t>
              </w:r>
              <w:sdt>
                <w:sdtPr>
                  <w:alias w:val="Text_88"/>
                  <w:tag w:val="no"/>
                  <w:id w:val="-147285892"/>
                  <w:lock w:val="sdtContentLocked"/>
                  <w:placeholder>
                    <w:docPart w:val="71D721CB67AB451C8C9ED716DF988105"/>
                  </w:placeholder>
                  <w:dataBinding w:prefixMappings="xmlns:ns0='http://AddIn Basic XML Script/Basic Nodes' " w:xpath="/ns0:basic_XML[1]/ns0:year[1]" w:storeItemID="{584DB894-62EB-436C-AFF3-E7CAAF8E4356}"/>
                  <w:text/>
                </w:sdtPr>
                <w:sdtContent>
                  <w:r w:rsidR="00EE5642">
                    <w:t>2026</w:t>
                  </w:r>
                </w:sdtContent>
              </w:sdt>
              <w:sdt>
                <w:sdtPr>
                  <w:id w:val="1022280547"/>
                  <w:lock w:val="sdtContentLocked"/>
                  <w:placeholder>
                    <w:docPart w:val="0F7A6E8B0F9B4E86A4142D85D46860F1"/>
                  </w:placeholder>
                  <w:group/>
                </w:sdtPr>
                <w:sdtContent>
                  <w:r w:rsidR="006159D2" w:rsidRPr="00111ACD">
                    <w:rPr>
                      <w:lang w:val="ru-RU"/>
                    </w:rPr>
                    <w:t>.</w:t>
                  </w:r>
                  <w:r w:rsidR="006159D2">
                    <w:t> </w:t>
                  </w:r>
                  <w:r w:rsidR="006159D2">
                    <w:rPr>
                      <w:lang w:val="ru-RU"/>
                    </w:rPr>
                    <w:t>Т. </w:t>
                  </w:r>
                </w:sdtContent>
              </w:sdt>
              <w:sdt>
                <w:sdtPr>
                  <w:alias w:val="tex444"/>
                  <w:tag w:val="no"/>
                  <w:id w:val="14049436"/>
                  <w:lock w:val="sdtContentLocked"/>
                  <w:placeholder>
                    <w:docPart w:val="0F7A6E8B0F9B4E86A4142D85D46860F1"/>
                  </w:placeholder>
                  <w:dataBinding w:prefixMappings="xmlns:ns0='http://AddIn Basic XML Script/Basic Nodes' " w:xpath="/ns0:basic_XML[1]/ns0:vol[1]" w:storeItemID="{584DB894-62EB-436C-AFF3-E7CAAF8E4356}"/>
                  <w:text/>
                </w:sdtPr>
                <w:sdtContent>
                  <w:r w:rsidR="00EE5642">
                    <w:t>88</w:t>
                  </w:r>
                </w:sdtContent>
              </w:sdt>
              <w:sdt>
                <w:sdtPr>
                  <w:id w:val="-1464956984"/>
                  <w:lock w:val="sdtContentLocked"/>
                  <w:placeholder>
                    <w:docPart w:val="71D721CB67AB451C8C9ED716DF988105"/>
                  </w:placeholder>
                  <w:group/>
                </w:sdtPr>
                <w:sdtContent>
                  <w:r w:rsidR="006159D2" w:rsidRPr="00494CE8">
                    <w:rPr>
                      <w:lang w:val="ru-RU"/>
                    </w:rPr>
                    <w:t>.</w:t>
                  </w:r>
                  <w:r w:rsidR="006159D2">
                    <w:rPr>
                      <w:lang w:val="en-US"/>
                    </w:rPr>
                    <w:t> </w:t>
                  </w:r>
                  <w:r w:rsidR="006159D2" w:rsidRPr="00494CE8">
                    <w:rPr>
                      <w:lang w:val="ru-RU"/>
                    </w:rPr>
                    <w:t>№</w:t>
                  </w:r>
                  <w:r w:rsidR="006159D2" w:rsidRPr="009D1F54">
                    <w:t> </w:t>
                  </w:r>
                </w:sdtContent>
              </w:sdt>
              <w:sdt>
                <w:sdtPr>
                  <w:alias w:val="Text_89"/>
                  <w:tag w:val="no"/>
                  <w:id w:val="1643999396"/>
                  <w:lock w:val="sdtContentLocked"/>
                  <w:placeholder>
                    <w:docPart w:val="71D721CB67AB451C8C9ED716DF988105"/>
                  </w:placeholder>
                  <w:dataBinding w:prefixMappings="xmlns:ns0='http://AddIn Basic XML Script/Basic Nodes' " w:xpath="/ns0:basic_XML[1]/ns0:number[1]" w:storeItemID="{584DB894-62EB-436C-AFF3-E7CAAF8E4356}"/>
                  <w:text/>
                </w:sdtPr>
                <w:sdtContent>
                  <w:r w:rsidR="00EE5642">
                    <w:t>3</w:t>
                  </w:r>
                </w:sdtContent>
              </w:sdt>
              <w:sdt>
                <w:sdtPr>
                  <w:id w:val="-1888718808"/>
                  <w:lock w:val="sdtContentLocked"/>
                  <w:placeholder>
                    <w:docPart w:val="71D721CB67AB451C8C9ED716DF988105"/>
                  </w:placeholder>
                  <w:group/>
                </w:sdtPr>
                <w:sdtContent>
                  <w:r w:rsidR="006159D2" w:rsidRPr="00494CE8">
                    <w:rPr>
                      <w:lang w:val="ru-RU"/>
                    </w:rPr>
                    <w:t>. С</w:t>
                  </w:r>
                  <w:r w:rsidR="006159D2" w:rsidRPr="00111ACD">
                    <w:rPr>
                      <w:lang w:val="ru-RU"/>
                    </w:rPr>
                    <w:t>.</w:t>
                  </w:r>
                  <w:r w:rsidR="006159D2" w:rsidRPr="009D1F54">
                    <w:t> </w:t>
                  </w:r>
                </w:sdtContent>
              </w:sdt>
              <w:r w:rsidR="006159D2" w:rsidRPr="00AD4EB3">
                <w:fldChar w:fldCharType="begin"/>
              </w:r>
              <w:r w:rsidR="006159D2" w:rsidRPr="00660143">
                <w:rPr>
                  <w:lang w:val="ru-RU"/>
                </w:rPr>
                <w:instrText xml:space="preserve"> </w:instrText>
              </w:r>
              <w:r w:rsidR="006159D2" w:rsidRPr="00AD4EB3">
                <w:rPr>
                  <w:lang w:val="en-US"/>
                </w:rPr>
                <w:instrText>REF</w:instrText>
              </w:r>
              <w:r w:rsidR="006159D2" w:rsidRPr="00660143">
                <w:rPr>
                  <w:lang w:val="ru-RU"/>
                </w:rPr>
                <w:instrText xml:space="preserve">  </w:instrText>
              </w:r>
              <w:r w:rsidR="006159D2" w:rsidRPr="00AD4EB3">
                <w:rPr>
                  <w:lang w:val="en-US"/>
                </w:rPr>
                <w:instrText>first</w:instrText>
              </w:r>
              <w:r w:rsidR="006159D2" w:rsidRPr="00660143">
                <w:rPr>
                  <w:lang w:val="ru-RU"/>
                </w:rPr>
                <w:instrText xml:space="preserve">  \* </w:instrText>
              </w:r>
              <w:r w:rsidR="006159D2" w:rsidRPr="00AD4EB3">
                <w:rPr>
                  <w:lang w:val="en-US"/>
                </w:rPr>
                <w:instrText>MERGEFORMAT</w:instrText>
              </w:r>
              <w:r w:rsidR="006159D2" w:rsidRPr="00660143">
                <w:rPr>
                  <w:lang w:val="ru-RU"/>
                </w:rPr>
                <w:instrText xml:space="preserve"> </w:instrText>
              </w:r>
              <w:r w:rsidR="006159D2" w:rsidRPr="00AD4EB3">
                <w:fldChar w:fldCharType="separate"/>
              </w:r>
              <w:r w:rsidR="00723EB8" w:rsidRPr="00723EB8">
                <w:rPr>
                  <w:lang w:val="ru-RU"/>
                </w:rPr>
                <w:t>5</w:t>
              </w:r>
              <w:r w:rsidR="006159D2" w:rsidRPr="00AD4EB3">
                <w:fldChar w:fldCharType="end"/>
              </w:r>
              <w:sdt>
                <w:sdtPr>
                  <w:id w:val="186642527"/>
                  <w:lock w:val="sdtContentLocked"/>
                  <w:placeholder>
                    <w:docPart w:val="1360E028BD214B9EA7C11CCFF9A2F5E5"/>
                  </w:placeholder>
                  <w:group/>
                </w:sdtPr>
                <w:sdtContent>
                  <w:r w:rsidR="006159D2">
                    <w:rPr>
                      <w:lang w:val="ru-RU"/>
                    </w:rPr>
                    <w:t>–</w:t>
                  </w:r>
                  <w:r w:rsidR="006159D2" w:rsidRPr="00AD4EB3">
                    <w:fldChar w:fldCharType="begin"/>
                  </w:r>
                  <w:r w:rsidR="006159D2" w:rsidRPr="00660143">
                    <w:rPr>
                      <w:lang w:val="ru-RU"/>
                    </w:rPr>
                    <w:instrText xml:space="preserve"> </w:instrText>
                  </w:r>
                  <w:r w:rsidR="006159D2" w:rsidRPr="00AD4EB3">
                    <w:rPr>
                      <w:lang w:val="en-US"/>
                    </w:rPr>
                    <w:instrText>REF</w:instrText>
                  </w:r>
                  <w:r w:rsidR="006159D2" w:rsidRPr="00660143">
                    <w:rPr>
                      <w:lang w:val="ru-RU"/>
                    </w:rPr>
                    <w:instrText xml:space="preserve">  </w:instrText>
                  </w:r>
                  <w:r w:rsidR="006159D2" w:rsidRPr="00AD4EB3">
                    <w:rPr>
                      <w:lang w:val="en-US"/>
                    </w:rPr>
                    <w:instrText>last</w:instrText>
                  </w:r>
                  <w:r w:rsidR="006159D2" w:rsidRPr="00660143">
                    <w:rPr>
                      <w:lang w:val="ru-RU"/>
                    </w:rPr>
                    <w:instrText xml:space="preserve"> \* </w:instrText>
                  </w:r>
                  <w:r w:rsidR="006159D2" w:rsidRPr="00AD4EB3">
                    <w:rPr>
                      <w:lang w:val="en-US"/>
                    </w:rPr>
                    <w:instrText>MERGEFORMAT</w:instrText>
                  </w:r>
                  <w:r w:rsidR="006159D2" w:rsidRPr="00AD4EB3">
                    <w:rPr>
                      <w:lang w:val="ru-RU"/>
                    </w:rPr>
                    <w:instrText xml:space="preserve"> </w:instrText>
                  </w:r>
                  <w:r w:rsidR="006159D2" w:rsidRPr="00AD4EB3">
                    <w:fldChar w:fldCharType="separate"/>
                  </w:r>
                  <w:r w:rsidR="00723EB8" w:rsidRPr="00723EB8">
                    <w:rPr>
                      <w:lang w:val="ru-RU"/>
                    </w:rPr>
                    <w:t>6</w:t>
                  </w:r>
                  <w:r w:rsidR="006159D2" w:rsidRPr="00AD4EB3">
                    <w:fldChar w:fldCharType="end"/>
                  </w:r>
                </w:sdtContent>
              </w:sdt>
              <w:sdt>
                <w:sdtPr>
                  <w:id w:val="193504299"/>
                  <w:lock w:val="sdtContentLocked"/>
                  <w:placeholder>
                    <w:docPart w:val="71D721CB67AB451C8C9ED716DF988105"/>
                  </w:placeholder>
                  <w:group/>
                </w:sdtPr>
                <w:sdtContent>
                  <w:r w:rsidR="006159D2" w:rsidRPr="00074EDF">
                    <w:rPr>
                      <w:rFonts w:eastAsiaTheme="minorHAnsi"/>
                      <w:lang w:val="ru-RU"/>
                    </w:rPr>
                    <w:t xml:space="preserve">. </w:t>
                  </w:r>
                  <w:r w:rsidR="006159D2" w:rsidRPr="009D1F54">
                    <w:rPr>
                      <w:rFonts w:eastAsiaTheme="minorHAnsi"/>
                    </w:rPr>
                    <w:t>doi</w:t>
                  </w:r>
                  <w:r w:rsidR="006159D2">
                    <w:rPr>
                      <w:rFonts w:eastAsiaTheme="minorHAnsi"/>
                      <w:lang w:val="ru-RU"/>
                    </w:rPr>
                    <w:t>:10.20914/2310-1202-</w:t>
                  </w:r>
                </w:sdtContent>
              </w:sdt>
              <w:sdt>
                <w:sdtPr>
                  <w:alias w:val="Text_90"/>
                  <w:tag w:val="no"/>
                  <w:id w:val="1902786806"/>
                  <w:lock w:val="sdtContentLocked"/>
                  <w:placeholder>
                    <w:docPart w:val="71D721CB67AB451C8C9ED716DF988105"/>
                  </w:placeholder>
                  <w:dataBinding w:prefixMappings="xmlns:ns0='http://AddIn Basic XML Script/Basic Nodes' " w:xpath="/ns0:basic_XML[1]/ns0:year[1]" w:storeItemID="{584DB894-62EB-436C-AFF3-E7CAAF8E4356}"/>
                  <w:text/>
                </w:sdtPr>
                <w:sdtContent>
                  <w:r w:rsidR="00EE5642">
                    <w:t>2026</w:t>
                  </w:r>
                </w:sdtContent>
              </w:sdt>
              <w:sdt>
                <w:sdtPr>
                  <w:id w:val="1995755524"/>
                  <w:lock w:val="sdtContentLocked"/>
                  <w:placeholder>
                    <w:docPart w:val="71D721CB67AB451C8C9ED716DF988105"/>
                  </w:placeholder>
                  <w:group/>
                </w:sdtPr>
                <w:sdtContent>
                  <w:r w:rsidR="006159D2" w:rsidRPr="00660143">
                    <w:rPr>
                      <w:lang w:val="ru-RU"/>
                    </w:rPr>
                    <w:t>-</w:t>
                  </w:r>
                </w:sdtContent>
              </w:sdt>
              <w:sdt>
                <w:sdtPr>
                  <w:alias w:val="Text_91"/>
                  <w:tag w:val="no"/>
                  <w:id w:val="-1982297754"/>
                  <w:lock w:val="sdtContentLocked"/>
                  <w:placeholder>
                    <w:docPart w:val="71D721CB67AB451C8C9ED716DF988105"/>
                  </w:placeholder>
                  <w:dataBinding w:prefixMappings="xmlns:ns0='http://AddIn Basic XML Script/Basic Nodes' " w:xpath="/ns0:basic_XML[1]/ns0:number[1]" w:storeItemID="{584DB894-62EB-436C-AFF3-E7CAAF8E4356}"/>
                  <w:text/>
                </w:sdtPr>
                <w:sdtContent>
                  <w:r w:rsidR="00EE5642">
                    <w:t>3</w:t>
                  </w:r>
                </w:sdtContent>
              </w:sdt>
              <w:sdt>
                <w:sdtPr>
                  <w:id w:val="1914813224"/>
                  <w:lock w:val="sdtContentLocked"/>
                  <w:placeholder>
                    <w:docPart w:val="71D721CB67AB451C8C9ED716DF988105"/>
                  </w:placeholder>
                  <w:group/>
                </w:sdtPr>
                <w:sdtContent>
                  <w:r w:rsidR="006159D2">
                    <w:rPr>
                      <w:rFonts w:eastAsiaTheme="minorHAnsi"/>
                      <w:lang w:val="ru-RU"/>
                    </w:rPr>
                    <w:t>-</w:t>
                  </w:r>
                </w:sdtContent>
              </w:sdt>
              <w:r w:rsidR="006159D2" w:rsidRPr="00AD4EB3">
                <w:fldChar w:fldCharType="begin"/>
              </w:r>
              <w:r w:rsidR="006159D2" w:rsidRPr="00660143">
                <w:rPr>
                  <w:lang w:val="ru-RU"/>
                </w:rPr>
                <w:instrText xml:space="preserve"> </w:instrText>
              </w:r>
              <w:r w:rsidR="006159D2" w:rsidRPr="00AD4EB3">
                <w:rPr>
                  <w:lang w:val="en-US"/>
                </w:rPr>
                <w:instrText>REF</w:instrText>
              </w:r>
              <w:r w:rsidR="006159D2" w:rsidRPr="00660143">
                <w:rPr>
                  <w:lang w:val="ru-RU"/>
                </w:rPr>
                <w:instrText xml:space="preserve">  </w:instrText>
              </w:r>
              <w:bookmarkStart w:id="6" w:name="_Hlk26205491"/>
              <w:r w:rsidR="006159D2" w:rsidRPr="00AD4EB3">
                <w:rPr>
                  <w:lang w:val="en-US"/>
                </w:rPr>
                <w:instrText>first</w:instrText>
              </w:r>
              <w:r w:rsidR="006159D2" w:rsidRPr="00660143">
                <w:rPr>
                  <w:lang w:val="ru-RU"/>
                </w:rPr>
                <w:instrText xml:space="preserve">  </w:instrText>
              </w:r>
              <w:bookmarkEnd w:id="6"/>
              <w:r w:rsidR="006159D2" w:rsidRPr="00660143">
                <w:rPr>
                  <w:lang w:val="ru-RU"/>
                </w:rPr>
                <w:instrText xml:space="preserve">\* </w:instrText>
              </w:r>
              <w:r w:rsidR="006159D2" w:rsidRPr="00AD4EB3">
                <w:rPr>
                  <w:lang w:val="en-US"/>
                </w:rPr>
                <w:instrText>MERGEFORMAT</w:instrText>
              </w:r>
              <w:r w:rsidR="006159D2" w:rsidRPr="00660143">
                <w:rPr>
                  <w:lang w:val="ru-RU"/>
                </w:rPr>
                <w:instrText xml:space="preserve"> </w:instrText>
              </w:r>
              <w:r w:rsidR="006159D2" w:rsidRPr="00AD4EB3">
                <w:fldChar w:fldCharType="separate"/>
              </w:r>
              <w:r w:rsidR="00723EB8" w:rsidRPr="00723EB8">
                <w:rPr>
                  <w:lang w:val="ru-RU"/>
                </w:rPr>
                <w:t>5</w:t>
              </w:r>
              <w:r w:rsidR="006159D2" w:rsidRPr="00AD4EB3">
                <w:fldChar w:fldCharType="end"/>
              </w:r>
              <w:sdt>
                <w:sdtPr>
                  <w:id w:val="1055814291"/>
                  <w:lock w:val="sdtContentLocked"/>
                  <w:placeholder>
                    <w:docPart w:val="1360E028BD214B9EA7C11CCFF9A2F5E5"/>
                  </w:placeholder>
                  <w:group/>
                </w:sdtPr>
                <w:sdtContent>
                  <w:r w:rsidR="006159D2" w:rsidRPr="00660143">
                    <w:rPr>
                      <w:lang w:val="ru-RU"/>
                    </w:rPr>
                    <w:t>-</w:t>
                  </w:r>
                  <w:r w:rsidR="006159D2" w:rsidRPr="00AD4EB3">
                    <w:fldChar w:fldCharType="begin"/>
                  </w:r>
                  <w:r w:rsidR="006159D2" w:rsidRPr="00660143">
                    <w:rPr>
                      <w:lang w:val="ru-RU"/>
                    </w:rPr>
                    <w:instrText xml:space="preserve"> </w:instrText>
                  </w:r>
                  <w:r w:rsidR="006159D2" w:rsidRPr="00AD4EB3">
                    <w:rPr>
                      <w:lang w:val="en-US"/>
                    </w:rPr>
                    <w:instrText>REF</w:instrText>
                  </w:r>
                  <w:r w:rsidR="006159D2" w:rsidRPr="00660143">
                    <w:rPr>
                      <w:lang w:val="ru-RU"/>
                    </w:rPr>
                    <w:instrText xml:space="preserve">  </w:instrText>
                  </w:r>
                  <w:r w:rsidR="006159D2" w:rsidRPr="00AD4EB3">
                    <w:rPr>
                      <w:lang w:val="en-US"/>
                    </w:rPr>
                    <w:instrText>last</w:instrText>
                  </w:r>
                  <w:r w:rsidR="006159D2" w:rsidRPr="00660143">
                    <w:rPr>
                      <w:lang w:val="ru-RU"/>
                    </w:rPr>
                    <w:instrText xml:space="preserve"> \* </w:instrText>
                  </w:r>
                  <w:r w:rsidR="006159D2" w:rsidRPr="00AD4EB3">
                    <w:rPr>
                      <w:lang w:val="en-US"/>
                    </w:rPr>
                    <w:instrText>MERGEFORMAT</w:instrText>
                  </w:r>
                  <w:r w:rsidR="006159D2" w:rsidRPr="00AD4EB3">
                    <w:rPr>
                      <w:lang w:val="ru-RU"/>
                    </w:rPr>
                    <w:instrText xml:space="preserve"> </w:instrText>
                  </w:r>
                  <w:r w:rsidR="006159D2" w:rsidRPr="00AD4EB3">
                    <w:fldChar w:fldCharType="separate"/>
                  </w:r>
                  <w:r w:rsidR="00723EB8" w:rsidRPr="00723EB8">
                    <w:rPr>
                      <w:lang w:val="ru-RU"/>
                    </w:rPr>
                    <w:t>6</w:t>
                  </w:r>
                  <w:r w:rsidR="006159D2" w:rsidRPr="00AD4EB3">
                    <w:fldChar w:fldCharType="end"/>
                  </w:r>
                </w:sdtContent>
              </w:sdt>
            </w:p>
          </w:sdtContent>
        </w:sdt>
      </w:tc>
      <w:tc>
        <w:tcPr>
          <w:tcW w:w="4814" w:type="dxa"/>
        </w:tcPr>
        <w:bookmarkStart w:id="7" w:name="_Hlk20756533" w:displacedByCustomXml="next"/>
        <w:sdt>
          <w:sdtPr>
            <w:rPr>
              <w:lang w:val="en-US"/>
            </w:rPr>
            <w:id w:val="1491831171"/>
            <w:lock w:val="sdtContentLocked"/>
            <w:placeholder>
              <w:docPart w:val="0F7A6E8B0F9B4E86A4142D85D46860F1"/>
            </w:placeholder>
            <w:group/>
          </w:sdtPr>
          <w:sdtEndPr>
            <w:rPr>
              <w:lang w:val="en-CA"/>
            </w:rPr>
          </w:sdtEndPr>
          <w:sdtContent>
            <w:p w14:paraId="320E776C" w14:textId="20774248" w:rsidR="006159D2" w:rsidRPr="00D342BD" w:rsidRDefault="00000000" w:rsidP="009F3947">
              <w:pPr>
                <w:pStyle w:val="VSUETCite"/>
                <w:cnfStyle w:val="000000000000" w:firstRow="0" w:lastRow="0" w:firstColumn="0" w:lastColumn="0" w:oddVBand="0" w:evenVBand="0" w:oddHBand="0" w:evenHBand="0" w:firstRowFirstColumn="0" w:firstRowLastColumn="0" w:lastRowFirstColumn="0" w:lastRowLastColumn="0"/>
                <w:rPr>
                  <w:rFonts w:eastAsiaTheme="minorHAnsi"/>
                  <w:lang w:val="en-US"/>
                </w:rPr>
              </w:pPr>
              <w:sdt>
                <w:sdtPr>
                  <w:alias w:val="Text_92"/>
                  <w:tag w:val="no"/>
                  <w:id w:val="-989018038"/>
                  <w:lock w:val="sdtLocked"/>
                  <w:placeholder>
                    <w:docPart w:val="0F7A6E8B0F9B4E86A4142D85D46860F1"/>
                  </w:placeholder>
                  <w:dataBinding w:prefixMappings="xmlns:ns0='http://AddIn Basic XML Script/Basic Nodes' " w:xpath="/ns0:basic_XML[1]/ns0:authors_en[1]" w:storeItemID="{584DB894-62EB-436C-AFF3-E7CAAF8E4356}"/>
                  <w:text/>
                </w:sdtPr>
                <w:sdtContent>
                  <w:r w:rsidR="006159D2" w:rsidRPr="00A84899">
                    <w:rPr>
                      <w:lang w:val="ru-RU"/>
                    </w:rPr>
                    <w:t>ВВЕДИТЕ ЗДЕСЬ Lastname F.S., Lastname F.S. …</w:t>
                  </w:r>
                </w:sdtContent>
              </w:sdt>
              <w:bookmarkEnd w:id="7"/>
              <w:r w:rsidR="006159D2">
                <w:rPr>
                  <w:lang w:val="en-US"/>
                </w:rPr>
                <w:t> </w:t>
              </w:r>
              <w:sdt>
                <w:sdtPr>
                  <w:alias w:val="text_200"/>
                  <w:tag w:val="no"/>
                  <w:id w:val="356628414"/>
                  <w:lock w:val="sdtLocked"/>
                  <w:placeholder>
                    <w:docPart w:val="0F7A6E8B0F9B4E86A4142D85D46860F1"/>
                  </w:placeholder>
                  <w:dataBinding w:prefixMappings="xmlns:ns0='http://AddIn Basic XML Script/Basic Nodes' " w:xpath="/ns0:basic_XML[1]/ns0:title_en[1]" w:storeItemID="{584DB894-62EB-436C-AFF3-E7CAAF8E4356}"/>
                  <w:text/>
                </w:sdtPr>
                <w:sdtContent>
                  <w:r w:rsidR="001A2610" w:rsidRPr="001A2610">
                    <w:rPr>
                      <w:lang w:val="ru-RU"/>
                    </w:rPr>
                    <w:t>Введите здесь название статьи на английском языке</w:t>
                  </w:r>
                </w:sdtContent>
              </w:sdt>
              <w:sdt>
                <w:sdtPr>
                  <w:id w:val="1319761361"/>
                  <w:lock w:val="sdtContentLocked"/>
                  <w:placeholder>
                    <w:docPart w:val="1360E028BD214B9EA7C11CCFF9A2F5E5"/>
                  </w:placeholder>
                  <w:group/>
                </w:sdtPr>
                <w:sdtContent>
                  <w:r w:rsidR="006159D2" w:rsidRPr="001D7938">
                    <w:rPr>
                      <w:lang w:val="ru-RU"/>
                    </w:rPr>
                    <w:t xml:space="preserve">. </w:t>
                  </w:r>
                  <w:r w:rsidR="006159D2" w:rsidRPr="00E2726D">
                    <w:t xml:space="preserve">Vestnik VGUIT [Proceedings of VSUET]. </w:t>
                  </w:r>
                  <w:sdt>
                    <w:sdtPr>
                      <w:alias w:val="Text_93"/>
                      <w:tag w:val="no"/>
                      <w:id w:val="-1199779016"/>
                      <w:lock w:val="sdtContentLocked"/>
                      <w:placeholder>
                        <w:docPart w:val="1360E028BD214B9EA7C11CCFF9A2F5E5"/>
                      </w:placeholder>
                      <w:dataBinding w:prefixMappings="xmlns:ns0='http://AddIn Basic XML Script/Basic Nodes' " w:xpath="/ns0:basic_XML[1]/ns0:year[1]" w:storeItemID="{584DB894-62EB-436C-AFF3-E7CAAF8E4356}"/>
                      <w:text/>
                    </w:sdtPr>
                    <w:sdtContent>
                      <w:r w:rsidR="00EE5642">
                        <w:t>2026</w:t>
                      </w:r>
                    </w:sdtContent>
                  </w:sdt>
                </w:sdtContent>
              </w:sdt>
              <w:sdt>
                <w:sdtPr>
                  <w:id w:val="-2105638929"/>
                  <w:lock w:val="sdtContentLocked"/>
                  <w:placeholder>
                    <w:docPart w:val="0F7A6E8B0F9B4E86A4142D85D46860F1"/>
                  </w:placeholder>
                  <w:group/>
                </w:sdtPr>
                <w:sdtContent>
                  <w:r w:rsidR="006159D2">
                    <w:t>. vol. </w:t>
                  </w:r>
                </w:sdtContent>
              </w:sdt>
              <w:sdt>
                <w:sdtPr>
                  <w:alias w:val="text43534"/>
                  <w:tag w:val="no"/>
                  <w:id w:val="1430307853"/>
                  <w:lock w:val="sdtContentLocked"/>
                  <w:placeholder>
                    <w:docPart w:val="0F7A6E8B0F9B4E86A4142D85D46860F1"/>
                  </w:placeholder>
                  <w:dataBinding w:prefixMappings="xmlns:ns0='http://AddIn Basic XML Script/Basic Nodes' " w:xpath="/ns0:basic_XML[1]/ns0:vol[1]" w:storeItemID="{584DB894-62EB-436C-AFF3-E7CAAF8E4356}"/>
                  <w:text/>
                </w:sdtPr>
                <w:sdtContent>
                  <w:r w:rsidR="00EE5642">
                    <w:t>88</w:t>
                  </w:r>
                </w:sdtContent>
              </w:sdt>
              <w:sdt>
                <w:sdtPr>
                  <w:id w:val="-2103485519"/>
                  <w:lock w:val="sdtContentLocked"/>
                  <w:placeholder>
                    <w:docPart w:val="71D721CB67AB451C8C9ED716DF988105"/>
                  </w:placeholder>
                  <w:group/>
                </w:sdtPr>
                <w:sdtContent>
                  <w:r w:rsidR="006159D2" w:rsidRPr="00053794">
                    <w:rPr>
                      <w:lang w:val="en-US"/>
                    </w:rPr>
                    <w:t>.</w:t>
                  </w:r>
                  <w:r w:rsidR="006159D2">
                    <w:rPr>
                      <w:lang w:val="en-US"/>
                    </w:rPr>
                    <w:t> </w:t>
                  </w:r>
                  <w:r w:rsidR="006159D2" w:rsidRPr="009D1F54">
                    <w:rPr>
                      <w:rFonts w:eastAsiaTheme="minorHAnsi"/>
                    </w:rPr>
                    <w:t>no</w:t>
                  </w:r>
                  <w:r w:rsidR="006159D2" w:rsidRPr="00053794">
                    <w:rPr>
                      <w:rFonts w:eastAsiaTheme="minorHAnsi"/>
                      <w:lang w:val="en-US"/>
                    </w:rPr>
                    <w:t>.</w:t>
                  </w:r>
                  <w:r w:rsidR="006159D2" w:rsidRPr="009D1F54">
                    <w:rPr>
                      <w:rFonts w:eastAsiaTheme="minorHAnsi"/>
                    </w:rPr>
                    <w:t> </w:t>
                  </w:r>
                </w:sdtContent>
              </w:sdt>
              <w:sdt>
                <w:sdtPr>
                  <w:alias w:val="Text_94"/>
                  <w:tag w:val="no"/>
                  <w:id w:val="-449328341"/>
                  <w:lock w:val="sdtContentLocked"/>
                  <w:placeholder>
                    <w:docPart w:val="71D721CB67AB451C8C9ED716DF988105"/>
                  </w:placeholder>
                  <w:dataBinding w:prefixMappings="xmlns:ns0='http://AddIn Basic XML Script/Basic Nodes' " w:xpath="/ns0:basic_XML[1]/ns0:number[1]" w:storeItemID="{584DB894-62EB-436C-AFF3-E7CAAF8E4356}"/>
                  <w:text/>
                </w:sdtPr>
                <w:sdtContent>
                  <w:r w:rsidR="00EE5642">
                    <w:t>3</w:t>
                  </w:r>
                </w:sdtContent>
              </w:sdt>
              <w:sdt>
                <w:sdtPr>
                  <w:id w:val="-2001955758"/>
                  <w:lock w:val="sdtContentLocked"/>
                  <w:placeholder>
                    <w:docPart w:val="71D721CB67AB451C8C9ED716DF988105"/>
                  </w:placeholder>
                  <w:group/>
                </w:sdtPr>
                <w:sdtContent>
                  <w:r w:rsidR="006159D2" w:rsidRPr="00053794">
                    <w:rPr>
                      <w:lang w:val="en-US"/>
                    </w:rPr>
                    <w:t>.</w:t>
                  </w:r>
                  <w:r w:rsidR="006159D2">
                    <w:rPr>
                      <w:lang w:val="en-US"/>
                    </w:rPr>
                    <w:t> </w:t>
                  </w:r>
                  <w:r w:rsidR="006159D2" w:rsidRPr="009D1F54">
                    <w:t>pp</w:t>
                  </w:r>
                  <w:r w:rsidR="006159D2" w:rsidRPr="00053794">
                    <w:rPr>
                      <w:lang w:val="en-US"/>
                    </w:rPr>
                    <w:t>.</w:t>
                  </w:r>
                  <w:r w:rsidR="006159D2" w:rsidRPr="009D1F54">
                    <w:t> </w:t>
                  </w:r>
                </w:sdtContent>
              </w:sdt>
              <w:r w:rsidR="006159D2" w:rsidRPr="00AD4EB3">
                <w:fldChar w:fldCharType="begin"/>
              </w:r>
              <w:r w:rsidR="006159D2" w:rsidRPr="00AD4EB3">
                <w:rPr>
                  <w:lang w:val="en-US"/>
                </w:rPr>
                <w:instrText xml:space="preserve"> REF  first  \* MERGEFORMAT </w:instrText>
              </w:r>
              <w:r w:rsidR="006159D2" w:rsidRPr="00AD4EB3">
                <w:fldChar w:fldCharType="separate"/>
              </w:r>
              <w:r w:rsidR="00723EB8" w:rsidRPr="00723EB8">
                <w:rPr>
                  <w:lang w:val="en-US"/>
                </w:rPr>
                <w:t>5</w:t>
              </w:r>
              <w:r w:rsidR="006159D2" w:rsidRPr="00AD4EB3">
                <w:fldChar w:fldCharType="end"/>
              </w:r>
              <w:sdt>
                <w:sdtPr>
                  <w:id w:val="-457416908"/>
                  <w:lock w:val="sdtContentLocked"/>
                  <w:placeholder>
                    <w:docPart w:val="1360E028BD214B9EA7C11CCFF9A2F5E5"/>
                  </w:placeholder>
                  <w:group/>
                </w:sdtPr>
                <w:sdtContent>
                  <w:r w:rsidR="006159D2" w:rsidRPr="00B16646">
                    <w:rPr>
                      <w:lang w:val="en-US"/>
                    </w:rPr>
                    <w:t>–</w:t>
                  </w:r>
                  <w:r w:rsidR="006159D2" w:rsidRPr="00AD4EB3">
                    <w:fldChar w:fldCharType="begin"/>
                  </w:r>
                  <w:r w:rsidR="006159D2" w:rsidRPr="00AD4EB3">
                    <w:rPr>
                      <w:lang w:val="en-US"/>
                    </w:rPr>
                    <w:instrText xml:space="preserve"> REF  last \* MERGEFORMAT</w:instrText>
                  </w:r>
                  <w:r w:rsidR="006159D2" w:rsidRPr="00B16646">
                    <w:rPr>
                      <w:lang w:val="en-US"/>
                    </w:rPr>
                    <w:instrText xml:space="preserve"> </w:instrText>
                  </w:r>
                  <w:r w:rsidR="006159D2" w:rsidRPr="00AD4EB3">
                    <w:fldChar w:fldCharType="separate"/>
                  </w:r>
                  <w:r w:rsidR="00723EB8" w:rsidRPr="00723EB8">
                    <w:rPr>
                      <w:lang w:val="en-US"/>
                    </w:rPr>
                    <w:t>6</w:t>
                  </w:r>
                  <w:r w:rsidR="006159D2" w:rsidRPr="00AD4EB3">
                    <w:fldChar w:fldCharType="end"/>
                  </w:r>
                </w:sdtContent>
              </w:sdt>
              <w:r w:rsidR="006159D2" w:rsidRPr="00053794">
                <w:rPr>
                  <w:lang w:val="en-US"/>
                </w:rPr>
                <w:t>. (</w:t>
              </w:r>
              <w:r w:rsidR="006159D2" w:rsidRPr="009D1F54">
                <w:t>in</w:t>
              </w:r>
              <w:r w:rsidR="006159D2" w:rsidRPr="00D97693">
                <w:rPr>
                  <w:lang w:val="en-US"/>
                </w:rPr>
                <w:t> </w:t>
              </w:r>
              <w:r w:rsidR="006159D2" w:rsidRPr="009D1F54">
                <w:t>Russ</w:t>
              </w:r>
              <w:r w:rsidR="006159D2">
                <w:t>ian</w:t>
              </w:r>
              <w:r w:rsidR="006159D2" w:rsidRPr="00053794">
                <w:rPr>
                  <w:lang w:val="en-US"/>
                </w:rPr>
                <w:t>)</w:t>
              </w:r>
              <w:sdt>
                <w:sdtPr>
                  <w:id w:val="2073927226"/>
                  <w:lock w:val="sdtContentLocked"/>
                  <w:placeholder>
                    <w:docPart w:val="2A1C585062774847852A1FF0C9E5204B"/>
                  </w:placeholder>
                  <w:group/>
                </w:sdtPr>
                <w:sdtContent>
                  <w:r w:rsidR="006159D2" w:rsidRPr="009D1F54">
                    <w:t>. doi:10.20914/2310</w:t>
                  </w:r>
                  <w:r w:rsidR="006159D2">
                    <w:t>-</w:t>
                  </w:r>
                  <w:r w:rsidR="006159D2" w:rsidRPr="009D1F54">
                    <w:t>1202</w:t>
                  </w:r>
                  <w:r w:rsidR="006159D2">
                    <w:t>-</w:t>
                  </w:r>
                </w:sdtContent>
              </w:sdt>
              <w:sdt>
                <w:sdtPr>
                  <w:alias w:val="Text_95"/>
                  <w:tag w:val="no"/>
                  <w:id w:val="2034141930"/>
                  <w:lock w:val="sdtContentLocked"/>
                  <w:placeholder>
                    <w:docPart w:val="2A1C585062774847852A1FF0C9E5204B"/>
                  </w:placeholder>
                  <w:dataBinding w:prefixMappings="xmlns:ns0='http://AddIn Basic XML Script/Basic Nodes' " w:xpath="/ns0:basic_XML[1]/ns0:year[1]" w:storeItemID="{584DB894-62EB-436C-AFF3-E7CAAF8E4356}"/>
                  <w:text/>
                </w:sdtPr>
                <w:sdtContent>
                  <w:r w:rsidR="00EE5642">
                    <w:t>2026</w:t>
                  </w:r>
                </w:sdtContent>
              </w:sdt>
              <w:sdt>
                <w:sdtPr>
                  <w:id w:val="2142371205"/>
                  <w:lock w:val="sdtContentLocked"/>
                  <w:placeholder>
                    <w:docPart w:val="2A1C585062774847852A1FF0C9E5204B"/>
                  </w:placeholder>
                  <w:group/>
                </w:sdtPr>
                <w:sdtContent>
                  <w:r w:rsidR="006159D2">
                    <w:t>-</w:t>
                  </w:r>
                </w:sdtContent>
              </w:sdt>
              <w:sdt>
                <w:sdtPr>
                  <w:alias w:val="Text_96"/>
                  <w:tag w:val="no"/>
                  <w:id w:val="1120736432"/>
                  <w:lock w:val="sdtContentLocked"/>
                  <w:placeholder>
                    <w:docPart w:val="2A1C585062774847852A1FF0C9E5204B"/>
                  </w:placeholder>
                  <w:dataBinding w:prefixMappings="xmlns:ns0='http://AddIn Basic XML Script/Basic Nodes' " w:xpath="/ns0:basic_XML[1]/ns0:number[1]" w:storeItemID="{584DB894-62EB-436C-AFF3-E7CAAF8E4356}"/>
                  <w:text/>
                </w:sdtPr>
                <w:sdtContent>
                  <w:r w:rsidR="00EE5642">
                    <w:t>3</w:t>
                  </w:r>
                </w:sdtContent>
              </w:sdt>
              <w:sdt>
                <w:sdtPr>
                  <w:id w:val="-128717772"/>
                  <w:lock w:val="sdtContentLocked"/>
                  <w:placeholder>
                    <w:docPart w:val="2A1C585062774847852A1FF0C9E5204B"/>
                  </w:placeholder>
                  <w:group/>
                </w:sdtPr>
                <w:sdtContent>
                  <w:r w:rsidR="006159D2">
                    <w:t>-</w:t>
                  </w:r>
                </w:sdtContent>
              </w:sdt>
              <w:r w:rsidR="006159D2" w:rsidRPr="00AD4EB3">
                <w:fldChar w:fldCharType="begin"/>
              </w:r>
              <w:r w:rsidR="006159D2" w:rsidRPr="00AD4EB3">
                <w:rPr>
                  <w:lang w:val="en-US"/>
                </w:rPr>
                <w:instrText xml:space="preserve"> REF  first  \* MERGEFORMAT </w:instrText>
              </w:r>
              <w:r w:rsidR="006159D2" w:rsidRPr="00AD4EB3">
                <w:fldChar w:fldCharType="separate"/>
              </w:r>
              <w:r w:rsidR="00723EB8" w:rsidRPr="00723EB8">
                <w:rPr>
                  <w:lang w:val="en-US"/>
                </w:rPr>
                <w:t>5</w:t>
              </w:r>
              <w:r w:rsidR="006159D2" w:rsidRPr="00AD4EB3">
                <w:fldChar w:fldCharType="end"/>
              </w:r>
              <w:sdt>
                <w:sdtPr>
                  <w:id w:val="1446119839"/>
                  <w:lock w:val="sdtContentLocked"/>
                  <w:placeholder>
                    <w:docPart w:val="1360E028BD214B9EA7C11CCFF9A2F5E5"/>
                  </w:placeholder>
                  <w:group/>
                </w:sdtPr>
                <w:sdtContent>
                  <w:r w:rsidR="006159D2" w:rsidRPr="00AD4EB3">
                    <w:rPr>
                      <w:lang w:val="en-US"/>
                    </w:rPr>
                    <w:t>-</w:t>
                  </w:r>
                  <w:r w:rsidR="006159D2" w:rsidRPr="00AD4EB3">
                    <w:fldChar w:fldCharType="begin"/>
                  </w:r>
                  <w:r w:rsidR="006159D2" w:rsidRPr="00AD4EB3">
                    <w:rPr>
                      <w:lang w:val="en-US"/>
                    </w:rPr>
                    <w:instrText xml:space="preserve"> REF  last \* MERGEFORMAT</w:instrText>
                  </w:r>
                  <w:r w:rsidR="006159D2" w:rsidRPr="00B16646">
                    <w:rPr>
                      <w:lang w:val="en-US"/>
                    </w:rPr>
                    <w:instrText xml:space="preserve"> </w:instrText>
                  </w:r>
                  <w:r w:rsidR="006159D2" w:rsidRPr="00AD4EB3">
                    <w:fldChar w:fldCharType="separate"/>
                  </w:r>
                  <w:r w:rsidR="00723EB8" w:rsidRPr="00723EB8">
                    <w:rPr>
                      <w:lang w:val="en-US"/>
                    </w:rPr>
                    <w:t>6</w:t>
                  </w:r>
                  <w:r w:rsidR="006159D2" w:rsidRPr="00AD4EB3">
                    <w:fldChar w:fldCharType="end"/>
                  </w:r>
                </w:sdtContent>
              </w:sdt>
            </w:p>
          </w:sdtContent>
        </w:sdt>
      </w:tc>
    </w:tr>
  </w:tbl>
  <w:p w14:paraId="038DD39A" w14:textId="77777777" w:rsidR="006159D2" w:rsidRPr="00AD4EB3" w:rsidRDefault="006159D2">
    <w:pPr>
      <w:rPr>
        <w:sz w:val="2"/>
        <w:szCs w:val="2"/>
        <w:lang w:val="en-US"/>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gridCol w:w="4808"/>
    </w:tblGrid>
    <w:sdt>
      <w:sdtPr>
        <w:rPr>
          <w:rFonts w:eastAsiaTheme="minorHAnsi"/>
          <w:sz w:val="15"/>
          <w:szCs w:val="15"/>
          <w:lang w:val="ru-RU" w:eastAsia="en-US"/>
        </w:rPr>
        <w:id w:val="-532269685"/>
        <w:lock w:val="sdtContentLocked"/>
        <w:placeholder>
          <w:docPart w:val="DefaultPlaceholder_-1854013440"/>
        </w:placeholder>
        <w:group/>
      </w:sdtPr>
      <w:sdtEndPr>
        <w:rPr>
          <w:lang w:val="en-US"/>
        </w:rPr>
      </w:sdtEndPr>
      <w:sdtContent>
        <w:tr w:rsidR="006159D2" w:rsidRPr="00EE5642" w14:paraId="20BE9A13" w14:textId="77777777" w:rsidTr="009754FB">
          <w:tc>
            <w:tcPr>
              <w:cnfStyle w:val="001000000000" w:firstRow="0" w:lastRow="0" w:firstColumn="1" w:lastColumn="0" w:oddVBand="0" w:evenVBand="0" w:oddHBand="0" w:evenHBand="0" w:firstRowFirstColumn="0" w:firstRowLastColumn="0" w:lastRowFirstColumn="0" w:lastRowLastColumn="0"/>
              <w:tcW w:w="4820" w:type="dxa"/>
              <w:vAlign w:val="bottom"/>
            </w:tcPr>
            <w:p w14:paraId="72FB6F9E" w14:textId="5F6DBB99" w:rsidR="006159D2" w:rsidRPr="003E7DE6" w:rsidRDefault="006159D2" w:rsidP="001D0D5E">
              <w:pPr>
                <w:pStyle w:val="VSUETCite"/>
                <w:jc w:val="left"/>
                <w:rPr>
                  <w:sz w:val="15"/>
                  <w:szCs w:val="15"/>
                  <w:lang w:val="en-US"/>
                </w:rPr>
              </w:pPr>
              <w:r w:rsidRPr="00E2726D">
                <w:rPr>
                  <w:sz w:val="15"/>
                  <w:szCs w:val="15"/>
                  <w:lang w:val="ru-RU"/>
                </w:rPr>
                <w:t>©</w:t>
              </w:r>
              <w:r w:rsidR="003F1134" w:rsidRPr="003F1134">
                <w:rPr>
                  <w:sz w:val="15"/>
                  <w:szCs w:val="15"/>
                  <w:lang w:val="ru-RU"/>
                </w:rPr>
                <w:t xml:space="preserve"> </w:t>
              </w:r>
              <w:sdt>
                <w:sdtPr>
                  <w:rPr>
                    <w:sz w:val="15"/>
                    <w:szCs w:val="15"/>
                  </w:rPr>
                  <w:alias w:val="tessss"/>
                  <w:tag w:val="no"/>
                  <w:id w:val="-701177703"/>
                  <w:lock w:val="sdtContentLocked"/>
                  <w:placeholder>
                    <w:docPart w:val="DefaultPlaceholder_-1854013440"/>
                  </w:placeholder>
                  <w:dataBinding w:prefixMappings="xmlns:ns0='http://AddIn Basic XML Script/Basic Nodes' " w:xpath="/ns0:basic_XML[1]/ns0:year[1]" w:storeItemID="{584DB894-62EB-436C-AFF3-E7CAAF8E4356}"/>
                  <w:text/>
                </w:sdtPr>
                <w:sdtContent>
                  <w:r w:rsidR="00EE5642">
                    <w:rPr>
                      <w:sz w:val="15"/>
                      <w:szCs w:val="15"/>
                    </w:rPr>
                    <w:t>2026</w:t>
                  </w:r>
                </w:sdtContent>
              </w:sdt>
              <w:r w:rsidRPr="00E2726D">
                <w:rPr>
                  <w:sz w:val="15"/>
                  <w:szCs w:val="15"/>
                  <w:lang w:val="ru-RU"/>
                </w:rPr>
                <w:t>,</w:t>
              </w:r>
              <w:r>
                <w:rPr>
                  <w:sz w:val="15"/>
                  <w:szCs w:val="15"/>
                  <w:lang w:val="en-US"/>
                </w:rPr>
                <w:t> </w:t>
              </w:r>
              <w:sdt>
                <w:sdtPr>
                  <w:alias w:val="Text_65"/>
                  <w:tag w:val="no"/>
                  <w:id w:val="-227147763"/>
                  <w:lock w:val="sdtLocked"/>
                  <w:placeholder>
                    <w:docPart w:val="DefaultPlaceholder_-1854013440"/>
                  </w:placeholder>
                  <w:dataBinding w:prefixMappings="xmlns:ns0='http://AddIn Basic XML Script/Basic Nodes' " w:xpath="/ns0:basic_XML[1]/ns0:authors2_ru[1]" w:storeItemID="{584DB894-62EB-436C-AFF3-E7CAAF8E4356}"/>
                  <w:text/>
                </w:sdtPr>
                <w:sdtContent>
                  <w:r w:rsidRPr="00AD1BDB">
                    <w:rPr>
                      <w:sz w:val="15"/>
                      <w:szCs w:val="15"/>
                      <w:lang w:val="ru-RU"/>
                    </w:rPr>
                    <w:t>Фамилия И.О. и др.</w:t>
                  </w:r>
                </w:sdtContent>
              </w:sdt>
              <w:r>
                <w:rPr>
                  <w:sz w:val="15"/>
                  <w:szCs w:val="15"/>
                  <w:lang w:val="en-US"/>
                </w:rPr>
                <w:t> </w:t>
              </w:r>
              <w:bookmarkStart w:id="8" w:name="_Hlk20758653"/>
              <w:r>
                <w:rPr>
                  <w:sz w:val="15"/>
                  <w:szCs w:val="15"/>
                  <w:lang w:val="en-US"/>
                </w:rPr>
                <w:t>/ </w:t>
              </w:r>
              <w:sdt>
                <w:sdtPr>
                  <w:rPr>
                    <w:sz w:val="15"/>
                    <w:szCs w:val="15"/>
                    <w:lang w:val="en-US"/>
                  </w:rPr>
                  <w:alias w:val="Text_925"/>
                  <w:tag w:val="no"/>
                  <w:id w:val="-801997470"/>
                  <w:lock w:val="sdtLocked"/>
                  <w:placeholder>
                    <w:docPart w:val="EC91FEAA8DB44EC1831C9F6CC449B3D7"/>
                  </w:placeholder>
                  <w:dataBinding w:prefixMappings="xmlns:ns0='http://AddIn Basic XML Script/Basic Nodes' " w:xpath="/ns0:basic_XML[1]/ns0:authors2_en[1]" w:storeItemID="{584DB894-62EB-436C-AFF3-E7CAAF8E4356}"/>
                  <w:text/>
                </w:sdtPr>
                <w:sdtContent>
                  <w:r w:rsidRPr="00F33F90">
                    <w:rPr>
                      <w:sz w:val="15"/>
                      <w:szCs w:val="15"/>
                      <w:lang w:val="en-US"/>
                    </w:rPr>
                    <w:t>Lastname F.S. et al.</w:t>
                  </w:r>
                </w:sdtContent>
              </w:sdt>
              <w:bookmarkEnd w:id="8"/>
            </w:p>
          </w:tc>
          <w:tc>
            <w:tcPr>
              <w:tcW w:w="4808" w:type="dxa"/>
            </w:tcPr>
            <w:p w14:paraId="32F5F4D7" w14:textId="415A261E" w:rsidR="006159D2" w:rsidRPr="00E81CE4" w:rsidRDefault="006159D2" w:rsidP="001D0D5E">
              <w:pPr>
                <w:pStyle w:val="VSUETCite"/>
                <w:cnfStyle w:val="000000000000" w:firstRow="0" w:lastRow="0" w:firstColumn="0" w:lastColumn="0" w:oddVBand="0" w:evenVBand="0" w:oddHBand="0" w:evenHBand="0" w:firstRowFirstColumn="0" w:firstRowLastColumn="0" w:lastRowFirstColumn="0" w:lastRowLastColumn="0"/>
                <w:rPr>
                  <w:sz w:val="15"/>
                  <w:szCs w:val="15"/>
                  <w:lang w:val="en-US"/>
                </w:rPr>
              </w:pPr>
              <w:r w:rsidRPr="00E81CE4">
                <w:rPr>
                  <w:sz w:val="15"/>
                  <w:szCs w:val="15"/>
                </w:rPr>
                <w:t xml:space="preserve">This is an open access article distributed under the terms of the </w:t>
              </w:r>
              <w:r>
                <w:rPr>
                  <w:sz w:val="15"/>
                  <w:szCs w:val="15"/>
                </w:rPr>
                <w:br/>
              </w:r>
              <w:r w:rsidRPr="00E81CE4">
                <w:rPr>
                  <w:sz w:val="15"/>
                  <w:szCs w:val="15"/>
                </w:rPr>
                <w:t>Creative Commons Attribution 4.0 International</w:t>
              </w:r>
              <w:r w:rsidRPr="00E81CE4">
                <w:rPr>
                  <w:sz w:val="15"/>
                  <w:szCs w:val="15"/>
                  <w:lang w:val="en-US"/>
                </w:rPr>
                <w:t xml:space="preserve"> License</w:t>
              </w:r>
            </w:p>
          </w:tc>
        </w:tr>
      </w:sdtContent>
    </w:sdt>
    <w:tr w:rsidR="006159D2" w:rsidRPr="00E81CE4" w14:paraId="1321328F" w14:textId="77777777" w:rsidTr="009754FB">
      <w:tc>
        <w:tcPr>
          <w:cnfStyle w:val="001000000000" w:firstRow="0" w:lastRow="0" w:firstColumn="1" w:lastColumn="0" w:oddVBand="0" w:evenVBand="0" w:oddHBand="0" w:evenHBand="0" w:firstRowFirstColumn="0" w:firstRowLastColumn="0" w:lastRowFirstColumn="0" w:lastRowLastColumn="0"/>
          <w:tcW w:w="9628" w:type="dxa"/>
          <w:gridSpan w:val="2"/>
          <w:vAlign w:val="bottom"/>
        </w:tcPr>
        <w:sdt>
          <w:sdtPr>
            <w:rPr>
              <w:sz w:val="14"/>
              <w:szCs w:val="14"/>
            </w:rPr>
            <w:id w:val="12740366"/>
            <w:docPartObj>
              <w:docPartGallery w:val="Page Numbers (Bottom of Page)"/>
              <w:docPartUnique/>
            </w:docPartObj>
          </w:sdtPr>
          <w:sdtEndPr>
            <w:rPr>
              <w:sz w:val="20"/>
              <w:szCs w:val="20"/>
            </w:rPr>
          </w:sdtEndPr>
          <w:sdtContent>
            <w:p w14:paraId="4B2986B2" w14:textId="18BC2671" w:rsidR="006159D2" w:rsidRPr="00E81CE4" w:rsidRDefault="006159D2" w:rsidP="001D0D5E">
              <w:pPr>
                <w:jc w:val="center"/>
                <w:rPr>
                  <w:sz w:val="15"/>
                  <w:szCs w:val="15"/>
                </w:rPr>
              </w:pPr>
              <w:r w:rsidRPr="00FA3E98">
                <w:rPr>
                  <w:szCs w:val="20"/>
                </w:rPr>
                <w:fldChar w:fldCharType="begin"/>
              </w:r>
              <w:r w:rsidRPr="00FA3E98">
                <w:rPr>
                  <w:sz w:val="22"/>
                  <w:szCs w:val="20"/>
                </w:rPr>
                <w:instrText xml:space="preserve"> SET  first </w:instrText>
              </w:r>
              <w:r w:rsidRPr="00FA3E98">
                <w:rPr>
                  <w:sz w:val="22"/>
                  <w:szCs w:val="20"/>
                  <w:lang w:val="en-US"/>
                </w:rPr>
                <w:instrText>"</w:instrText>
              </w:r>
              <w:r w:rsidRPr="00FA3E98">
                <w:rPr>
                  <w:szCs w:val="20"/>
                </w:rPr>
                <w:fldChar w:fldCharType="begin"/>
              </w:r>
              <w:r w:rsidRPr="00FA3E98">
                <w:rPr>
                  <w:sz w:val="22"/>
                  <w:szCs w:val="20"/>
                </w:rPr>
                <w:instrText xml:space="preserve"> </w:instrText>
              </w:r>
              <w:r w:rsidRPr="00FA3E98">
                <w:rPr>
                  <w:sz w:val="22"/>
                  <w:szCs w:val="20"/>
                  <w:lang w:val="en-US"/>
                </w:rPr>
                <w:instrText>PAGE</w:instrText>
              </w:r>
              <w:r w:rsidRPr="00FA3E98">
                <w:rPr>
                  <w:sz w:val="22"/>
                  <w:szCs w:val="20"/>
                </w:rPr>
                <w:instrText xml:space="preserve"> </w:instrText>
              </w:r>
              <w:r w:rsidRPr="00FA3E98">
                <w:rPr>
                  <w:szCs w:val="20"/>
                </w:rPr>
                <w:fldChar w:fldCharType="separate"/>
              </w:r>
              <w:r w:rsidR="00EE5642">
                <w:rPr>
                  <w:noProof/>
                  <w:sz w:val="22"/>
                  <w:szCs w:val="20"/>
                  <w:lang w:val="en-US"/>
                </w:rPr>
                <w:instrText>1</w:instrText>
              </w:r>
              <w:r w:rsidRPr="00FA3E98">
                <w:rPr>
                  <w:szCs w:val="20"/>
                </w:rPr>
                <w:fldChar w:fldCharType="end"/>
              </w:r>
              <w:r w:rsidRPr="00FA3E98">
                <w:rPr>
                  <w:sz w:val="22"/>
                  <w:szCs w:val="20"/>
                  <w:lang w:val="en-US"/>
                </w:rPr>
                <w:instrText>"</w:instrText>
              </w:r>
              <w:r w:rsidRPr="00FA3E98">
                <w:rPr>
                  <w:sz w:val="22"/>
                  <w:szCs w:val="20"/>
                </w:rPr>
                <w:instrText xml:space="preserve"> </w:instrText>
              </w:r>
              <w:r w:rsidRPr="00FA3E98">
                <w:rPr>
                  <w:szCs w:val="20"/>
                </w:rPr>
                <w:fldChar w:fldCharType="separate"/>
              </w:r>
              <w:bookmarkStart w:id="9" w:name="first"/>
              <w:r w:rsidR="00EE5642">
                <w:rPr>
                  <w:noProof/>
                  <w:sz w:val="22"/>
                  <w:szCs w:val="20"/>
                  <w:lang w:val="en-US"/>
                </w:rPr>
                <w:t>1</w:t>
              </w:r>
              <w:bookmarkEnd w:id="9"/>
              <w:r w:rsidRPr="00FA3E98">
                <w:rPr>
                  <w:szCs w:val="20"/>
                </w:rPr>
                <w:fldChar w:fldCharType="end"/>
              </w:r>
              <w:r w:rsidRPr="00FA3E98">
                <w:rPr>
                  <w:szCs w:val="20"/>
                </w:rPr>
                <w:fldChar w:fldCharType="begin"/>
              </w:r>
              <w:r w:rsidRPr="00FA3E98">
                <w:rPr>
                  <w:sz w:val="22"/>
                  <w:szCs w:val="20"/>
                </w:rPr>
                <w:instrText>PAGE   \* MERGEFORMAT</w:instrText>
              </w:r>
              <w:r w:rsidRPr="00FA3E98">
                <w:rPr>
                  <w:szCs w:val="20"/>
                </w:rPr>
                <w:fldChar w:fldCharType="separate"/>
              </w:r>
              <w:r w:rsidR="00FA69FF" w:rsidRPr="00FA69FF">
                <w:rPr>
                  <w:noProof/>
                  <w:szCs w:val="20"/>
                </w:rPr>
                <w:t>1</w:t>
              </w:r>
              <w:r w:rsidRPr="00FA3E98">
                <w:rPr>
                  <w:szCs w:val="20"/>
                </w:rPr>
                <w:fldChar w:fldCharType="end"/>
              </w:r>
            </w:p>
          </w:sdtContent>
        </w:sdt>
      </w:tc>
    </w:tr>
  </w:tbl>
  <w:p w14:paraId="7B9D4DE5" w14:textId="77777777" w:rsidR="006159D2" w:rsidRPr="00FA3E98" w:rsidRDefault="006159D2" w:rsidP="001D0D5E">
    <w:pPr>
      <w:rPr>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sz w:val="22"/>
        <w:szCs w:val="24"/>
        <w:lang w:val="ru-RU" w:eastAsia="en-US"/>
      </w:rPr>
      <w:id w:val="-874001924"/>
      <w:docPartObj>
        <w:docPartGallery w:val="Page Numbers (Bottom of Page)"/>
        <w:docPartUnique/>
      </w:docPartObj>
    </w:sdtPr>
    <w:sdtContent>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2"/>
          <w:gridCol w:w="3212"/>
          <w:gridCol w:w="3214"/>
        </w:tblGrid>
        <w:tr w:rsidR="006159D2" w14:paraId="1E83BDD1" w14:textId="77777777" w:rsidTr="001D0D5E">
          <w:trPr>
            <w:trHeight w:val="20"/>
          </w:trPr>
          <w:tc>
            <w:tcPr>
              <w:cnfStyle w:val="001000000000" w:firstRow="0" w:lastRow="0" w:firstColumn="1" w:lastColumn="0" w:oddVBand="0" w:evenVBand="0" w:oddHBand="0" w:evenHBand="0" w:firstRowFirstColumn="0" w:firstRowLastColumn="0" w:lastRowFirstColumn="0" w:lastRowLastColumn="0"/>
              <w:tcW w:w="1666" w:type="pct"/>
            </w:tcPr>
            <w:p w14:paraId="5643E52E" w14:textId="77777777" w:rsidR="006159D2" w:rsidRDefault="006159D2" w:rsidP="001D0D5E">
              <w:pPr>
                <w:jc w:val="center"/>
                <w:rPr>
                  <w:szCs w:val="24"/>
                </w:rPr>
              </w:pPr>
            </w:p>
          </w:tc>
          <w:tc>
            <w:tcPr>
              <w:tcW w:w="1666" w:type="pct"/>
            </w:tcPr>
            <w:p w14:paraId="05BC0C2D" w14:textId="77777777" w:rsidR="006159D2" w:rsidRDefault="006159D2" w:rsidP="001D0D5E">
              <w:pPr>
                <w:jc w:val="center"/>
                <w:cnfStyle w:val="000000000000" w:firstRow="0" w:lastRow="0" w:firstColumn="0" w:lastColumn="0" w:oddVBand="0" w:evenVBand="0" w:oddHBand="0" w:evenHBand="0" w:firstRowFirstColumn="0" w:firstRowLastColumn="0" w:lastRowFirstColumn="0" w:lastRowLastColumn="0"/>
                <w:rPr>
                  <w:szCs w:val="24"/>
                </w:rPr>
              </w:pPr>
              <w:r w:rsidRPr="00FA3E98">
                <w:rPr>
                  <w:szCs w:val="24"/>
                </w:rPr>
                <w:fldChar w:fldCharType="begin"/>
              </w:r>
              <w:r w:rsidRPr="00FA3E98">
                <w:rPr>
                  <w:sz w:val="22"/>
                  <w:szCs w:val="24"/>
                </w:rPr>
                <w:instrText>PAGE   \* MERGEFORMAT</w:instrText>
              </w:r>
              <w:r w:rsidRPr="00FA3E98">
                <w:rPr>
                  <w:szCs w:val="24"/>
                </w:rPr>
                <w:fldChar w:fldCharType="separate"/>
              </w:r>
              <w:r w:rsidR="003013EE" w:rsidRPr="003013EE">
                <w:rPr>
                  <w:szCs w:val="24"/>
                </w:rPr>
                <w:t>3</w:t>
              </w:r>
              <w:r w:rsidRPr="00FA3E98">
                <w:rPr>
                  <w:szCs w:val="24"/>
                </w:rPr>
                <w:fldChar w:fldCharType="end"/>
              </w:r>
            </w:p>
          </w:tc>
          <w:tc>
            <w:tcPr>
              <w:tcW w:w="1667" w:type="pct"/>
            </w:tcPr>
            <w:p w14:paraId="1A2BD47F" w14:textId="77777777" w:rsidR="006159D2" w:rsidRDefault="006159D2" w:rsidP="001D0D5E">
              <w:pPr>
                <w:jc w:val="center"/>
                <w:cnfStyle w:val="000000000000" w:firstRow="0" w:lastRow="0" w:firstColumn="0" w:lastColumn="0" w:oddVBand="0" w:evenVBand="0" w:oddHBand="0" w:evenHBand="0" w:firstRowFirstColumn="0" w:firstRowLastColumn="0" w:lastRowFirstColumn="0" w:lastRowLastColumn="0"/>
                <w:rPr>
                  <w:szCs w:val="24"/>
                </w:rPr>
              </w:pPr>
            </w:p>
          </w:tc>
        </w:tr>
      </w:tbl>
      <w:p w14:paraId="3F15BED0" w14:textId="77777777" w:rsidR="006159D2" w:rsidRPr="00FA3E98" w:rsidRDefault="00000000" w:rsidP="00DB07E3">
        <w:pPr>
          <w:rPr>
            <w:sz w:val="2"/>
            <w:szCs w:val="2"/>
          </w:rPr>
        </w:pPr>
      </w:p>
    </w:sdtContent>
  </w:sdt>
  <w:p w14:paraId="78252FF3" w14:textId="77777777" w:rsidR="00BD0DD9" w:rsidRDefault="00BD0DD9"/>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sz w:val="22"/>
        <w:szCs w:val="24"/>
        <w:lang w:val="ru-RU" w:eastAsia="en-US"/>
      </w:rPr>
      <w:id w:val="-1586760562"/>
      <w:docPartObj>
        <w:docPartGallery w:val="Page Numbers (Bottom of Page)"/>
        <w:docPartUnique/>
      </w:docPartObj>
    </w:sdtPr>
    <w:sdtContent>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2"/>
          <w:gridCol w:w="3212"/>
          <w:gridCol w:w="3214"/>
        </w:tblGrid>
        <w:tr w:rsidR="006159D2" w14:paraId="1AEFC508" w14:textId="77777777" w:rsidTr="001D0D5E">
          <w:trPr>
            <w:trHeight w:val="20"/>
          </w:trPr>
          <w:tc>
            <w:tcPr>
              <w:cnfStyle w:val="001000000000" w:firstRow="0" w:lastRow="0" w:firstColumn="1" w:lastColumn="0" w:oddVBand="0" w:evenVBand="0" w:oddHBand="0" w:evenHBand="0" w:firstRowFirstColumn="0" w:firstRowLastColumn="0" w:lastRowFirstColumn="0" w:lastRowLastColumn="0"/>
              <w:tcW w:w="1666" w:type="pct"/>
            </w:tcPr>
            <w:p w14:paraId="236AE4ED" w14:textId="77777777" w:rsidR="006159D2" w:rsidRDefault="006159D2" w:rsidP="001D0D5E">
              <w:pPr>
                <w:jc w:val="center"/>
                <w:rPr>
                  <w:szCs w:val="24"/>
                </w:rPr>
              </w:pPr>
            </w:p>
          </w:tc>
          <w:tc>
            <w:tcPr>
              <w:tcW w:w="1666" w:type="pct"/>
            </w:tcPr>
            <w:p w14:paraId="56DD134A" w14:textId="77777777" w:rsidR="006159D2" w:rsidRDefault="006159D2" w:rsidP="001D0D5E">
              <w:pPr>
                <w:jc w:val="center"/>
                <w:cnfStyle w:val="000000000000" w:firstRow="0" w:lastRow="0" w:firstColumn="0" w:lastColumn="0" w:oddVBand="0" w:evenVBand="0" w:oddHBand="0" w:evenHBand="0" w:firstRowFirstColumn="0" w:firstRowLastColumn="0" w:lastRowFirstColumn="0" w:lastRowLastColumn="0"/>
                <w:rPr>
                  <w:szCs w:val="24"/>
                </w:rPr>
              </w:pPr>
              <w:r w:rsidRPr="00FA3E98">
                <w:rPr>
                  <w:szCs w:val="24"/>
                </w:rPr>
                <w:fldChar w:fldCharType="begin"/>
              </w:r>
              <w:r w:rsidRPr="00FA3E98">
                <w:rPr>
                  <w:sz w:val="22"/>
                  <w:szCs w:val="24"/>
                </w:rPr>
                <w:instrText>PAGE   \* MERGEFORMAT</w:instrText>
              </w:r>
              <w:r w:rsidRPr="00FA3E98">
                <w:rPr>
                  <w:szCs w:val="24"/>
                </w:rPr>
                <w:fldChar w:fldCharType="separate"/>
              </w:r>
              <w:r w:rsidR="003013EE" w:rsidRPr="003013EE">
                <w:rPr>
                  <w:szCs w:val="24"/>
                </w:rPr>
                <w:t>5</w:t>
              </w:r>
              <w:r w:rsidRPr="00FA3E98">
                <w:rPr>
                  <w:szCs w:val="24"/>
                </w:rPr>
                <w:fldChar w:fldCharType="end"/>
              </w:r>
            </w:p>
          </w:tc>
          <w:tc>
            <w:tcPr>
              <w:tcW w:w="1667" w:type="pct"/>
            </w:tcPr>
            <w:p w14:paraId="7A39EAC0" w14:textId="7BCA1A93" w:rsidR="006159D2" w:rsidRDefault="006159D2" w:rsidP="001D0D5E">
              <w:pPr>
                <w:jc w:val="center"/>
                <w:cnfStyle w:val="000000000000" w:firstRow="0" w:lastRow="0" w:firstColumn="0" w:lastColumn="0" w:oddVBand="0" w:evenVBand="0" w:oddHBand="0" w:evenHBand="0" w:firstRowFirstColumn="0" w:firstRowLastColumn="0" w:lastRowFirstColumn="0" w:lastRowLastColumn="0"/>
                <w:rPr>
                  <w:szCs w:val="24"/>
                </w:rPr>
              </w:pPr>
            </w:p>
          </w:tc>
        </w:tr>
      </w:tbl>
      <w:p w14:paraId="7B66925A" w14:textId="77777777" w:rsidR="006159D2" w:rsidRPr="00FA3E98" w:rsidRDefault="00000000" w:rsidP="001D0D5E">
        <w:pPr>
          <w:jc w:val="center"/>
          <w:rPr>
            <w:sz w:val="2"/>
            <w:szCs w:val="2"/>
          </w:rPr>
        </w:pP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sz w:val="22"/>
        <w:szCs w:val="20"/>
        <w:lang w:val="ru-RU" w:eastAsia="en-US"/>
      </w:rPr>
      <w:id w:val="-1570343811"/>
      <w:docPartObj>
        <w:docPartGallery w:val="Page Numbers (Bottom of Page)"/>
        <w:docPartUnique/>
      </w:docPartObj>
    </w:sdtPr>
    <w:sdtEndPr>
      <w:rPr>
        <w:sz w:val="2"/>
        <w:szCs w:val="2"/>
      </w:rPr>
    </w:sdtEndPr>
    <w:sdtContent>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2"/>
          <w:gridCol w:w="3212"/>
          <w:gridCol w:w="3214"/>
        </w:tblGrid>
        <w:tr w:rsidR="006159D2" w:rsidRPr="00DB07E3" w14:paraId="1D0F43D5" w14:textId="77777777" w:rsidTr="00C412A0">
          <w:trPr>
            <w:trHeight w:val="20"/>
          </w:trPr>
          <w:tc>
            <w:tcPr>
              <w:cnfStyle w:val="001000000000" w:firstRow="0" w:lastRow="0" w:firstColumn="1" w:lastColumn="0" w:oddVBand="0" w:evenVBand="0" w:oddHBand="0" w:evenHBand="0" w:firstRowFirstColumn="0" w:firstRowLastColumn="0" w:lastRowFirstColumn="0" w:lastRowLastColumn="0"/>
              <w:tcW w:w="1666" w:type="pct"/>
            </w:tcPr>
            <w:p w14:paraId="1FAAC70A" w14:textId="77777777" w:rsidR="006159D2" w:rsidRPr="00DB07E3" w:rsidRDefault="006159D2" w:rsidP="001C1F4F">
              <w:pPr>
                <w:jc w:val="center"/>
                <w:rPr>
                  <w:szCs w:val="20"/>
                  <w:lang w:val="ru-RU"/>
                </w:rPr>
              </w:pPr>
            </w:p>
          </w:tc>
          <w:tc>
            <w:tcPr>
              <w:tcW w:w="1666" w:type="pct"/>
            </w:tcPr>
            <w:p w14:paraId="75A2818D" w14:textId="0382C925" w:rsidR="006159D2" w:rsidRPr="00DB07E3" w:rsidRDefault="006159D2" w:rsidP="001C1F4F">
              <w:pPr>
                <w:jc w:val="center"/>
                <w:cnfStyle w:val="000000000000" w:firstRow="0" w:lastRow="0" w:firstColumn="0" w:lastColumn="0" w:oddVBand="0" w:evenVBand="0" w:oddHBand="0" w:evenHBand="0" w:firstRowFirstColumn="0" w:firstRowLastColumn="0" w:lastRowFirstColumn="0" w:lastRowLastColumn="0"/>
                <w:rPr>
                  <w:szCs w:val="20"/>
                </w:rPr>
              </w:pPr>
              <w:r w:rsidRPr="00DB07E3">
                <w:rPr>
                  <w:szCs w:val="20"/>
                </w:rPr>
                <w:fldChar w:fldCharType="begin"/>
              </w:r>
              <w:r w:rsidRPr="00DB07E3">
                <w:rPr>
                  <w:szCs w:val="20"/>
                </w:rPr>
                <w:instrText xml:space="preserve"> SET last "</w:instrText>
              </w:r>
              <w:r w:rsidRPr="00DB07E3">
                <w:rPr>
                  <w:szCs w:val="20"/>
                </w:rPr>
                <w:fldChar w:fldCharType="begin"/>
              </w:r>
              <w:r w:rsidRPr="00DB07E3">
                <w:rPr>
                  <w:szCs w:val="20"/>
                </w:rPr>
                <w:instrText xml:space="preserve"> PAGE </w:instrText>
              </w:r>
              <w:r w:rsidRPr="00DB07E3">
                <w:rPr>
                  <w:szCs w:val="20"/>
                </w:rPr>
                <w:fldChar w:fldCharType="separate"/>
              </w:r>
              <w:r w:rsidR="00EE5642">
                <w:rPr>
                  <w:noProof/>
                  <w:szCs w:val="20"/>
                </w:rPr>
                <w:instrText>6</w:instrText>
              </w:r>
              <w:r w:rsidRPr="00DB07E3">
                <w:rPr>
                  <w:szCs w:val="20"/>
                </w:rPr>
                <w:fldChar w:fldCharType="end"/>
              </w:r>
              <w:r w:rsidRPr="00DB07E3">
                <w:rPr>
                  <w:szCs w:val="20"/>
                </w:rPr>
                <w:instrText xml:space="preserve">" </w:instrText>
              </w:r>
              <w:r w:rsidRPr="00DB07E3">
                <w:rPr>
                  <w:szCs w:val="20"/>
                </w:rPr>
                <w:fldChar w:fldCharType="separate"/>
              </w:r>
              <w:bookmarkStart w:id="35" w:name="last"/>
              <w:r w:rsidR="00EE5642">
                <w:rPr>
                  <w:noProof/>
                  <w:szCs w:val="20"/>
                </w:rPr>
                <w:t>6</w:t>
              </w:r>
              <w:bookmarkEnd w:id="35"/>
              <w:r w:rsidRPr="00DB07E3">
                <w:rPr>
                  <w:szCs w:val="20"/>
                </w:rPr>
                <w:fldChar w:fldCharType="end"/>
              </w:r>
              <w:r w:rsidRPr="00DB07E3">
                <w:rPr>
                  <w:szCs w:val="20"/>
                </w:rPr>
                <w:fldChar w:fldCharType="begin"/>
              </w:r>
              <w:r w:rsidRPr="00DB07E3">
                <w:rPr>
                  <w:szCs w:val="20"/>
                </w:rPr>
                <w:instrText>PAGE   \* MERGEFORMAT</w:instrText>
              </w:r>
              <w:r w:rsidRPr="00DB07E3">
                <w:rPr>
                  <w:szCs w:val="20"/>
                </w:rPr>
                <w:fldChar w:fldCharType="separate"/>
              </w:r>
              <w:r w:rsidR="003013EE">
                <w:rPr>
                  <w:szCs w:val="20"/>
                </w:rPr>
                <w:t>6</w:t>
              </w:r>
              <w:r w:rsidRPr="00DB07E3">
                <w:rPr>
                  <w:szCs w:val="20"/>
                </w:rPr>
                <w:fldChar w:fldCharType="end"/>
              </w:r>
            </w:p>
          </w:tc>
          <w:tc>
            <w:tcPr>
              <w:tcW w:w="1667" w:type="pct"/>
            </w:tcPr>
            <w:p w14:paraId="765103E4" w14:textId="77777777" w:rsidR="006159D2" w:rsidRPr="00DB07E3" w:rsidRDefault="006159D2" w:rsidP="001C1F4F">
              <w:pPr>
                <w:jc w:val="center"/>
                <w:cnfStyle w:val="000000000000" w:firstRow="0" w:lastRow="0" w:firstColumn="0" w:lastColumn="0" w:oddVBand="0" w:evenVBand="0" w:oddHBand="0" w:evenHBand="0" w:firstRowFirstColumn="0" w:firstRowLastColumn="0" w:lastRowFirstColumn="0" w:lastRowLastColumn="0"/>
                <w:rPr>
                  <w:szCs w:val="20"/>
                </w:rPr>
              </w:pPr>
            </w:p>
          </w:tc>
        </w:tr>
      </w:tbl>
      <w:p w14:paraId="6DA9FB8C" w14:textId="00CC3503" w:rsidR="006159D2" w:rsidRPr="00DB07E3" w:rsidRDefault="00000000" w:rsidP="001C1F4F">
        <w:pPr>
          <w:jc w:val="center"/>
          <w:rPr>
            <w:sz w:val="2"/>
            <w:szCs w:val="2"/>
          </w:rPr>
        </w:pP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sz w:val="22"/>
        <w:szCs w:val="20"/>
        <w:lang w:val="ru-RU" w:eastAsia="en-US"/>
      </w:rPr>
      <w:id w:val="-1510752047"/>
      <w:docPartObj>
        <w:docPartGallery w:val="Page Numbers (Bottom of Page)"/>
        <w:docPartUnique/>
      </w:docPartObj>
    </w:sdtPr>
    <w:sdtEndPr>
      <w:rPr>
        <w:sz w:val="2"/>
        <w:szCs w:val="2"/>
      </w:rPr>
    </w:sdtEndPr>
    <w:sdtContent>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2"/>
          <w:gridCol w:w="3212"/>
          <w:gridCol w:w="3214"/>
        </w:tblGrid>
        <w:tr w:rsidR="006159D2" w:rsidRPr="00DB07E3" w14:paraId="081BD9D7" w14:textId="77777777" w:rsidTr="00C412A0">
          <w:trPr>
            <w:trHeight w:val="20"/>
          </w:trPr>
          <w:tc>
            <w:tcPr>
              <w:cnfStyle w:val="001000000000" w:firstRow="0" w:lastRow="0" w:firstColumn="1" w:lastColumn="0" w:oddVBand="0" w:evenVBand="0" w:oddHBand="0" w:evenHBand="0" w:firstRowFirstColumn="0" w:firstRowLastColumn="0" w:lastRowFirstColumn="0" w:lastRowLastColumn="0"/>
              <w:tcW w:w="1666" w:type="pct"/>
            </w:tcPr>
            <w:p w14:paraId="3C45672A" w14:textId="77777777" w:rsidR="006159D2" w:rsidRPr="00DB07E3" w:rsidRDefault="006159D2" w:rsidP="00B2132B">
              <w:pPr>
                <w:jc w:val="center"/>
                <w:rPr>
                  <w:szCs w:val="20"/>
                  <w:lang w:val="ru-RU"/>
                </w:rPr>
              </w:pPr>
            </w:p>
          </w:tc>
          <w:tc>
            <w:tcPr>
              <w:tcW w:w="1666" w:type="pct"/>
            </w:tcPr>
            <w:p w14:paraId="4D939976" w14:textId="44EE6AE4" w:rsidR="006159D2" w:rsidRPr="00DB07E3" w:rsidRDefault="006159D2" w:rsidP="00B2132B">
              <w:pPr>
                <w:jc w:val="center"/>
                <w:cnfStyle w:val="000000000000" w:firstRow="0" w:lastRow="0" w:firstColumn="0" w:lastColumn="0" w:oddVBand="0" w:evenVBand="0" w:oddHBand="0" w:evenHBand="0" w:firstRowFirstColumn="0" w:firstRowLastColumn="0" w:lastRowFirstColumn="0" w:lastRowLastColumn="0"/>
                <w:rPr>
                  <w:szCs w:val="20"/>
                </w:rPr>
              </w:pPr>
              <w:r w:rsidRPr="00DB07E3">
                <w:rPr>
                  <w:szCs w:val="20"/>
                </w:rPr>
                <w:fldChar w:fldCharType="begin"/>
              </w:r>
              <w:r w:rsidRPr="00DB07E3">
                <w:rPr>
                  <w:szCs w:val="20"/>
                </w:rPr>
                <w:instrText xml:space="preserve"> SET last "</w:instrText>
              </w:r>
              <w:r w:rsidRPr="00DB07E3">
                <w:rPr>
                  <w:szCs w:val="20"/>
                </w:rPr>
                <w:fldChar w:fldCharType="begin"/>
              </w:r>
              <w:r w:rsidRPr="00DB07E3">
                <w:rPr>
                  <w:szCs w:val="20"/>
                </w:rPr>
                <w:instrText xml:space="preserve"> PAGE </w:instrText>
              </w:r>
              <w:r w:rsidRPr="00DB07E3">
                <w:rPr>
                  <w:szCs w:val="20"/>
                </w:rPr>
                <w:fldChar w:fldCharType="separate"/>
              </w:r>
              <w:r w:rsidR="000C516F">
                <w:rPr>
                  <w:noProof/>
                  <w:szCs w:val="20"/>
                </w:rPr>
                <w:instrText>9</w:instrText>
              </w:r>
              <w:r w:rsidRPr="00DB07E3">
                <w:rPr>
                  <w:szCs w:val="20"/>
                </w:rPr>
                <w:fldChar w:fldCharType="end"/>
              </w:r>
              <w:r w:rsidRPr="00DB07E3">
                <w:rPr>
                  <w:szCs w:val="20"/>
                </w:rPr>
                <w:instrText xml:space="preserve">" </w:instrText>
              </w:r>
              <w:r w:rsidRPr="00DB07E3">
                <w:rPr>
                  <w:szCs w:val="20"/>
                </w:rPr>
                <w:fldChar w:fldCharType="separate"/>
              </w:r>
              <w:r w:rsidR="000C516F">
                <w:rPr>
                  <w:noProof/>
                  <w:szCs w:val="20"/>
                </w:rPr>
                <w:t>9</w:t>
              </w:r>
              <w:r w:rsidRPr="00DB07E3">
                <w:rPr>
                  <w:szCs w:val="20"/>
                </w:rPr>
                <w:fldChar w:fldCharType="end"/>
              </w:r>
              <w:r w:rsidRPr="00DB07E3">
                <w:rPr>
                  <w:szCs w:val="20"/>
                </w:rPr>
                <w:fldChar w:fldCharType="begin"/>
              </w:r>
              <w:r w:rsidRPr="00DB07E3">
                <w:rPr>
                  <w:szCs w:val="20"/>
                </w:rPr>
                <w:instrText>PAGE   \* MERGEFORMAT</w:instrText>
              </w:r>
              <w:r w:rsidRPr="00DB07E3">
                <w:rPr>
                  <w:szCs w:val="20"/>
                </w:rPr>
                <w:fldChar w:fldCharType="separate"/>
              </w:r>
              <w:r w:rsidRPr="00DB07E3">
                <w:rPr>
                  <w:szCs w:val="20"/>
                </w:rPr>
                <w:t>11</w:t>
              </w:r>
              <w:r w:rsidRPr="00DB07E3">
                <w:rPr>
                  <w:szCs w:val="20"/>
                </w:rPr>
                <w:fldChar w:fldCharType="end"/>
              </w:r>
            </w:p>
          </w:tc>
          <w:tc>
            <w:tcPr>
              <w:tcW w:w="1667" w:type="pct"/>
            </w:tcPr>
            <w:p w14:paraId="32733097" w14:textId="77777777" w:rsidR="006159D2" w:rsidRPr="00DB07E3" w:rsidRDefault="006159D2" w:rsidP="00B2132B">
              <w:pPr>
                <w:jc w:val="center"/>
                <w:cnfStyle w:val="000000000000" w:firstRow="0" w:lastRow="0" w:firstColumn="0" w:lastColumn="0" w:oddVBand="0" w:evenVBand="0" w:oddHBand="0" w:evenHBand="0" w:firstRowFirstColumn="0" w:firstRowLastColumn="0" w:lastRowFirstColumn="0" w:lastRowLastColumn="0"/>
                <w:rPr>
                  <w:szCs w:val="20"/>
                </w:rPr>
              </w:pPr>
            </w:p>
          </w:tc>
        </w:tr>
      </w:tbl>
      <w:p w14:paraId="2F80BD70" w14:textId="77777777" w:rsidR="006159D2" w:rsidRPr="00DB07E3" w:rsidRDefault="00000000" w:rsidP="00B2132B">
        <w:pPr>
          <w:jc w:val="center"/>
          <w:rPr>
            <w:sz w:val="2"/>
            <w:szCs w:val="2"/>
          </w:rPr>
        </w:pP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HAnsi"/>
        <w:sz w:val="22"/>
        <w:szCs w:val="24"/>
        <w:lang w:val="ru-RU" w:eastAsia="en-US"/>
      </w:rPr>
      <w:id w:val="-507048642"/>
      <w:docPartObj>
        <w:docPartGallery w:val="Page Numbers (Bottom of Page)"/>
        <w:docPartUnique/>
      </w:docPartObj>
    </w:sdtPr>
    <w:sdtContent>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2"/>
          <w:gridCol w:w="3212"/>
          <w:gridCol w:w="3214"/>
        </w:tblGrid>
        <w:tr w:rsidR="006159D2" w14:paraId="26FC5ADF" w14:textId="77777777" w:rsidTr="001D0D5E">
          <w:trPr>
            <w:trHeight w:val="20"/>
          </w:trPr>
          <w:tc>
            <w:tcPr>
              <w:cnfStyle w:val="001000000000" w:firstRow="0" w:lastRow="0" w:firstColumn="1" w:lastColumn="0" w:oddVBand="0" w:evenVBand="0" w:oddHBand="0" w:evenHBand="0" w:firstRowFirstColumn="0" w:firstRowLastColumn="0" w:lastRowFirstColumn="0" w:lastRowLastColumn="0"/>
              <w:tcW w:w="1666" w:type="pct"/>
            </w:tcPr>
            <w:p w14:paraId="2C8FA9D7" w14:textId="77777777" w:rsidR="006159D2" w:rsidRPr="00CF75A7" w:rsidRDefault="006159D2" w:rsidP="001D0D5E">
              <w:pPr>
                <w:jc w:val="center"/>
                <w:rPr>
                  <w:szCs w:val="24"/>
                  <w:lang w:val="ru-RU"/>
                </w:rPr>
              </w:pPr>
            </w:p>
          </w:tc>
          <w:tc>
            <w:tcPr>
              <w:tcW w:w="1666" w:type="pct"/>
            </w:tcPr>
            <w:p w14:paraId="1E737B11" w14:textId="4A67BDB7" w:rsidR="006159D2" w:rsidRDefault="006159D2" w:rsidP="001D0D5E">
              <w:pPr>
                <w:jc w:val="center"/>
                <w:cnfStyle w:val="000000000000" w:firstRow="0" w:lastRow="0" w:firstColumn="0" w:lastColumn="0" w:oddVBand="0" w:evenVBand="0" w:oddHBand="0" w:evenHBand="0" w:firstRowFirstColumn="0" w:firstRowLastColumn="0" w:lastRowFirstColumn="0" w:lastRowLastColumn="0"/>
                <w:rPr>
                  <w:szCs w:val="24"/>
                </w:rPr>
              </w:pPr>
              <w:r>
                <w:rPr>
                  <w:szCs w:val="24"/>
                </w:rPr>
                <w:fldChar w:fldCharType="begin"/>
              </w:r>
              <w:r>
                <w:rPr>
                  <w:sz w:val="22"/>
                  <w:szCs w:val="24"/>
                </w:rPr>
                <w:instrText xml:space="preserve"> SET last "</w:instrText>
              </w:r>
              <w:r>
                <w:rPr>
                  <w:szCs w:val="24"/>
                </w:rPr>
                <w:fldChar w:fldCharType="begin"/>
              </w:r>
              <w:r>
                <w:rPr>
                  <w:sz w:val="22"/>
                  <w:szCs w:val="24"/>
                </w:rPr>
                <w:instrText xml:space="preserve"> PAGE </w:instrText>
              </w:r>
              <w:r>
                <w:rPr>
                  <w:szCs w:val="24"/>
                </w:rPr>
                <w:fldChar w:fldCharType="separate"/>
              </w:r>
              <w:r w:rsidR="00723EB8">
                <w:rPr>
                  <w:noProof/>
                  <w:sz w:val="22"/>
                  <w:szCs w:val="24"/>
                </w:rPr>
                <w:instrText>6</w:instrText>
              </w:r>
              <w:r>
                <w:rPr>
                  <w:szCs w:val="24"/>
                </w:rPr>
                <w:fldChar w:fldCharType="end"/>
              </w:r>
              <w:r>
                <w:rPr>
                  <w:sz w:val="22"/>
                  <w:szCs w:val="24"/>
                </w:rPr>
                <w:instrText xml:space="preserve">" </w:instrText>
              </w:r>
              <w:r>
                <w:rPr>
                  <w:szCs w:val="24"/>
                </w:rPr>
                <w:fldChar w:fldCharType="separate"/>
              </w:r>
              <w:r w:rsidR="00723EB8">
                <w:rPr>
                  <w:noProof/>
                  <w:sz w:val="22"/>
                  <w:szCs w:val="24"/>
                </w:rPr>
                <w:t>6</w:t>
              </w:r>
              <w:r>
                <w:rPr>
                  <w:szCs w:val="24"/>
                </w:rPr>
                <w:fldChar w:fldCharType="end"/>
              </w:r>
              <w:r w:rsidRPr="00FA3E98">
                <w:rPr>
                  <w:szCs w:val="24"/>
                </w:rPr>
                <w:fldChar w:fldCharType="begin"/>
              </w:r>
              <w:r w:rsidRPr="00FA3E98">
                <w:rPr>
                  <w:sz w:val="22"/>
                  <w:szCs w:val="24"/>
                </w:rPr>
                <w:instrText>PAGE   \* MERGEFORMAT</w:instrText>
              </w:r>
              <w:r w:rsidRPr="00FA3E98">
                <w:rPr>
                  <w:szCs w:val="24"/>
                </w:rPr>
                <w:fldChar w:fldCharType="separate"/>
              </w:r>
              <w:r>
                <w:rPr>
                  <w:szCs w:val="24"/>
                </w:rPr>
                <w:t>2</w:t>
              </w:r>
              <w:r w:rsidRPr="00FA3E98">
                <w:rPr>
                  <w:szCs w:val="24"/>
                </w:rPr>
                <w:fldChar w:fldCharType="end"/>
              </w:r>
            </w:p>
          </w:tc>
          <w:tc>
            <w:tcPr>
              <w:tcW w:w="1667" w:type="pct"/>
            </w:tcPr>
            <w:p w14:paraId="4F450C79" w14:textId="77777777" w:rsidR="006159D2" w:rsidRDefault="006159D2" w:rsidP="001D0D5E">
              <w:pPr>
                <w:jc w:val="center"/>
                <w:cnfStyle w:val="000000000000" w:firstRow="0" w:lastRow="0" w:firstColumn="0" w:lastColumn="0" w:oddVBand="0" w:evenVBand="0" w:oddHBand="0" w:evenHBand="0" w:firstRowFirstColumn="0" w:firstRowLastColumn="0" w:lastRowFirstColumn="0" w:lastRowLastColumn="0"/>
                <w:rPr>
                  <w:szCs w:val="24"/>
                </w:rPr>
              </w:pPr>
            </w:p>
          </w:tc>
        </w:tr>
      </w:tbl>
      <w:p w14:paraId="3A36D97B" w14:textId="77777777" w:rsidR="006159D2" w:rsidRPr="00FA3E98" w:rsidRDefault="00000000" w:rsidP="001D0D5E">
        <w:pPr>
          <w:jc w:val="center"/>
          <w:rPr>
            <w:sz w:val="2"/>
            <w:szCs w:val="2"/>
          </w:rPr>
        </w:pP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5005686"/>
      <w:docPartObj>
        <w:docPartGallery w:val="Page Numbers (Bottom of Page)"/>
        <w:docPartUnique/>
      </w:docPartObj>
    </w:sdtPr>
    <w:sdtEndPr>
      <w:rPr>
        <w:sz w:val="24"/>
      </w:rPr>
    </w:sdtEndPr>
    <w:sdtContent>
      <w:p w14:paraId="4DC72574" w14:textId="77777777" w:rsidR="006159D2" w:rsidRPr="000905FE" w:rsidRDefault="006159D2" w:rsidP="00160970">
        <w:pPr>
          <w:rPr>
            <w:sz w:val="24"/>
          </w:rPr>
        </w:pPr>
        <w:r w:rsidRPr="000905FE">
          <w:rPr>
            <w:sz w:val="24"/>
          </w:rPr>
          <w:fldChar w:fldCharType="begin"/>
        </w:r>
        <w:r w:rsidRPr="000905FE">
          <w:rPr>
            <w:sz w:val="24"/>
          </w:rPr>
          <w:instrText>PAGE   \* MERGEFORMAT</w:instrText>
        </w:r>
        <w:r w:rsidRPr="000905FE">
          <w:rPr>
            <w:sz w:val="24"/>
          </w:rPr>
          <w:fldChar w:fldCharType="separate"/>
        </w:r>
        <w:r>
          <w:rPr>
            <w:sz w:val="24"/>
          </w:rPr>
          <w:t>4</w:t>
        </w:r>
        <w:r w:rsidRPr="000905FE">
          <w:rPr>
            <w:sz w:val="24"/>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76C1" w14:textId="77777777" w:rsidR="006159D2" w:rsidRPr="00C62BE5" w:rsidRDefault="006159D2" w:rsidP="00137E4A">
    <w:pPr>
      <w:tabs>
        <w:tab w:val="right" w:pos="9638"/>
      </w:tabs>
      <w:jc w:val="left"/>
    </w:pPr>
    <w:r w:rsidRPr="00091752">
      <w:rPr>
        <w:sz w:val="18"/>
      </w:rPr>
      <w:t>Для связи с редакцией: </w:t>
    </w:r>
    <w:r>
      <w:rPr>
        <w:sz w:val="18"/>
        <w:lang w:val="en-US"/>
      </w:rPr>
      <w:t>post</w:t>
    </w:r>
    <w:r w:rsidRPr="00091752">
      <w:rPr>
        <w:sz w:val="18"/>
      </w:rPr>
      <w:t>@</w:t>
    </w:r>
    <w:r>
      <w:rPr>
        <w:sz w:val="18"/>
        <w:lang w:val="en-US"/>
      </w:rPr>
      <w:t>vestnik</w:t>
    </w:r>
    <w:r w:rsidRPr="00EC7E0A">
      <w:rPr>
        <w:sz w:val="18"/>
      </w:rPr>
      <w:t>-</w:t>
    </w:r>
    <w:r>
      <w:rPr>
        <w:sz w:val="18"/>
        <w:lang w:val="en-US"/>
      </w:rPr>
      <w:t>vsuet</w:t>
    </w:r>
    <w:r w:rsidRPr="00091752">
      <w:rPr>
        <w:sz w:val="18"/>
      </w:rPr>
      <w:t>.</w:t>
    </w:r>
    <w:r w:rsidRPr="00091752">
      <w:rPr>
        <w:sz w:val="18"/>
        <w:lang w:val="en-US"/>
      </w:rPr>
      <w:t>ru</w:t>
    </w:r>
    <w:r>
      <w:tab/>
    </w:r>
    <w:r w:rsidRPr="000905FE">
      <w:rPr>
        <w:sz w:val="24"/>
      </w:rPr>
      <w:fldChar w:fldCharType="begin"/>
    </w:r>
    <w:r w:rsidRPr="000905FE">
      <w:rPr>
        <w:sz w:val="24"/>
      </w:rPr>
      <w:instrText>PAGE   \* MERGEFORMAT</w:instrText>
    </w:r>
    <w:r w:rsidRPr="000905FE">
      <w:rPr>
        <w:sz w:val="24"/>
      </w:rPr>
      <w:fldChar w:fldCharType="separate"/>
    </w:r>
    <w:r w:rsidR="003013EE">
      <w:rPr>
        <w:sz w:val="24"/>
      </w:rPr>
      <w:t>7</w:t>
    </w:r>
    <w:r w:rsidRPr="000905FE">
      <w:rPr>
        <w:sz w:val="2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016664376"/>
      <w:lock w:val="sdtContentLocked"/>
      <w:group/>
    </w:sdtPr>
    <w:sdtEndPr>
      <w:rPr>
        <w:lang w:val="en-US"/>
      </w:rPr>
    </w:sdtEndPr>
    <w:sdtContent>
      <w:p w14:paraId="4D5B0263" w14:textId="77777777" w:rsidR="006159D2" w:rsidRPr="00BF5859" w:rsidRDefault="006159D2" w:rsidP="004E7633">
        <w:pPr>
          <w:tabs>
            <w:tab w:val="right" w:pos="7380"/>
          </w:tabs>
          <w:ind w:firstLine="1418"/>
          <w:rPr>
            <w:sz w:val="16"/>
            <w:szCs w:val="16"/>
            <w:lang w:val="en-US"/>
          </w:rPr>
        </w:pPr>
        <w:r w:rsidRPr="00BF5859">
          <w:rPr>
            <w:sz w:val="16"/>
            <w:szCs w:val="16"/>
          </w:rPr>
          <w:t>Для цитирования</w:t>
        </w:r>
        <w:r w:rsidRPr="00BF5859">
          <w:rPr>
            <w:sz w:val="16"/>
            <w:szCs w:val="16"/>
          </w:rPr>
          <w:tab/>
        </w:r>
        <w:r w:rsidRPr="00BF5859">
          <w:rPr>
            <w:sz w:val="16"/>
            <w:szCs w:val="16"/>
            <w:lang w:val="en-US"/>
          </w:rPr>
          <w:t xml:space="preserve">For </w:t>
        </w:r>
        <w:r w:rsidRPr="00343BE5">
          <w:rPr>
            <w:sz w:val="16"/>
            <w:szCs w:val="16"/>
            <w:lang w:val="en-US"/>
          </w:rPr>
          <w:t>citation</w:t>
        </w:r>
      </w:p>
    </w:sdtContent>
  </w:sdt>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6159D2" w:rsidRPr="00EE5642" w14:paraId="01E94131" w14:textId="77777777" w:rsidTr="007D65F0">
      <w:tc>
        <w:tcPr>
          <w:cnfStyle w:val="001000000000" w:firstRow="0" w:lastRow="0" w:firstColumn="1" w:lastColumn="0" w:oddVBand="0" w:evenVBand="0" w:oddHBand="0" w:evenHBand="0" w:firstRowFirstColumn="0" w:firstRowLastColumn="0" w:lastRowFirstColumn="0" w:lastRowLastColumn="0"/>
          <w:tcW w:w="4814" w:type="dxa"/>
          <w:vAlign w:val="top"/>
        </w:tcPr>
        <w:sdt>
          <w:sdtPr>
            <w:id w:val="1071767852"/>
            <w:lock w:val="sdtContentLocked"/>
            <w:group/>
          </w:sdtPr>
          <w:sdtContent>
            <w:p w14:paraId="37777D49" w14:textId="0F972924" w:rsidR="006159D2" w:rsidRPr="00074EDF" w:rsidRDefault="00000000" w:rsidP="009F3947">
              <w:pPr>
                <w:pStyle w:val="VSUETCite"/>
                <w:rPr>
                  <w:rFonts w:eastAsiaTheme="minorHAnsi"/>
                  <w:lang w:val="ru-RU"/>
                </w:rPr>
              </w:pPr>
              <w:sdt>
                <w:sdtPr>
                  <w:alias w:val="Text_68"/>
                  <w:tag w:val="no"/>
                  <w:id w:val="30624407"/>
                  <w:lock w:val="sdtLocked"/>
                  <w:dataBinding w:prefixMappings="xmlns:ns0='http://AddIn Basic XML Script/Basic Nodes' " w:xpath="/ns0:basic_XML[1]/ns0:authors[1]" w:storeItemID="{584DB894-62EB-436C-AFF3-E7CAAF8E4356}"/>
                  <w:text/>
                </w:sdtPr>
                <w:sdtContent>
                  <w:r w:rsidR="006159D2" w:rsidRPr="00F83433">
                    <w:rPr>
                      <w:lang w:val="ru-RU"/>
                    </w:rPr>
                    <w:t>ВВЕДИТЕ ЗДЕСЬ Фамилия И.О., Фамилия И.О. …</w:t>
                  </w:r>
                </w:sdtContent>
              </w:sdt>
              <w:r w:rsidR="006159D2" w:rsidRPr="00111ACD">
                <w:rPr>
                  <w:lang w:val="ru-RU"/>
                </w:rPr>
                <w:t xml:space="preserve"> </w:t>
              </w:r>
              <w:sdt>
                <w:sdtPr>
                  <w:alias w:val="text_69"/>
                  <w:tag w:val="no"/>
                  <w:id w:val="-2109419863"/>
                  <w:lock w:val="sdtLocked"/>
                  <w:dataBinding w:prefixMappings="xmlns:ns0='http://AddIn Basic XML Script/Basic Nodes' " w:xpath="/ns0:basic_XML[1]/ns0:title[1]" w:storeItemID="{584DB894-62EB-436C-AFF3-E7CAAF8E4356}"/>
                  <w:text/>
                </w:sdtPr>
                <w:sdtContent>
                  <w:r w:rsidR="006159D2" w:rsidRPr="00A84899">
                    <w:rPr>
                      <w:lang w:val="ru-RU"/>
                    </w:rPr>
                    <w:t>Введите здесь название статьи</w:t>
                  </w:r>
                </w:sdtContent>
              </w:sdt>
              <w:sdt>
                <w:sdtPr>
                  <w:id w:val="-1848247788"/>
                  <w:lock w:val="sdtContentLocked"/>
                  <w:group/>
                </w:sdtPr>
                <w:sdtContent>
                  <w:r w:rsidR="006159D2">
                    <w:rPr>
                      <w:rFonts w:eastAsiaTheme="minorHAnsi"/>
                      <w:lang w:val="en-US"/>
                    </w:rPr>
                    <w:t> </w:t>
                  </w:r>
                  <w:r w:rsidR="006159D2" w:rsidRPr="00390259">
                    <w:rPr>
                      <w:rFonts w:eastAsiaTheme="minorHAnsi"/>
                      <w:lang w:val="ru-RU"/>
                    </w:rPr>
                    <w:t>//</w:t>
                  </w:r>
                  <w:r w:rsidR="006159D2">
                    <w:rPr>
                      <w:rFonts w:eastAsiaTheme="minorHAnsi"/>
                      <w:lang w:val="ru-RU"/>
                    </w:rPr>
                    <w:t xml:space="preserve"> </w:t>
                  </w:r>
                  <w:r w:rsidR="006159D2" w:rsidRPr="00390259">
                    <w:rPr>
                      <w:lang w:val="ru-RU"/>
                    </w:rPr>
                    <w:t xml:space="preserve">Вестник </w:t>
                  </w:r>
                  <w:r w:rsidR="006159D2" w:rsidRPr="00494CE8">
                    <w:rPr>
                      <w:lang w:val="ru-RU"/>
                    </w:rPr>
                    <w:t>ВГУИТ</w:t>
                  </w:r>
                  <w:r w:rsidR="006159D2" w:rsidRPr="00390259">
                    <w:rPr>
                      <w:lang w:val="ru-RU"/>
                    </w:rPr>
                    <w:t>.</w:t>
                  </w:r>
                </w:sdtContent>
              </w:sdt>
              <w:r w:rsidR="006159D2">
                <w:rPr>
                  <w:lang w:val="en-US"/>
                </w:rPr>
                <w:t> </w:t>
              </w:r>
              <w:sdt>
                <w:sdtPr>
                  <w:alias w:val="Text_97"/>
                  <w:tag w:val="no"/>
                  <w:id w:val="1357304844"/>
                  <w:lock w:val="sdtContentLocked"/>
                  <w:dataBinding w:prefixMappings="xmlns:ns0='http://AddIn Basic XML Script/Basic Nodes' " w:xpath="/ns0:basic_XML[1]/ns0:year[1]" w:storeItemID="{584DB894-62EB-436C-AFF3-E7CAAF8E4356}"/>
                  <w:text/>
                </w:sdtPr>
                <w:sdtContent>
                  <w:r w:rsidR="00EE5642">
                    <w:t>2026</w:t>
                  </w:r>
                </w:sdtContent>
              </w:sdt>
              <w:sdt>
                <w:sdtPr>
                  <w:id w:val="-479691679"/>
                  <w:lock w:val="sdtContentLocked"/>
                  <w:group/>
                </w:sdtPr>
                <w:sdtContent>
                  <w:r w:rsidR="006159D2" w:rsidRPr="00111ACD">
                    <w:rPr>
                      <w:lang w:val="ru-RU"/>
                    </w:rPr>
                    <w:t>.</w:t>
                  </w:r>
                  <w:r w:rsidR="006159D2">
                    <w:t> </w:t>
                  </w:r>
                  <w:r w:rsidR="006159D2">
                    <w:rPr>
                      <w:lang w:val="ru-RU"/>
                    </w:rPr>
                    <w:t>Т. </w:t>
                  </w:r>
                </w:sdtContent>
              </w:sdt>
              <w:sdt>
                <w:sdtPr>
                  <w:alias w:val="tex444_2"/>
                  <w:tag w:val="no"/>
                  <w:id w:val="-1499184206"/>
                  <w:lock w:val="sdtContentLocked"/>
                  <w:dataBinding w:prefixMappings="xmlns:ns0='http://AddIn Basic XML Script/Basic Nodes' " w:xpath="/ns0:basic_XML[1]/ns0:vol[1]" w:storeItemID="{584DB894-62EB-436C-AFF3-E7CAAF8E4356}"/>
                  <w:text/>
                </w:sdtPr>
                <w:sdtContent>
                  <w:r w:rsidR="00EE5642">
                    <w:t>88</w:t>
                  </w:r>
                </w:sdtContent>
              </w:sdt>
              <w:sdt>
                <w:sdtPr>
                  <w:id w:val="644167044"/>
                  <w:lock w:val="sdtContentLocked"/>
                  <w:group/>
                </w:sdtPr>
                <w:sdtContent>
                  <w:r w:rsidR="006159D2" w:rsidRPr="00494CE8">
                    <w:rPr>
                      <w:lang w:val="ru-RU"/>
                    </w:rPr>
                    <w:t>.</w:t>
                  </w:r>
                  <w:r w:rsidR="006159D2">
                    <w:rPr>
                      <w:lang w:val="en-US"/>
                    </w:rPr>
                    <w:t> </w:t>
                  </w:r>
                  <w:r w:rsidR="006159D2" w:rsidRPr="00494CE8">
                    <w:rPr>
                      <w:lang w:val="ru-RU"/>
                    </w:rPr>
                    <w:t>№</w:t>
                  </w:r>
                  <w:r w:rsidR="006159D2" w:rsidRPr="009D1F54">
                    <w:t> </w:t>
                  </w:r>
                </w:sdtContent>
              </w:sdt>
              <w:sdt>
                <w:sdtPr>
                  <w:alias w:val="Text_98"/>
                  <w:tag w:val="no"/>
                  <w:id w:val="1573773430"/>
                  <w:lock w:val="sdtContentLocked"/>
                  <w:dataBinding w:prefixMappings="xmlns:ns0='http://AddIn Basic XML Script/Basic Nodes' " w:xpath="/ns0:basic_XML[1]/ns0:number[1]" w:storeItemID="{584DB894-62EB-436C-AFF3-E7CAAF8E4356}"/>
                  <w:text/>
                </w:sdtPr>
                <w:sdtContent>
                  <w:r w:rsidR="00EE5642">
                    <w:t>3</w:t>
                  </w:r>
                </w:sdtContent>
              </w:sdt>
              <w:sdt>
                <w:sdtPr>
                  <w:id w:val="-1962104095"/>
                  <w:lock w:val="sdtContentLocked"/>
                  <w:group/>
                </w:sdtPr>
                <w:sdtContent>
                  <w:r w:rsidR="006159D2" w:rsidRPr="00494CE8">
                    <w:rPr>
                      <w:lang w:val="ru-RU"/>
                    </w:rPr>
                    <w:t>. С</w:t>
                  </w:r>
                  <w:r w:rsidR="006159D2" w:rsidRPr="00111ACD">
                    <w:rPr>
                      <w:lang w:val="ru-RU"/>
                    </w:rPr>
                    <w:t>.</w:t>
                  </w:r>
                  <w:r w:rsidR="006159D2" w:rsidRPr="009D1F54">
                    <w:t> </w:t>
                  </w:r>
                </w:sdtContent>
              </w:sdt>
              <w:r w:rsidR="006159D2" w:rsidRPr="009D1F54">
                <w:fldChar w:fldCharType="begin"/>
              </w:r>
              <w:r w:rsidR="006159D2" w:rsidRPr="00074EDF">
                <w:rPr>
                  <w:lang w:val="ru-RU"/>
                </w:rPr>
                <w:instrText xml:space="preserve"> </w:instrText>
              </w:r>
              <w:r w:rsidR="006159D2" w:rsidRPr="009D1F54">
                <w:instrText>PAGE</w:instrText>
              </w:r>
              <w:r w:rsidR="006159D2" w:rsidRPr="00074EDF">
                <w:rPr>
                  <w:lang w:val="ru-RU"/>
                </w:rPr>
                <w:instrText xml:space="preserve">  \* </w:instrText>
              </w:r>
              <w:r w:rsidR="006159D2" w:rsidRPr="009D1F54">
                <w:instrText>Arabic</w:instrText>
              </w:r>
              <w:r w:rsidR="006159D2" w:rsidRPr="00074EDF">
                <w:rPr>
                  <w:lang w:val="ru-RU"/>
                </w:rPr>
                <w:instrText xml:space="preserve">  \* </w:instrText>
              </w:r>
              <w:r w:rsidR="006159D2" w:rsidRPr="009D1F54">
                <w:instrText>MERGEFORMAT</w:instrText>
              </w:r>
              <w:r w:rsidR="006159D2" w:rsidRPr="00074EDF">
                <w:rPr>
                  <w:lang w:val="ru-RU"/>
                </w:rPr>
                <w:instrText xml:space="preserve"> </w:instrText>
              </w:r>
              <w:r w:rsidR="006159D2" w:rsidRPr="009D1F54">
                <w:fldChar w:fldCharType="separate"/>
              </w:r>
              <w:r w:rsidR="006159D2" w:rsidRPr="009F3947">
                <w:rPr>
                  <w:noProof/>
                  <w:lang w:val="ru-RU"/>
                </w:rPr>
                <w:t>1</w:t>
              </w:r>
              <w:r w:rsidR="006159D2" w:rsidRPr="009D1F54">
                <w:fldChar w:fldCharType="end"/>
              </w:r>
              <w:sdt>
                <w:sdtPr>
                  <w:id w:val="-535659634"/>
                  <w:lock w:val="sdtContentLocked"/>
                  <w:group/>
                </w:sdtPr>
                <w:sdtContent>
                  <w:r w:rsidR="006159D2">
                    <w:rPr>
                      <w:lang w:val="en-US"/>
                    </w:rPr>
                    <w:t>–</w:t>
                  </w:r>
                </w:sdtContent>
              </w:sdt>
              <w:r w:rsidR="006159D2" w:rsidRPr="009D1F54">
                <w:fldChar w:fldCharType="begin"/>
              </w:r>
              <w:r w:rsidR="006159D2" w:rsidRPr="00074EDF">
                <w:rPr>
                  <w:lang w:val="ru-RU"/>
                </w:rPr>
                <w:instrText xml:space="preserve"> </w:instrText>
              </w:r>
              <w:r w:rsidR="006159D2" w:rsidRPr="009D1F54">
                <w:instrText>DOCPROPERTY</w:instrText>
              </w:r>
              <w:r w:rsidR="006159D2" w:rsidRPr="00074EDF">
                <w:rPr>
                  <w:lang w:val="ru-RU"/>
                </w:rPr>
                <w:instrText xml:space="preserve">  </w:instrText>
              </w:r>
              <w:r w:rsidR="006159D2" w:rsidRPr="009D1F54">
                <w:instrText>Pages</w:instrText>
              </w:r>
              <w:r w:rsidR="006159D2" w:rsidRPr="00074EDF">
                <w:rPr>
                  <w:lang w:val="ru-RU"/>
                </w:rPr>
                <w:instrText xml:space="preserve">  \* </w:instrText>
              </w:r>
              <w:r w:rsidR="006159D2" w:rsidRPr="009D1F54">
                <w:instrText>MERGEFORMAT</w:instrText>
              </w:r>
              <w:r w:rsidR="006159D2" w:rsidRPr="00074EDF">
                <w:rPr>
                  <w:lang w:val="ru-RU"/>
                </w:rPr>
                <w:instrText xml:space="preserve"> </w:instrText>
              </w:r>
              <w:r w:rsidR="006159D2" w:rsidRPr="009D1F54">
                <w:fldChar w:fldCharType="separate"/>
              </w:r>
              <w:r w:rsidR="00723EB8" w:rsidRPr="00723EB8">
                <w:rPr>
                  <w:lang w:val="ru-RU"/>
                </w:rPr>
                <w:t>7</w:t>
              </w:r>
              <w:r w:rsidR="006159D2" w:rsidRPr="009D1F54">
                <w:fldChar w:fldCharType="end"/>
              </w:r>
              <w:sdt>
                <w:sdtPr>
                  <w:id w:val="1599755622"/>
                  <w:lock w:val="sdtContentLocked"/>
                  <w:group/>
                </w:sdtPr>
                <w:sdtContent>
                  <w:r w:rsidR="006159D2" w:rsidRPr="00074EDF">
                    <w:rPr>
                      <w:rFonts w:eastAsiaTheme="minorHAnsi"/>
                      <w:lang w:val="ru-RU"/>
                    </w:rPr>
                    <w:t xml:space="preserve">. </w:t>
                  </w:r>
                  <w:r w:rsidR="006159D2" w:rsidRPr="009D1F54">
                    <w:rPr>
                      <w:rFonts w:eastAsiaTheme="minorHAnsi"/>
                    </w:rPr>
                    <w:t>doi</w:t>
                  </w:r>
                  <w:r w:rsidR="006159D2">
                    <w:rPr>
                      <w:rFonts w:eastAsiaTheme="minorHAnsi"/>
                      <w:lang w:val="ru-RU"/>
                    </w:rPr>
                    <w:t>:10.20914/2310-1202-</w:t>
                  </w:r>
                </w:sdtContent>
              </w:sdt>
              <w:sdt>
                <w:sdtPr>
                  <w:alias w:val="Text_99"/>
                  <w:tag w:val="no"/>
                  <w:id w:val="-1945070926"/>
                  <w:lock w:val="sdtContentLocked"/>
                  <w:dataBinding w:prefixMappings="xmlns:ns0='http://AddIn Basic XML Script/Basic Nodes' " w:xpath="/ns0:basic_XML[1]/ns0:year[1]" w:storeItemID="{584DB894-62EB-436C-AFF3-E7CAAF8E4356}"/>
                  <w:text/>
                </w:sdtPr>
                <w:sdtContent>
                  <w:r w:rsidR="00EE5642">
                    <w:t>2026</w:t>
                  </w:r>
                </w:sdtContent>
              </w:sdt>
              <w:sdt>
                <w:sdtPr>
                  <w:id w:val="213702126"/>
                  <w:lock w:val="sdtContentLocked"/>
                  <w:group/>
                </w:sdtPr>
                <w:sdtContent>
                  <w:r w:rsidR="006159D2">
                    <w:t>-</w:t>
                  </w:r>
                </w:sdtContent>
              </w:sdt>
              <w:sdt>
                <w:sdtPr>
                  <w:alias w:val="Text_101"/>
                  <w:tag w:val="no"/>
                  <w:id w:val="1821610556"/>
                  <w:lock w:val="sdtContentLocked"/>
                  <w:dataBinding w:prefixMappings="xmlns:ns0='http://AddIn Basic XML Script/Basic Nodes' " w:xpath="/ns0:basic_XML[1]/ns0:number[1]" w:storeItemID="{584DB894-62EB-436C-AFF3-E7CAAF8E4356}"/>
                  <w:text/>
                </w:sdtPr>
                <w:sdtContent>
                  <w:r w:rsidR="00EE5642">
                    <w:t>3</w:t>
                  </w:r>
                </w:sdtContent>
              </w:sdt>
              <w:sdt>
                <w:sdtPr>
                  <w:id w:val="1797335594"/>
                  <w:lock w:val="sdtContentLocked"/>
                  <w:group/>
                </w:sdtPr>
                <w:sdtContent>
                  <w:r w:rsidR="006159D2">
                    <w:rPr>
                      <w:rFonts w:eastAsiaTheme="minorHAnsi"/>
                      <w:lang w:val="ru-RU"/>
                    </w:rPr>
                    <w:t>-</w:t>
                  </w:r>
                </w:sdtContent>
              </w:sdt>
              <w:r w:rsidR="006159D2" w:rsidRPr="009D1F54">
                <w:fldChar w:fldCharType="begin"/>
              </w:r>
              <w:r w:rsidR="006159D2" w:rsidRPr="00074EDF">
                <w:rPr>
                  <w:rFonts w:eastAsiaTheme="minorHAnsi"/>
                  <w:lang w:val="ru-RU"/>
                </w:rPr>
                <w:instrText xml:space="preserve"> </w:instrText>
              </w:r>
              <w:r w:rsidR="006159D2" w:rsidRPr="009D1F54">
                <w:rPr>
                  <w:rFonts w:eastAsiaTheme="minorHAnsi"/>
                </w:rPr>
                <w:instrText>PAGE</w:instrText>
              </w:r>
              <w:r w:rsidR="006159D2" w:rsidRPr="00074EDF">
                <w:rPr>
                  <w:rFonts w:eastAsiaTheme="minorHAnsi"/>
                  <w:lang w:val="ru-RU"/>
                </w:rPr>
                <w:instrText xml:space="preserve">   \* </w:instrText>
              </w:r>
              <w:r w:rsidR="006159D2" w:rsidRPr="009D1F54">
                <w:rPr>
                  <w:rFonts w:eastAsiaTheme="minorHAnsi"/>
                </w:rPr>
                <w:instrText>MERGEFORMAT</w:instrText>
              </w:r>
              <w:r w:rsidR="006159D2" w:rsidRPr="00074EDF">
                <w:rPr>
                  <w:rFonts w:eastAsiaTheme="minorHAnsi"/>
                  <w:lang w:val="ru-RU"/>
                </w:rPr>
                <w:instrText xml:space="preserve"> </w:instrText>
              </w:r>
              <w:r w:rsidR="006159D2" w:rsidRPr="009D1F54">
                <w:fldChar w:fldCharType="separate"/>
              </w:r>
              <w:r w:rsidR="006159D2" w:rsidRPr="009F3947">
                <w:rPr>
                  <w:rFonts w:eastAsiaTheme="minorHAnsi"/>
                  <w:noProof/>
                  <w:lang w:val="ru-RU"/>
                </w:rPr>
                <w:t>1</w:t>
              </w:r>
              <w:r w:rsidR="006159D2" w:rsidRPr="009D1F54">
                <w:fldChar w:fldCharType="end"/>
              </w:r>
              <w:sdt>
                <w:sdtPr>
                  <w:id w:val="-632567037"/>
                  <w:lock w:val="sdtContentLocked"/>
                  <w:group/>
                </w:sdtPr>
                <w:sdtContent>
                  <w:r w:rsidR="006159D2">
                    <w:rPr>
                      <w:rFonts w:eastAsiaTheme="minorHAnsi"/>
                      <w:lang w:val="ru-RU"/>
                    </w:rPr>
                    <w:t>-</w:t>
                  </w:r>
                </w:sdtContent>
              </w:sdt>
              <w:r w:rsidR="006159D2" w:rsidRPr="009D1F54">
                <w:fldChar w:fldCharType="begin"/>
              </w:r>
              <w:r w:rsidR="006159D2" w:rsidRPr="00074EDF">
                <w:rPr>
                  <w:lang w:val="ru-RU"/>
                </w:rPr>
                <w:instrText xml:space="preserve"> </w:instrText>
              </w:r>
              <w:r w:rsidR="006159D2" w:rsidRPr="009D1F54">
                <w:instrText>DOCPROPERTY</w:instrText>
              </w:r>
              <w:r w:rsidR="006159D2" w:rsidRPr="00074EDF">
                <w:rPr>
                  <w:lang w:val="ru-RU"/>
                </w:rPr>
                <w:instrText xml:space="preserve">  </w:instrText>
              </w:r>
              <w:r w:rsidR="006159D2" w:rsidRPr="009D1F54">
                <w:instrText>Pages</w:instrText>
              </w:r>
              <w:r w:rsidR="006159D2" w:rsidRPr="00074EDF">
                <w:rPr>
                  <w:lang w:val="ru-RU"/>
                </w:rPr>
                <w:instrText xml:space="preserve">  \* </w:instrText>
              </w:r>
              <w:r w:rsidR="006159D2" w:rsidRPr="009D1F54">
                <w:instrText>MERGEFORMAT</w:instrText>
              </w:r>
              <w:r w:rsidR="006159D2" w:rsidRPr="00074EDF">
                <w:rPr>
                  <w:lang w:val="ru-RU"/>
                </w:rPr>
                <w:instrText xml:space="preserve"> </w:instrText>
              </w:r>
              <w:r w:rsidR="006159D2" w:rsidRPr="009D1F54">
                <w:fldChar w:fldCharType="separate"/>
              </w:r>
              <w:r w:rsidR="00723EB8" w:rsidRPr="00723EB8">
                <w:rPr>
                  <w:lang w:val="ru-RU"/>
                </w:rPr>
                <w:t>7</w:t>
              </w:r>
              <w:r w:rsidR="006159D2" w:rsidRPr="009D1F54">
                <w:fldChar w:fldCharType="end"/>
              </w:r>
            </w:p>
          </w:sdtContent>
        </w:sdt>
      </w:tc>
      <w:tc>
        <w:tcPr>
          <w:tcW w:w="4814" w:type="dxa"/>
        </w:tcPr>
        <w:sdt>
          <w:sdtPr>
            <w:rPr>
              <w:lang w:val="en-US"/>
            </w:rPr>
            <w:id w:val="351234953"/>
            <w:lock w:val="sdtContentLocked"/>
            <w:group/>
          </w:sdtPr>
          <w:sdtEndPr>
            <w:rPr>
              <w:lang w:val="en-CA"/>
            </w:rPr>
          </w:sdtEndPr>
          <w:sdtContent>
            <w:p w14:paraId="7E0E33E1" w14:textId="11B0919A" w:rsidR="006159D2" w:rsidRPr="00D342BD" w:rsidRDefault="00000000" w:rsidP="009F3947">
              <w:pPr>
                <w:pStyle w:val="VSUETCite"/>
                <w:cnfStyle w:val="000000000000" w:firstRow="0" w:lastRow="0" w:firstColumn="0" w:lastColumn="0" w:oddVBand="0" w:evenVBand="0" w:oddHBand="0" w:evenHBand="0" w:firstRowFirstColumn="0" w:firstRowLastColumn="0" w:lastRowFirstColumn="0" w:lastRowLastColumn="0"/>
                <w:rPr>
                  <w:rFonts w:eastAsiaTheme="minorHAnsi"/>
                  <w:lang w:val="en-US"/>
                </w:rPr>
              </w:pPr>
              <w:sdt>
                <w:sdtPr>
                  <w:alias w:val="Text_102"/>
                  <w:tag w:val="no"/>
                  <w:id w:val="-654830721"/>
                  <w:lock w:val="sdtLocked"/>
                  <w:dataBinding w:prefixMappings="xmlns:ns0='http://AddIn Basic XML Script/Basic Nodes' " w:xpath="/ns0:basic_XML[1]/ns0:authors[2]" w:storeItemID="{584DB894-62EB-436C-AFF3-E7CAAF8E4356}"/>
                  <w:text/>
                </w:sdtPr>
                <w:sdtContent>
                  <w:r w:rsidR="006159D2" w:rsidRPr="00F83433">
                    <w:rPr>
                      <w:lang w:val="ru-RU"/>
                    </w:rPr>
                    <w:t>ВВЕДИТЕ ЗДЕСЬ Lastname F.S., Lastname F.S. …</w:t>
                  </w:r>
                </w:sdtContent>
              </w:sdt>
              <w:r w:rsidR="006159D2" w:rsidRPr="00EA5DC7">
                <w:rPr>
                  <w:lang w:val="ru-RU"/>
                </w:rPr>
                <w:t xml:space="preserve"> </w:t>
              </w:r>
              <w:sdt>
                <w:sdtPr>
                  <w:alias w:val="text_103"/>
                  <w:tag w:val="no"/>
                  <w:id w:val="1639151996"/>
                  <w:lock w:val="sdtLocked"/>
                  <w:dataBinding w:prefixMappings="xmlns:ns0='http://AddIn Basic XML Script/Basic Nodes' " w:xpath="/ns0:basic_XML[1]/ns0:title[2]" w:storeItemID="{584DB894-62EB-436C-AFF3-E7CAAF8E4356}"/>
                  <w:text/>
                </w:sdtPr>
                <w:sdtContent>
                  <w:r w:rsidR="006159D2" w:rsidRPr="008A7697">
                    <w:rPr>
                      <w:lang w:val="ru-RU"/>
                    </w:rPr>
                    <w:t>Введите здесь название статьи на английском языке</w:t>
                  </w:r>
                </w:sdtContent>
              </w:sdt>
              <w:sdt>
                <w:sdtPr>
                  <w:id w:val="-1934504705"/>
                  <w:lock w:val="sdtContentLocked"/>
                  <w:group/>
                </w:sdtPr>
                <w:sdtContent>
                  <w:r w:rsidR="006159D2" w:rsidRPr="001D7938">
                    <w:rPr>
                      <w:lang w:val="ru-RU"/>
                    </w:rPr>
                    <w:t xml:space="preserve">. </w:t>
                  </w:r>
                  <w:r w:rsidR="006159D2" w:rsidRPr="00751CD9">
                    <w:rPr>
                      <w:i/>
                    </w:rPr>
                    <w:t>Vestnik</w:t>
                  </w:r>
                  <w:bookmarkStart w:id="55" w:name="OLE_LINK47"/>
                  <w:bookmarkStart w:id="56" w:name="OLE_LINK48"/>
                  <w:r w:rsidR="006159D2">
                    <w:rPr>
                      <w:lang w:val="en-US"/>
                    </w:rPr>
                    <w:t> </w:t>
                  </w:r>
                  <w:r w:rsidR="006159D2" w:rsidRPr="00494CE8">
                    <w:rPr>
                      <w:i/>
                      <w:lang w:val="en-US"/>
                    </w:rPr>
                    <w:t>V</w:t>
                  </w:r>
                  <w:r w:rsidR="006159D2">
                    <w:rPr>
                      <w:i/>
                      <w:lang w:val="en-US"/>
                    </w:rPr>
                    <w:t>GUIT</w:t>
                  </w:r>
                  <w:bookmarkEnd w:id="55"/>
                  <w:bookmarkEnd w:id="56"/>
                  <w:r w:rsidR="006159D2">
                    <w:rPr>
                      <w:lang w:val="en-US"/>
                    </w:rPr>
                    <w:t xml:space="preserve"> </w:t>
                  </w:r>
                  <w:r w:rsidR="006159D2" w:rsidRPr="00D97693">
                    <w:rPr>
                      <w:lang w:val="en-US"/>
                    </w:rPr>
                    <w:t>[</w:t>
                  </w:r>
                  <w:r w:rsidR="006159D2" w:rsidRPr="009D1F54">
                    <w:t>Proceedings</w:t>
                  </w:r>
                  <w:r w:rsidR="006159D2">
                    <w:rPr>
                      <w:lang w:val="en-US"/>
                    </w:rPr>
                    <w:t> </w:t>
                  </w:r>
                  <w:r w:rsidR="006159D2" w:rsidRPr="009D1F54">
                    <w:t>of</w:t>
                  </w:r>
                  <w:r w:rsidR="006159D2">
                    <w:rPr>
                      <w:lang w:val="en-US"/>
                    </w:rPr>
                    <w:t> </w:t>
                  </w:r>
                  <w:r w:rsidR="006159D2">
                    <w:t>VSUET</w:t>
                  </w:r>
                  <w:r w:rsidR="006159D2" w:rsidRPr="00D97693">
                    <w:rPr>
                      <w:lang w:val="en-US"/>
                    </w:rPr>
                    <w:t xml:space="preserve">]. </w:t>
                  </w:r>
                  <w:sdt>
                    <w:sdtPr>
                      <w:alias w:val="Text_104"/>
                      <w:tag w:val="no"/>
                      <w:id w:val="-979300289"/>
                      <w:lock w:val="sdtContentLocked"/>
                      <w:dataBinding w:prefixMappings="xmlns:ns0='http://AddIn Basic XML Script/Basic Nodes' " w:xpath="/ns0:basic_XML[1]/ns0:year[1]" w:storeItemID="{584DB894-62EB-436C-AFF3-E7CAAF8E4356}"/>
                      <w:text/>
                    </w:sdtPr>
                    <w:sdtContent>
                      <w:r w:rsidR="00EE5642">
                        <w:t>2026</w:t>
                      </w:r>
                    </w:sdtContent>
                  </w:sdt>
                </w:sdtContent>
              </w:sdt>
              <w:sdt>
                <w:sdtPr>
                  <w:id w:val="-1355112135"/>
                  <w:lock w:val="sdtContentLocked"/>
                  <w:group/>
                </w:sdtPr>
                <w:sdtContent>
                  <w:r w:rsidR="006159D2">
                    <w:t>. vol. </w:t>
                  </w:r>
                </w:sdtContent>
              </w:sdt>
              <w:sdt>
                <w:sdtPr>
                  <w:alias w:val="text43534_2"/>
                  <w:tag w:val="no"/>
                  <w:id w:val="-1715880512"/>
                  <w:lock w:val="sdtContentLocked"/>
                  <w:dataBinding w:prefixMappings="xmlns:ns0='http://AddIn Basic XML Script/Basic Nodes' " w:xpath="/ns0:basic_XML[1]/ns0:vol[1]" w:storeItemID="{584DB894-62EB-436C-AFF3-E7CAAF8E4356}"/>
                  <w:text/>
                </w:sdtPr>
                <w:sdtContent>
                  <w:r w:rsidR="00EE5642">
                    <w:t>88</w:t>
                  </w:r>
                </w:sdtContent>
              </w:sdt>
              <w:sdt>
                <w:sdtPr>
                  <w:id w:val="-1763525222"/>
                  <w:lock w:val="sdtContentLocked"/>
                  <w:group/>
                </w:sdtPr>
                <w:sdtContent>
                  <w:r w:rsidR="006159D2" w:rsidRPr="00053794">
                    <w:rPr>
                      <w:lang w:val="en-US"/>
                    </w:rPr>
                    <w:t>.</w:t>
                  </w:r>
                  <w:r w:rsidR="006159D2">
                    <w:rPr>
                      <w:lang w:val="en-US"/>
                    </w:rPr>
                    <w:t> </w:t>
                  </w:r>
                  <w:r w:rsidR="006159D2" w:rsidRPr="009D1F54">
                    <w:rPr>
                      <w:rFonts w:eastAsiaTheme="minorHAnsi"/>
                    </w:rPr>
                    <w:t>no</w:t>
                  </w:r>
                  <w:r w:rsidR="006159D2" w:rsidRPr="00053794">
                    <w:rPr>
                      <w:rFonts w:eastAsiaTheme="minorHAnsi"/>
                      <w:lang w:val="en-US"/>
                    </w:rPr>
                    <w:t>.</w:t>
                  </w:r>
                  <w:r w:rsidR="006159D2" w:rsidRPr="009D1F54">
                    <w:rPr>
                      <w:rFonts w:eastAsiaTheme="minorHAnsi"/>
                    </w:rPr>
                    <w:t> </w:t>
                  </w:r>
                </w:sdtContent>
              </w:sdt>
              <w:sdt>
                <w:sdtPr>
                  <w:alias w:val="Text_105"/>
                  <w:tag w:val="no"/>
                  <w:id w:val="600917914"/>
                  <w:lock w:val="sdtContentLocked"/>
                  <w:dataBinding w:prefixMappings="xmlns:ns0='http://AddIn Basic XML Script/Basic Nodes' " w:xpath="/ns0:basic_XML[1]/ns0:number[1]" w:storeItemID="{584DB894-62EB-436C-AFF3-E7CAAF8E4356}"/>
                  <w:text/>
                </w:sdtPr>
                <w:sdtContent>
                  <w:r w:rsidR="00EE5642">
                    <w:t>3</w:t>
                  </w:r>
                </w:sdtContent>
              </w:sdt>
              <w:sdt>
                <w:sdtPr>
                  <w:id w:val="1021429806"/>
                  <w:lock w:val="sdtContentLocked"/>
                  <w:group/>
                </w:sdtPr>
                <w:sdtContent>
                  <w:r w:rsidR="006159D2" w:rsidRPr="00053794">
                    <w:rPr>
                      <w:lang w:val="en-US"/>
                    </w:rPr>
                    <w:t>.</w:t>
                  </w:r>
                  <w:r w:rsidR="006159D2">
                    <w:rPr>
                      <w:lang w:val="en-US"/>
                    </w:rPr>
                    <w:t> </w:t>
                  </w:r>
                  <w:r w:rsidR="006159D2" w:rsidRPr="009D1F54">
                    <w:t>pp</w:t>
                  </w:r>
                  <w:r w:rsidR="006159D2" w:rsidRPr="00053794">
                    <w:rPr>
                      <w:lang w:val="en-US"/>
                    </w:rPr>
                    <w:t>.</w:t>
                  </w:r>
                  <w:r w:rsidR="006159D2" w:rsidRPr="009D1F54">
                    <w:t> </w:t>
                  </w:r>
                </w:sdtContent>
              </w:sdt>
              <w:r w:rsidR="006159D2" w:rsidRPr="009D1F54">
                <w:fldChar w:fldCharType="begin"/>
              </w:r>
              <w:r w:rsidR="006159D2" w:rsidRPr="00053794">
                <w:rPr>
                  <w:rFonts w:eastAsiaTheme="minorHAnsi"/>
                  <w:lang w:val="en-US"/>
                </w:rPr>
                <w:instrText xml:space="preserve"> </w:instrText>
              </w:r>
              <w:r w:rsidR="006159D2" w:rsidRPr="009D1F54">
                <w:rPr>
                  <w:rFonts w:eastAsiaTheme="minorHAnsi"/>
                </w:rPr>
                <w:instrText>PAGE</w:instrText>
              </w:r>
              <w:r w:rsidR="006159D2" w:rsidRPr="00053794">
                <w:rPr>
                  <w:rFonts w:eastAsiaTheme="minorHAnsi"/>
                  <w:lang w:val="en-US"/>
                </w:rPr>
                <w:instrText xml:space="preserve">   \* </w:instrText>
              </w:r>
              <w:r w:rsidR="006159D2" w:rsidRPr="009D1F54">
                <w:rPr>
                  <w:rFonts w:eastAsiaTheme="minorHAnsi"/>
                </w:rPr>
                <w:instrText>MERGEFORMAT</w:instrText>
              </w:r>
              <w:r w:rsidR="006159D2" w:rsidRPr="00053794">
                <w:rPr>
                  <w:rFonts w:eastAsiaTheme="minorHAnsi"/>
                  <w:lang w:val="en-US"/>
                </w:rPr>
                <w:instrText xml:space="preserve"> </w:instrText>
              </w:r>
              <w:r w:rsidR="006159D2" w:rsidRPr="009D1F54">
                <w:fldChar w:fldCharType="separate"/>
              </w:r>
              <w:r w:rsidR="006159D2" w:rsidRPr="009F3947">
                <w:rPr>
                  <w:rFonts w:eastAsiaTheme="minorHAnsi"/>
                  <w:noProof/>
                  <w:lang w:val="en-US"/>
                </w:rPr>
                <w:t>1</w:t>
              </w:r>
              <w:r w:rsidR="006159D2" w:rsidRPr="009D1F54">
                <w:fldChar w:fldCharType="end"/>
              </w:r>
              <w:sdt>
                <w:sdtPr>
                  <w:id w:val="-153763110"/>
                  <w:lock w:val="sdtContentLocked"/>
                  <w:group/>
                </w:sdtPr>
                <w:sdtContent>
                  <w:r w:rsidR="006159D2">
                    <w:rPr>
                      <w:rFonts w:eastAsiaTheme="minorHAnsi"/>
                    </w:rPr>
                    <w:t>–</w:t>
                  </w:r>
                </w:sdtContent>
              </w:sdt>
              <w:r w:rsidR="006159D2" w:rsidRPr="009D1F54">
                <w:fldChar w:fldCharType="begin"/>
              </w:r>
              <w:r w:rsidR="006159D2" w:rsidRPr="00053794">
                <w:rPr>
                  <w:lang w:val="en-US"/>
                </w:rPr>
                <w:instrText xml:space="preserve"> </w:instrText>
              </w:r>
              <w:r w:rsidR="006159D2" w:rsidRPr="009D1F54">
                <w:instrText>DOCPROPERTY</w:instrText>
              </w:r>
              <w:r w:rsidR="006159D2" w:rsidRPr="00053794">
                <w:rPr>
                  <w:lang w:val="en-US"/>
                </w:rPr>
                <w:instrText xml:space="preserve">  </w:instrText>
              </w:r>
              <w:r w:rsidR="006159D2" w:rsidRPr="009D1F54">
                <w:instrText>Pages</w:instrText>
              </w:r>
              <w:r w:rsidR="006159D2" w:rsidRPr="00053794">
                <w:rPr>
                  <w:lang w:val="en-US"/>
                </w:rPr>
                <w:instrText xml:space="preserve">  \* </w:instrText>
              </w:r>
              <w:r w:rsidR="006159D2" w:rsidRPr="009D1F54">
                <w:instrText>MERGEFORMAT</w:instrText>
              </w:r>
              <w:r w:rsidR="006159D2" w:rsidRPr="00053794">
                <w:rPr>
                  <w:lang w:val="en-US"/>
                </w:rPr>
                <w:instrText xml:space="preserve"> </w:instrText>
              </w:r>
              <w:r w:rsidR="006159D2" w:rsidRPr="009D1F54">
                <w:fldChar w:fldCharType="separate"/>
              </w:r>
              <w:r w:rsidR="00723EB8" w:rsidRPr="00723EB8">
                <w:rPr>
                  <w:lang w:val="en-US"/>
                </w:rPr>
                <w:t>7</w:t>
              </w:r>
              <w:r w:rsidR="006159D2" w:rsidRPr="009D1F54">
                <w:fldChar w:fldCharType="end"/>
              </w:r>
              <w:r w:rsidR="006159D2" w:rsidRPr="00053794">
                <w:rPr>
                  <w:lang w:val="en-US"/>
                </w:rPr>
                <w:t>. (</w:t>
              </w:r>
              <w:r w:rsidR="006159D2" w:rsidRPr="009D1F54">
                <w:t>in</w:t>
              </w:r>
              <w:r w:rsidR="006159D2" w:rsidRPr="00D97693">
                <w:rPr>
                  <w:lang w:val="en-US"/>
                </w:rPr>
                <w:t> </w:t>
              </w:r>
              <w:r w:rsidR="006159D2" w:rsidRPr="009D1F54">
                <w:t>Russ</w:t>
              </w:r>
              <w:r w:rsidR="006159D2">
                <w:t>ian</w:t>
              </w:r>
              <w:r w:rsidR="006159D2" w:rsidRPr="00053794">
                <w:rPr>
                  <w:lang w:val="en-US"/>
                </w:rPr>
                <w:t>)</w:t>
              </w:r>
              <w:sdt>
                <w:sdtPr>
                  <w:id w:val="-1884857576"/>
                  <w:lock w:val="sdtContentLocked"/>
                  <w:group/>
                </w:sdtPr>
                <w:sdtContent>
                  <w:r w:rsidR="006159D2" w:rsidRPr="009D1F54">
                    <w:t>. doi:10.20914/2310</w:t>
                  </w:r>
                  <w:r w:rsidR="006159D2">
                    <w:t>-</w:t>
                  </w:r>
                  <w:r w:rsidR="006159D2" w:rsidRPr="009D1F54">
                    <w:t>1202</w:t>
                  </w:r>
                  <w:r w:rsidR="006159D2">
                    <w:t>-</w:t>
                  </w:r>
                </w:sdtContent>
              </w:sdt>
              <w:sdt>
                <w:sdtPr>
                  <w:alias w:val="Text_106"/>
                  <w:tag w:val="no"/>
                  <w:id w:val="238227134"/>
                  <w:lock w:val="sdtContentLocked"/>
                  <w:dataBinding w:prefixMappings="xmlns:ns0='http://AddIn Basic XML Script/Basic Nodes' " w:xpath="/ns0:basic_XML[1]/ns0:year[1]" w:storeItemID="{584DB894-62EB-436C-AFF3-E7CAAF8E4356}"/>
                  <w:text/>
                </w:sdtPr>
                <w:sdtContent>
                  <w:r w:rsidR="00EE5642">
                    <w:t>2026</w:t>
                  </w:r>
                </w:sdtContent>
              </w:sdt>
              <w:sdt>
                <w:sdtPr>
                  <w:id w:val="-718203042"/>
                  <w:lock w:val="sdtContentLocked"/>
                  <w:group/>
                </w:sdtPr>
                <w:sdtContent>
                  <w:r w:rsidR="006159D2">
                    <w:t>-</w:t>
                  </w:r>
                </w:sdtContent>
              </w:sdt>
              <w:sdt>
                <w:sdtPr>
                  <w:alias w:val="Text_107"/>
                  <w:tag w:val="no"/>
                  <w:id w:val="-918490277"/>
                  <w:lock w:val="sdtContentLocked"/>
                  <w:dataBinding w:prefixMappings="xmlns:ns0='http://AddIn Basic XML Script/Basic Nodes' " w:xpath="/ns0:basic_XML[1]/ns0:number[1]" w:storeItemID="{584DB894-62EB-436C-AFF3-E7CAAF8E4356}"/>
                  <w:text/>
                </w:sdtPr>
                <w:sdtContent>
                  <w:r w:rsidR="00EE5642">
                    <w:t>3</w:t>
                  </w:r>
                </w:sdtContent>
              </w:sdt>
              <w:sdt>
                <w:sdtPr>
                  <w:id w:val="1619175965"/>
                  <w:lock w:val="sdtContentLocked"/>
                  <w:group/>
                </w:sdtPr>
                <w:sdtContent>
                  <w:r w:rsidR="006159D2">
                    <w:t>-</w:t>
                  </w:r>
                </w:sdtContent>
              </w:sdt>
              <w:r w:rsidR="006159D2" w:rsidRPr="009D1F54">
                <w:fldChar w:fldCharType="begin"/>
              </w:r>
              <w:r w:rsidR="006159D2" w:rsidRPr="009D1F54">
                <w:instrText xml:space="preserve"> PAGE   \* MERGEFORMAT </w:instrText>
              </w:r>
              <w:r w:rsidR="006159D2" w:rsidRPr="009D1F54">
                <w:fldChar w:fldCharType="separate"/>
              </w:r>
              <w:r w:rsidR="006159D2">
                <w:rPr>
                  <w:noProof/>
                </w:rPr>
                <w:t>1</w:t>
              </w:r>
              <w:r w:rsidR="006159D2" w:rsidRPr="009D1F54">
                <w:fldChar w:fldCharType="end"/>
              </w:r>
              <w:sdt>
                <w:sdtPr>
                  <w:id w:val="-2111731021"/>
                  <w:lock w:val="sdtContentLocked"/>
                  <w:group/>
                </w:sdtPr>
                <w:sdtContent>
                  <w:r w:rsidR="006159D2">
                    <w:t>-</w:t>
                  </w:r>
                </w:sdtContent>
              </w:sdt>
              <w:r w:rsidR="006159D2" w:rsidRPr="009D1F54">
                <w:fldChar w:fldCharType="begin"/>
              </w:r>
              <w:r w:rsidR="006159D2" w:rsidRPr="009D1F54">
                <w:instrText xml:space="preserve"> DOCPROPERTY  Pages  \* MERGEFORMAT </w:instrText>
              </w:r>
              <w:r w:rsidR="006159D2" w:rsidRPr="009D1F54">
                <w:fldChar w:fldCharType="separate"/>
              </w:r>
              <w:r w:rsidR="00723EB8">
                <w:t>7</w:t>
              </w:r>
              <w:r w:rsidR="006159D2" w:rsidRPr="009D1F54">
                <w:fldChar w:fldCharType="end"/>
              </w:r>
            </w:p>
          </w:sdtContent>
        </w:sdt>
      </w:tc>
    </w:tr>
  </w:tbl>
  <w:sdt>
    <w:sdtPr>
      <w:rPr>
        <w:sz w:val="16"/>
        <w:szCs w:val="16"/>
      </w:rPr>
      <w:id w:val="1230728758"/>
      <w:docPartObj>
        <w:docPartGallery w:val="Page Numbers (Bottom of Page)"/>
        <w:docPartUnique/>
      </w:docPartObj>
    </w:sdtPr>
    <w:sdtEndPr>
      <w:rPr>
        <w:sz w:val="24"/>
        <w:szCs w:val="22"/>
      </w:rPr>
    </w:sdtEndPr>
    <w:sdtContent>
      <w:p w14:paraId="6C76B16A" w14:textId="7C525C4C" w:rsidR="006159D2" w:rsidRPr="000905FE" w:rsidRDefault="006159D2" w:rsidP="00160970">
        <w:pPr>
          <w:jc w:val="right"/>
          <w:rPr>
            <w:sz w:val="24"/>
            <w:szCs w:val="22"/>
          </w:rPr>
        </w:pPr>
        <w:r w:rsidRPr="000905FE">
          <w:rPr>
            <w:sz w:val="24"/>
            <w:szCs w:val="22"/>
          </w:rPr>
          <w:fldChar w:fldCharType="begin"/>
        </w:r>
        <w:r w:rsidRPr="000905FE">
          <w:rPr>
            <w:sz w:val="24"/>
            <w:szCs w:val="22"/>
          </w:rPr>
          <w:instrText>PAGE   \* MERGEFORMAT</w:instrText>
        </w:r>
        <w:r w:rsidRPr="000905FE">
          <w:rPr>
            <w:sz w:val="24"/>
            <w:szCs w:val="22"/>
          </w:rPr>
          <w:fldChar w:fldCharType="separate"/>
        </w:r>
        <w:r>
          <w:rPr>
            <w:noProof/>
            <w:sz w:val="24"/>
            <w:szCs w:val="22"/>
          </w:rPr>
          <w:t>1</w:t>
        </w:r>
        <w:r w:rsidRPr="000905FE">
          <w:rPr>
            <w:sz w:val="24"/>
            <w:szCs w:val="22"/>
          </w:rPr>
          <w:fldChar w:fldCharType="end"/>
        </w:r>
      </w:p>
    </w:sdtContent>
  </w:sdt>
  <w:p w14:paraId="20812DB1" w14:textId="77777777" w:rsidR="006159D2" w:rsidRPr="009828F6" w:rsidRDefault="006159D2" w:rsidP="00C62BE5">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C3105" w14:textId="77777777" w:rsidR="001255E7" w:rsidRDefault="001255E7" w:rsidP="000B670B">
      <w:r>
        <w:separator/>
      </w:r>
    </w:p>
  </w:footnote>
  <w:footnote w:type="continuationSeparator" w:id="0">
    <w:p w14:paraId="08F71A37" w14:textId="77777777" w:rsidR="001255E7" w:rsidRDefault="001255E7" w:rsidP="000B67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onotype Corsiva" w:eastAsiaTheme="minorHAnsi" w:hAnsi="Monotype Corsiva"/>
        <w:b/>
        <w:i/>
        <w:sz w:val="22"/>
        <w:szCs w:val="20"/>
        <w:lang w:val="en-US" w:eastAsia="en-US"/>
      </w:rPr>
      <w:id w:val="-1466422953"/>
      <w:lock w:val="sdtContentLocked"/>
      <w:placeholder>
        <w:docPart w:val="CE8324DAAFE7470AACA3826D7B0CFD1A"/>
      </w:placeholder>
      <w:group/>
    </w:sdtPr>
    <w:sdtEndPr>
      <w:rPr>
        <w:sz w:val="2"/>
        <w:szCs w:val="2"/>
        <w:lang w:val="ru-RU"/>
      </w:rPr>
    </w:sdtEndPr>
    <w:sdtContent>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7"/>
          <w:gridCol w:w="2101"/>
        </w:tblGrid>
        <w:tr w:rsidR="006159D2" w:rsidRPr="00DB07E3" w14:paraId="174EDB3E" w14:textId="77777777" w:rsidTr="0002531B">
          <w:tc>
            <w:tcPr>
              <w:cnfStyle w:val="001000000000" w:firstRow="0" w:lastRow="0" w:firstColumn="1" w:lastColumn="0" w:oddVBand="0" w:evenVBand="0" w:oddHBand="0" w:evenHBand="0" w:firstRowFirstColumn="0" w:firstRowLastColumn="0" w:lastRowFirstColumn="0" w:lastRowLastColumn="0"/>
              <w:tcW w:w="3910" w:type="pct"/>
            </w:tcPr>
            <w:p w14:paraId="6C37132A" w14:textId="1F29A5C5" w:rsidR="006159D2" w:rsidRPr="00DB07E3" w:rsidRDefault="00000000" w:rsidP="001D0D5E">
              <w:pPr>
                <w:pStyle w:val="a6"/>
                <w:rPr>
                  <w:rFonts w:ascii="Monotype Corsiva" w:hAnsi="Monotype Corsiva"/>
                  <w:b/>
                  <w:i/>
                  <w:szCs w:val="20"/>
                  <w:lang w:val="en-US"/>
                </w:rPr>
              </w:pPr>
              <w:sdt>
                <w:sdtPr>
                  <w:rPr>
                    <w:rFonts w:ascii="Monotype Corsiva" w:hAnsi="Monotype Corsiva"/>
                    <w:b/>
                    <w:i/>
                    <w:szCs w:val="20"/>
                    <w:lang w:val="en-US"/>
                  </w:rPr>
                  <w:alias w:val="Text_924"/>
                  <w:tag w:val="no"/>
                  <w:id w:val="1998457735"/>
                  <w:lock w:val="sdtLocked"/>
                  <w:placeholder>
                    <w:docPart w:val="75C885B7D8294404A916CB7924FAF7EE"/>
                  </w:placeholder>
                  <w:dataBinding w:prefixMappings="xmlns:ns0='http://AddIn Basic XML Script/Basic Nodes' " w:xpath="/ns0:basic_XML[1]/ns0:authors2_en[1]" w:storeItemID="{584DB894-62EB-436C-AFF3-E7CAAF8E4356}"/>
                  <w:text/>
                </w:sdtPr>
                <w:sdtContent>
                  <w:r w:rsidR="006159D2" w:rsidRPr="00DB07E3">
                    <w:rPr>
                      <w:rFonts w:ascii="Monotype Corsiva" w:hAnsi="Monotype Corsiva"/>
                      <w:b/>
                      <w:i/>
                      <w:szCs w:val="20"/>
                      <w:lang w:val="en-US"/>
                    </w:rPr>
                    <w:t>Lastname F.S. et al.</w:t>
                  </w:r>
                </w:sdtContent>
              </w:sdt>
              <w:r w:rsidR="006159D2" w:rsidRPr="00DB07E3">
                <w:rPr>
                  <w:rFonts w:ascii="Monotype Corsiva" w:hAnsi="Monotype Corsiva"/>
                  <w:b/>
                  <w:i/>
                  <w:szCs w:val="20"/>
                  <w:lang w:val="en-US"/>
                </w:rPr>
                <w:t xml:space="preserve"> </w:t>
              </w:r>
              <w:sdt>
                <w:sdtPr>
                  <w:rPr>
                    <w:rFonts w:ascii="Monotype Corsiva" w:hAnsi="Monotype Corsiva"/>
                    <w:b/>
                    <w:i/>
                    <w:szCs w:val="20"/>
                    <w:lang w:val="en-US"/>
                  </w:rPr>
                  <w:alias w:val="journal_3"/>
                  <w:tag w:val="no"/>
                  <w:id w:val="909586483"/>
                  <w:lock w:val="sdtContentLocked"/>
                  <w:placeholder>
                    <w:docPart w:val="04731A428DC54A55A16D73677ACB3FE0"/>
                  </w:placeholder>
                  <w:text/>
                </w:sdtPr>
                <w:sdtContent>
                  <w:r w:rsidR="006159D2" w:rsidRPr="00DB07E3">
                    <w:rPr>
                      <w:rFonts w:ascii="Monotype Corsiva" w:hAnsi="Monotype Corsiva"/>
                      <w:b/>
                      <w:i/>
                      <w:szCs w:val="20"/>
                      <w:lang w:val="en-US"/>
                    </w:rPr>
                    <w:t>Proceedings of VSUET</w:t>
                  </w:r>
                </w:sdtContent>
              </w:sdt>
              <w:r w:rsidR="006159D2" w:rsidRPr="00DB07E3">
                <w:rPr>
                  <w:rFonts w:ascii="Monotype Corsiva" w:hAnsi="Monotype Corsiva"/>
                  <w:b/>
                  <w:i/>
                  <w:szCs w:val="20"/>
                  <w:lang w:val="en-US"/>
                </w:rPr>
                <w:t>,</w:t>
              </w:r>
              <w:bookmarkStart w:id="0" w:name="_Hlk20757043"/>
              <w:r w:rsidR="006159D2" w:rsidRPr="00DB07E3">
                <w:rPr>
                  <w:rFonts w:ascii="Monotype Corsiva" w:hAnsi="Monotype Corsiva"/>
                  <w:b/>
                  <w:i/>
                  <w:szCs w:val="20"/>
                  <w:lang w:val="en-US"/>
                </w:rPr>
                <w:t> </w:t>
              </w:r>
              <w:sdt>
                <w:sdtPr>
                  <w:rPr>
                    <w:rFonts w:ascii="Monotype Corsiva" w:hAnsi="Monotype Corsiva"/>
                    <w:b/>
                    <w:i/>
                    <w:szCs w:val="20"/>
                    <w:lang w:val="en-US"/>
                  </w:rPr>
                  <w:alias w:val="year_3"/>
                  <w:tag w:val="no"/>
                  <w:id w:val="1869645651"/>
                  <w:lock w:val="sdtLocked"/>
                  <w:placeholder>
                    <w:docPart w:val="6CC137ECAC4B433FB4C953B859B5EF8D"/>
                  </w:placeholder>
                  <w:dataBinding w:prefixMappings="xmlns:ns0='http://AddIn Basic XML Script/Basic Nodes' " w:xpath="/ns0:basic_XML[1]/ns0:year[1]" w:storeItemID="{584DB894-62EB-436C-AFF3-E7CAAF8E4356}"/>
                  <w:text/>
                </w:sdtPr>
                <w:sdtContent>
                  <w:r w:rsidR="004D7743">
                    <w:rPr>
                      <w:rFonts w:ascii="Monotype Corsiva" w:hAnsi="Monotype Corsiva"/>
                      <w:b/>
                      <w:i/>
                      <w:szCs w:val="20"/>
                      <w:lang w:val="en-US"/>
                    </w:rPr>
                    <w:t>202</w:t>
                  </w:r>
                  <w:r w:rsidR="00EE5642">
                    <w:rPr>
                      <w:rFonts w:ascii="Monotype Corsiva" w:hAnsi="Monotype Corsiva"/>
                      <w:b/>
                      <w:i/>
                      <w:szCs w:val="20"/>
                      <w:lang w:val="en-US"/>
                    </w:rPr>
                    <w:t>6</w:t>
                  </w:r>
                </w:sdtContent>
              </w:sdt>
              <w:r w:rsidR="006159D2" w:rsidRPr="00DB07E3">
                <w:rPr>
                  <w:rFonts w:ascii="Monotype Corsiva" w:hAnsi="Monotype Corsiva"/>
                  <w:b/>
                  <w:i/>
                  <w:szCs w:val="20"/>
                  <w:lang w:val="en-US"/>
                </w:rPr>
                <w:t>,</w:t>
              </w:r>
              <w:bookmarkEnd w:id="0"/>
              <w:r w:rsidR="006159D2" w:rsidRPr="00DB07E3">
                <w:rPr>
                  <w:rFonts w:ascii="Monotype Corsiva" w:hAnsi="Monotype Corsiva"/>
                  <w:b/>
                  <w:i/>
                  <w:szCs w:val="20"/>
                  <w:lang w:val="en-US"/>
                </w:rPr>
                <w:t> </w:t>
              </w:r>
              <w:r w:rsidR="006159D2" w:rsidRPr="00DB07E3">
                <w:rPr>
                  <w:rFonts w:ascii="Monotype Corsiva" w:hAnsi="Monotype Corsiva"/>
                  <w:b/>
                  <w:i/>
                  <w:szCs w:val="20"/>
                </w:rPr>
                <w:t>vol</w:t>
              </w:r>
              <w:r w:rsidR="006159D2" w:rsidRPr="00DB07E3">
                <w:rPr>
                  <w:rFonts w:ascii="Monotype Corsiva" w:hAnsi="Monotype Corsiva"/>
                  <w:b/>
                  <w:i/>
                  <w:szCs w:val="20"/>
                  <w:lang w:val="en-US"/>
                </w:rPr>
                <w:t>. </w:t>
              </w:r>
              <w:sdt>
                <w:sdtPr>
                  <w:rPr>
                    <w:rFonts w:ascii="Monotype Corsiva" w:hAnsi="Monotype Corsiva"/>
                    <w:b/>
                    <w:i/>
                    <w:szCs w:val="20"/>
                    <w:lang w:val="en-US"/>
                  </w:rPr>
                  <w:alias w:val="vol"/>
                  <w:tag w:val="no"/>
                  <w:id w:val="-508216740"/>
                  <w:lock w:val="sdtLocked"/>
                  <w:placeholder>
                    <w:docPart w:val="D408CCD008C04DF3A451F80C5F776D1B"/>
                  </w:placeholder>
                  <w:dataBinding w:xpath="/ns0:basic_XML[1]/ns0:vol[1]" w:storeItemID="{584DB894-62EB-436C-AFF3-E7CAAF8E4356}"/>
                  <w:text/>
                </w:sdtPr>
                <w:sdtContent>
                  <w:r w:rsidR="00EE5642">
                    <w:rPr>
                      <w:rFonts w:ascii="Monotype Corsiva" w:hAnsi="Monotype Corsiva"/>
                      <w:b/>
                      <w:i/>
                      <w:szCs w:val="20"/>
                      <w:lang w:val="en-US"/>
                    </w:rPr>
                    <w:t>88</w:t>
                  </w:r>
                </w:sdtContent>
              </w:sdt>
              <w:r w:rsidR="006159D2" w:rsidRPr="00DB07E3">
                <w:rPr>
                  <w:rFonts w:ascii="Monotype Corsiva" w:hAnsi="Monotype Corsiva"/>
                  <w:b/>
                  <w:i/>
                  <w:szCs w:val="20"/>
                </w:rPr>
                <w:t>,</w:t>
              </w:r>
              <w:r w:rsidR="006159D2" w:rsidRPr="00DB07E3">
                <w:rPr>
                  <w:rFonts w:ascii="Monotype Corsiva" w:hAnsi="Monotype Corsiva"/>
                  <w:b/>
                  <w:i/>
                  <w:szCs w:val="20"/>
                  <w:lang w:val="en-US"/>
                </w:rPr>
                <w:t> </w:t>
              </w:r>
              <w:r w:rsidR="006159D2" w:rsidRPr="00DB07E3">
                <w:rPr>
                  <w:rFonts w:ascii="Monotype Corsiva" w:hAnsi="Monotype Corsiva"/>
                  <w:b/>
                  <w:i/>
                  <w:szCs w:val="20"/>
                </w:rPr>
                <w:t>no.</w:t>
              </w:r>
              <w:r w:rsidR="006159D2" w:rsidRPr="00DB07E3">
                <w:rPr>
                  <w:rFonts w:ascii="Monotype Corsiva" w:hAnsi="Monotype Corsiva"/>
                  <w:b/>
                  <w:i/>
                  <w:szCs w:val="20"/>
                  <w:lang w:val="en-US"/>
                </w:rPr>
                <w:t> </w:t>
              </w:r>
              <w:sdt>
                <w:sdtPr>
                  <w:rPr>
                    <w:rFonts w:ascii="Monotype Corsiva" w:hAnsi="Monotype Corsiva"/>
                    <w:b/>
                    <w:i/>
                    <w:szCs w:val="20"/>
                    <w:lang w:val="en-US"/>
                  </w:rPr>
                  <w:alias w:val="number_3"/>
                  <w:tag w:val="no"/>
                  <w:id w:val="1067845932"/>
                  <w:lock w:val="sdtLocked"/>
                  <w:placeholder>
                    <w:docPart w:val="04731A428DC54A55A16D73677ACB3FE0"/>
                  </w:placeholder>
                  <w:dataBinding w:prefixMappings="xmlns:ns0='http://AddIn Basic XML Script/Basic Nodes' " w:xpath="/ns0:basic_XML[1]/ns0:number[1]" w:storeItemID="{584DB894-62EB-436C-AFF3-E7CAAF8E4356}"/>
                  <w:text/>
                </w:sdtPr>
                <w:sdtContent>
                  <w:r w:rsidR="00EE5642">
                    <w:rPr>
                      <w:rFonts w:ascii="Monotype Corsiva" w:hAnsi="Monotype Corsiva"/>
                      <w:b/>
                      <w:i/>
                      <w:szCs w:val="20"/>
                      <w:lang w:val="en-US"/>
                    </w:rPr>
                    <w:t>3</w:t>
                  </w:r>
                </w:sdtContent>
              </w:sdt>
              <w:r w:rsidR="006159D2" w:rsidRPr="00DB07E3">
                <w:rPr>
                  <w:rFonts w:ascii="Monotype Corsiva" w:hAnsi="Monotype Corsiva"/>
                  <w:b/>
                  <w:i/>
                  <w:szCs w:val="20"/>
                </w:rPr>
                <w:t>,</w:t>
              </w:r>
              <w:r w:rsidR="006159D2" w:rsidRPr="00DB07E3">
                <w:rPr>
                  <w:rFonts w:ascii="Monotype Corsiva" w:hAnsi="Monotype Corsiva"/>
                  <w:b/>
                  <w:i/>
                  <w:szCs w:val="20"/>
                  <w:lang w:val="en-US"/>
                </w:rPr>
                <w:t> pp. </w:t>
              </w:r>
              <w:r w:rsidR="006159D2" w:rsidRPr="00DB07E3">
                <w:rPr>
                  <w:rFonts w:ascii="Monotype Corsiva" w:hAnsi="Monotype Corsiva"/>
                  <w:b/>
                  <w:i/>
                  <w:szCs w:val="20"/>
                  <w:lang w:val="en-US"/>
                </w:rPr>
                <w:fldChar w:fldCharType="begin"/>
              </w:r>
              <w:r w:rsidR="006159D2" w:rsidRPr="00DB07E3">
                <w:rPr>
                  <w:rFonts w:ascii="Monotype Corsiva" w:hAnsi="Monotype Corsiva"/>
                  <w:b/>
                  <w:i/>
                  <w:szCs w:val="20"/>
                  <w:lang w:val="en-US"/>
                </w:rPr>
                <w:instrText xml:space="preserve"> REF  first  \* MERGEFORMAT </w:instrText>
              </w:r>
              <w:r w:rsidR="006159D2" w:rsidRPr="00DB07E3">
                <w:rPr>
                  <w:rFonts w:ascii="Monotype Corsiva" w:hAnsi="Monotype Corsiva"/>
                  <w:b/>
                  <w:i/>
                  <w:szCs w:val="20"/>
                  <w:lang w:val="en-US"/>
                </w:rPr>
                <w:fldChar w:fldCharType="separate"/>
              </w:r>
              <w:r w:rsidR="00723EB8" w:rsidRPr="00723EB8">
                <w:rPr>
                  <w:rFonts w:ascii="Monotype Corsiva" w:hAnsi="Monotype Corsiva"/>
                  <w:b/>
                  <w:i/>
                  <w:szCs w:val="20"/>
                  <w:lang w:val="en-US"/>
                </w:rPr>
                <w:t>1</w:t>
              </w:r>
              <w:r w:rsidR="006159D2" w:rsidRPr="00DB07E3">
                <w:rPr>
                  <w:rFonts w:ascii="Monotype Corsiva" w:hAnsi="Monotype Corsiva"/>
                  <w:b/>
                  <w:i/>
                  <w:szCs w:val="20"/>
                  <w:lang w:val="en-US"/>
                </w:rPr>
                <w:fldChar w:fldCharType="end"/>
              </w:r>
              <w:sdt>
                <w:sdtPr>
                  <w:rPr>
                    <w:rFonts w:ascii="Monotype Corsiva" w:hAnsi="Monotype Corsiva"/>
                    <w:b/>
                    <w:i/>
                    <w:szCs w:val="20"/>
                    <w:lang w:val="en-US"/>
                  </w:rPr>
                  <w:id w:val="-1568639319"/>
                  <w:lock w:val="sdtContentLocked"/>
                  <w:placeholder>
                    <w:docPart w:val="31FFD4A7FF5A4101A11FB1532DDEB7C0"/>
                  </w:placeholder>
                  <w:group/>
                </w:sdtPr>
                <w:sdtContent>
                  <w:r w:rsidR="006159D2" w:rsidRPr="00DB07E3">
                    <w:rPr>
                      <w:rFonts w:ascii="Monotype Corsiva" w:hAnsi="Monotype Corsiva"/>
                      <w:b/>
                      <w:i/>
                      <w:szCs w:val="20"/>
                      <w:lang w:val="en-US"/>
                    </w:rPr>
                    <w:t>-</w:t>
                  </w:r>
                  <w:r w:rsidR="006159D2" w:rsidRPr="00DB07E3">
                    <w:rPr>
                      <w:rFonts w:ascii="Monotype Corsiva" w:hAnsi="Monotype Corsiva"/>
                      <w:b/>
                      <w:i/>
                      <w:szCs w:val="20"/>
                      <w:lang w:val="en-US"/>
                    </w:rPr>
                    <w:fldChar w:fldCharType="begin"/>
                  </w:r>
                  <w:r w:rsidR="006159D2" w:rsidRPr="00DB07E3">
                    <w:rPr>
                      <w:rFonts w:ascii="Monotype Corsiva" w:hAnsi="Monotype Corsiva"/>
                      <w:b/>
                      <w:i/>
                      <w:szCs w:val="20"/>
                      <w:lang w:val="en-US"/>
                    </w:rPr>
                    <w:instrText xml:space="preserve"> REF  last  \* MERGEFORMAT </w:instrText>
                  </w:r>
                  <w:r w:rsidR="006159D2" w:rsidRPr="00DB07E3">
                    <w:rPr>
                      <w:rFonts w:ascii="Monotype Corsiva" w:hAnsi="Monotype Corsiva"/>
                      <w:b/>
                      <w:i/>
                      <w:szCs w:val="20"/>
                      <w:lang w:val="en-US"/>
                    </w:rPr>
                    <w:fldChar w:fldCharType="separate"/>
                  </w:r>
                  <w:r w:rsidR="00723EB8" w:rsidRPr="00723EB8">
                    <w:rPr>
                      <w:rFonts w:ascii="Monotype Corsiva" w:hAnsi="Monotype Corsiva"/>
                      <w:b/>
                      <w:i/>
                      <w:szCs w:val="20"/>
                      <w:lang w:val="en-US"/>
                    </w:rPr>
                    <w:t>6</w:t>
                  </w:r>
                  <w:r w:rsidR="006159D2" w:rsidRPr="00DB07E3">
                    <w:rPr>
                      <w:rFonts w:ascii="Monotype Corsiva" w:hAnsi="Monotype Corsiva"/>
                      <w:b/>
                      <w:i/>
                      <w:szCs w:val="20"/>
                      <w:lang w:val="en-US"/>
                    </w:rPr>
                    <w:fldChar w:fldCharType="end"/>
                  </w:r>
                </w:sdtContent>
              </w:sdt>
            </w:p>
          </w:tc>
          <w:tc>
            <w:tcPr>
              <w:tcW w:w="1090" w:type="pct"/>
            </w:tcPr>
            <w:p w14:paraId="17E7164A" w14:textId="77777777" w:rsidR="006159D2" w:rsidRPr="00DB07E3" w:rsidRDefault="006159D2" w:rsidP="001D0D5E">
              <w:pPr>
                <w:pStyle w:val="a6"/>
                <w:jc w:val="center"/>
                <w:cnfStyle w:val="000000000000" w:firstRow="0" w:lastRow="0" w:firstColumn="0" w:lastColumn="0" w:oddVBand="0" w:evenVBand="0" w:oddHBand="0" w:evenHBand="0" w:firstRowFirstColumn="0" w:firstRowLastColumn="0" w:lastRowFirstColumn="0" w:lastRowLastColumn="0"/>
                <w:rPr>
                  <w:rFonts w:ascii="Monotype Corsiva" w:hAnsi="Monotype Corsiva"/>
                  <w:b/>
                  <w:i/>
                  <w:szCs w:val="20"/>
                  <w:lang w:val="en-US"/>
                </w:rPr>
              </w:pPr>
              <w:r w:rsidRPr="00DB07E3">
                <w:rPr>
                  <w:rFonts w:ascii="Monotype Corsiva" w:hAnsi="Monotype Corsiva"/>
                  <w:b/>
                  <w:i/>
                  <w:szCs w:val="20"/>
                  <w:lang w:val="en-US"/>
                </w:rPr>
                <w:t>post@vestnik-vsuet.ru</w:t>
              </w:r>
            </w:p>
          </w:tc>
        </w:tr>
      </w:tbl>
      <w:p w14:paraId="473DA281" w14:textId="77777777" w:rsidR="006159D2" w:rsidRPr="00DB07E3" w:rsidRDefault="00000000" w:rsidP="001D0D5E">
        <w:pPr>
          <w:pStyle w:val="a6"/>
          <w:rPr>
            <w:rFonts w:ascii="Monotype Corsiva" w:hAnsi="Monotype Corsiva"/>
            <w:b/>
            <w:i/>
            <w:sz w:val="2"/>
            <w:szCs w:val="2"/>
            <w:lang w:val="en-US"/>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9"/>
      <w:tblW w:w="504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4"/>
    </w:tblGrid>
    <w:sdt>
      <w:sdtPr>
        <w:rPr>
          <w:rFonts w:ascii="Monotype Corsiva" w:eastAsiaTheme="minorHAnsi" w:hAnsi="Monotype Corsiva"/>
          <w:b/>
          <w:i/>
          <w:sz w:val="22"/>
          <w:szCs w:val="20"/>
          <w:lang w:val="ru-RU" w:eastAsia="en-US"/>
        </w:rPr>
        <w:id w:val="533467298"/>
        <w:lock w:val="sdtContentLocked"/>
        <w:placeholder>
          <w:docPart w:val="DefaultPlaceholder_-1854013440"/>
        </w:placeholder>
        <w:group/>
      </w:sdtPr>
      <w:sdtEndPr>
        <w:rPr>
          <w:sz w:val="2"/>
          <w:szCs w:val="2"/>
          <w:lang w:val="en-US"/>
        </w:rPr>
      </w:sdtEndPr>
      <w:sdtContent>
        <w:tr w:rsidR="006159D2" w:rsidRPr="00FA3E98" w14:paraId="3A16E6CB" w14:textId="77777777" w:rsidTr="00DB07E3">
          <w:tc>
            <w:tcPr>
              <w:cnfStyle w:val="001000000000" w:firstRow="0" w:lastRow="0" w:firstColumn="1" w:lastColumn="0" w:oddVBand="0" w:evenVBand="0" w:oddHBand="0" w:evenHBand="0" w:firstRowFirstColumn="0" w:firstRowLastColumn="0" w:lastRowFirstColumn="0" w:lastRowLastColumn="0"/>
              <w:tcW w:w="5000" w:type="pct"/>
            </w:tcPr>
            <w:tbl>
              <w:tblPr>
                <w:tblStyle w:val="a9"/>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3"/>
                <w:gridCol w:w="2105"/>
              </w:tblGrid>
              <w:tr w:rsidR="006159D2" w14:paraId="226D526F" w14:textId="77777777" w:rsidTr="006159D2">
                <w:trPr>
                  <w:trHeight w:val="20"/>
                </w:trPr>
                <w:tc>
                  <w:tcPr>
                    <w:cnfStyle w:val="001000000000" w:firstRow="0" w:lastRow="0" w:firstColumn="1" w:lastColumn="0" w:oddVBand="0" w:evenVBand="0" w:oddHBand="0" w:evenHBand="0" w:firstRowFirstColumn="0" w:firstRowLastColumn="0" w:lastRowFirstColumn="0" w:lastRowLastColumn="0"/>
                    <w:tcW w:w="3908" w:type="pct"/>
                  </w:tcPr>
                  <w:p w14:paraId="2F5C08BB" w14:textId="6A28AAFC" w:rsidR="006159D2" w:rsidRDefault="00000000" w:rsidP="00B6789E">
                    <w:pPr>
                      <w:pStyle w:val="a6"/>
                      <w:ind w:left="-72"/>
                      <w:rPr>
                        <w:rFonts w:ascii="Monotype Corsiva" w:hAnsi="Monotype Corsiva"/>
                        <w:b/>
                        <w:i/>
                        <w:szCs w:val="20"/>
                        <w:lang w:val="en-US"/>
                      </w:rPr>
                    </w:pPr>
                    <w:sdt>
                      <w:sdtPr>
                        <w:rPr>
                          <w:rFonts w:ascii="Monotype Corsiva" w:hAnsi="Monotype Corsiva"/>
                          <w:b/>
                          <w:i/>
                          <w:szCs w:val="20"/>
                        </w:rPr>
                        <w:alias w:val="Text_8744"/>
                        <w:tag w:val="no"/>
                        <w:id w:val="293643982"/>
                        <w:lock w:val="sdtLocked"/>
                        <w:placeholder>
                          <w:docPart w:val="BA560BCDD68D43128B8755D56D9F2FDE"/>
                        </w:placeholder>
                        <w:dataBinding w:prefixMappings="xmlns:ns0='http://AddIn Basic XML Script/Basic Nodes' " w:xpath="/ns0:basic_XML[1]/ns0:authors2_ru[1]" w:storeItemID="{584DB894-62EB-436C-AFF3-E7CAAF8E4356}"/>
                        <w:text/>
                      </w:sdtPr>
                      <w:sdtContent>
                        <w:r w:rsidR="006159D2" w:rsidRPr="002E781B">
                          <w:rPr>
                            <w:rFonts w:ascii="Monotype Corsiva" w:hAnsi="Monotype Corsiva"/>
                            <w:b/>
                            <w:i/>
                            <w:szCs w:val="20"/>
                            <w:lang w:val="ru-RU"/>
                          </w:rPr>
                          <w:t>Фамилия И.О. и др.</w:t>
                        </w:r>
                      </w:sdtContent>
                    </w:sdt>
                    <w:r w:rsidR="006159D2">
                      <w:rPr>
                        <w:rFonts w:ascii="Monotype Corsiva" w:hAnsi="Monotype Corsiva"/>
                        <w:b/>
                        <w:i/>
                        <w:szCs w:val="20"/>
                        <w:lang w:val="ru-RU"/>
                      </w:rPr>
                      <w:t xml:space="preserve"> </w:t>
                    </w:r>
                    <w:sdt>
                      <w:sdtPr>
                        <w:rPr>
                          <w:rFonts w:ascii="Monotype Corsiva" w:hAnsi="Monotype Corsiva"/>
                          <w:b/>
                          <w:i/>
                          <w:szCs w:val="20"/>
                          <w:lang w:val="en-US"/>
                        </w:rPr>
                        <w:alias w:val="journal_4"/>
                        <w:tag w:val="no"/>
                        <w:id w:val="-360356104"/>
                        <w:lock w:val="sdtContentLocked"/>
                        <w:placeholder>
                          <w:docPart w:val="62650CBDF030450194D2E3D01DC59E61"/>
                        </w:placeholder>
                        <w:text/>
                      </w:sdtPr>
                      <w:sdtContent>
                        <w:r w:rsidR="006159D2">
                          <w:rPr>
                            <w:rFonts w:ascii="Monotype Corsiva" w:hAnsi="Monotype Corsiva"/>
                            <w:b/>
                            <w:i/>
                            <w:szCs w:val="20"/>
                            <w:lang w:val="ru-RU"/>
                          </w:rPr>
                          <w:t>Вестник ВГУИТ</w:t>
                        </w:r>
                      </w:sdtContent>
                    </w:sdt>
                    <w:r w:rsidR="006159D2" w:rsidRPr="003E7DE6">
                      <w:rPr>
                        <w:rFonts w:ascii="Monotype Corsiva" w:hAnsi="Monotype Corsiva"/>
                        <w:b/>
                        <w:i/>
                        <w:szCs w:val="20"/>
                        <w:lang w:val="ru-RU"/>
                      </w:rPr>
                      <w:t>,</w:t>
                    </w:r>
                    <w:bookmarkStart w:id="1" w:name="_Hlk20757102"/>
                    <w:r w:rsidR="006159D2" w:rsidRPr="00FA3E98">
                      <w:rPr>
                        <w:rFonts w:ascii="Monotype Corsiva" w:hAnsi="Monotype Corsiva"/>
                        <w:b/>
                        <w:i/>
                        <w:szCs w:val="20"/>
                        <w:lang w:val="en-US"/>
                      </w:rPr>
                      <w:t> </w:t>
                    </w:r>
                    <w:sdt>
                      <w:sdtPr>
                        <w:rPr>
                          <w:rFonts w:ascii="Monotype Corsiva" w:hAnsi="Monotype Corsiva"/>
                          <w:b/>
                          <w:i/>
                          <w:szCs w:val="20"/>
                          <w:lang w:val="en-US"/>
                        </w:rPr>
                        <w:alias w:val="year_4"/>
                        <w:tag w:val="no"/>
                        <w:id w:val="-2090136174"/>
                        <w:lock w:val="sdtLocked"/>
                        <w:placeholder>
                          <w:docPart w:val="71C49E0A2C60440A8C10B4805D418DA2"/>
                        </w:placeholder>
                        <w:dataBinding w:prefixMappings="xmlns:ns0='http://AddIn Basic XML Script/Basic Nodes' " w:xpath="/ns0:basic_XML[1]/ns0:year[1]" w:storeItemID="{584DB894-62EB-436C-AFF3-E7CAAF8E4356}"/>
                        <w:text/>
                      </w:sdtPr>
                      <w:sdtContent>
                        <w:r w:rsidR="00EE5642">
                          <w:rPr>
                            <w:rFonts w:ascii="Monotype Corsiva" w:hAnsi="Monotype Corsiva"/>
                            <w:b/>
                            <w:i/>
                            <w:szCs w:val="20"/>
                            <w:lang w:val="en-US"/>
                          </w:rPr>
                          <w:t>2026</w:t>
                        </w:r>
                      </w:sdtContent>
                    </w:sdt>
                    <w:bookmarkEnd w:id="1"/>
                    <w:r w:rsidR="006159D2">
                      <w:rPr>
                        <w:rFonts w:ascii="Monotype Corsiva" w:hAnsi="Monotype Corsiva"/>
                        <w:b/>
                        <w:i/>
                        <w:szCs w:val="20"/>
                        <w:lang w:val="ru-RU"/>
                      </w:rPr>
                      <w:t>,</w:t>
                    </w:r>
                    <w:r w:rsidR="006159D2" w:rsidRPr="00FA3E98">
                      <w:rPr>
                        <w:rFonts w:ascii="Monotype Corsiva" w:hAnsi="Monotype Corsiva"/>
                        <w:b/>
                        <w:i/>
                        <w:szCs w:val="20"/>
                        <w:lang w:val="en-US"/>
                      </w:rPr>
                      <w:t> </w:t>
                    </w:r>
                    <w:r w:rsidR="006159D2">
                      <w:rPr>
                        <w:rFonts w:ascii="Monotype Corsiva" w:hAnsi="Monotype Corsiva"/>
                        <w:b/>
                        <w:i/>
                        <w:szCs w:val="20"/>
                        <w:lang w:val="ru-RU"/>
                      </w:rPr>
                      <w:t>Т</w:t>
                    </w:r>
                    <w:r w:rsidR="006159D2" w:rsidRPr="003E7DE6">
                      <w:rPr>
                        <w:rFonts w:ascii="Monotype Corsiva" w:hAnsi="Monotype Corsiva"/>
                        <w:b/>
                        <w:i/>
                        <w:szCs w:val="20"/>
                        <w:lang w:val="ru-RU"/>
                      </w:rPr>
                      <w:t>.</w:t>
                    </w:r>
                    <w:r w:rsidR="006159D2" w:rsidRPr="00FA3E98">
                      <w:rPr>
                        <w:rFonts w:ascii="Monotype Corsiva" w:hAnsi="Monotype Corsiva"/>
                        <w:b/>
                        <w:i/>
                        <w:szCs w:val="20"/>
                        <w:lang w:val="en-US"/>
                      </w:rPr>
                      <w:t> </w:t>
                    </w:r>
                    <w:sdt>
                      <w:sdtPr>
                        <w:rPr>
                          <w:rFonts w:ascii="Monotype Corsiva" w:hAnsi="Monotype Corsiva"/>
                          <w:b/>
                          <w:i/>
                          <w:szCs w:val="20"/>
                          <w:lang w:val="en-US"/>
                        </w:rPr>
                        <w:alias w:val="vol_3"/>
                        <w:tag w:val="no"/>
                        <w:id w:val="-550844957"/>
                        <w:lock w:val="sdtLocked"/>
                        <w:placeholder>
                          <w:docPart w:val="242A5C6DA6F144BAA471825776DE263A"/>
                        </w:placeholder>
                        <w:dataBinding w:xpath="/ns0:basic_XML[1]/ns0:vol[1]" w:storeItemID="{584DB894-62EB-436C-AFF3-E7CAAF8E4356}"/>
                        <w:text/>
                      </w:sdtPr>
                      <w:sdtContent>
                        <w:r w:rsidR="00EE5642">
                          <w:rPr>
                            <w:rFonts w:ascii="Monotype Corsiva" w:hAnsi="Monotype Corsiva"/>
                            <w:b/>
                            <w:i/>
                            <w:szCs w:val="20"/>
                            <w:lang w:val="en-US"/>
                          </w:rPr>
                          <w:t>88</w:t>
                        </w:r>
                      </w:sdtContent>
                    </w:sdt>
                    <w:r w:rsidR="006159D2" w:rsidRPr="003E7DE6">
                      <w:rPr>
                        <w:rFonts w:ascii="Monotype Corsiva" w:hAnsi="Monotype Corsiva"/>
                        <w:b/>
                        <w:i/>
                        <w:szCs w:val="20"/>
                        <w:lang w:val="ru-RU"/>
                      </w:rPr>
                      <w:t>,</w:t>
                    </w:r>
                    <w:r w:rsidR="006159D2" w:rsidRPr="00FA3E98">
                      <w:rPr>
                        <w:rFonts w:ascii="Monotype Corsiva" w:hAnsi="Monotype Corsiva"/>
                        <w:b/>
                        <w:i/>
                        <w:szCs w:val="20"/>
                        <w:lang w:val="en-US"/>
                      </w:rPr>
                      <w:t> </w:t>
                    </w:r>
                    <w:r w:rsidR="006159D2">
                      <w:rPr>
                        <w:rFonts w:ascii="Monotype Corsiva" w:hAnsi="Monotype Corsiva"/>
                        <w:b/>
                        <w:i/>
                        <w:szCs w:val="20"/>
                        <w:lang w:val="ru-RU"/>
                      </w:rPr>
                      <w:t>№</w:t>
                    </w:r>
                    <w:r w:rsidR="006159D2" w:rsidRPr="003E7DE6">
                      <w:rPr>
                        <w:rFonts w:ascii="Monotype Corsiva" w:hAnsi="Monotype Corsiva"/>
                        <w:b/>
                        <w:i/>
                        <w:szCs w:val="20"/>
                        <w:lang w:val="ru-RU"/>
                      </w:rPr>
                      <w:t>.</w:t>
                    </w:r>
                    <w:r w:rsidR="006159D2" w:rsidRPr="00FA3E98">
                      <w:rPr>
                        <w:rFonts w:ascii="Monotype Corsiva" w:hAnsi="Monotype Corsiva"/>
                        <w:b/>
                        <w:i/>
                        <w:szCs w:val="20"/>
                        <w:lang w:val="en-US"/>
                      </w:rPr>
                      <w:t> </w:t>
                    </w:r>
                    <w:sdt>
                      <w:sdtPr>
                        <w:rPr>
                          <w:rFonts w:ascii="Monotype Corsiva" w:hAnsi="Monotype Corsiva"/>
                          <w:b/>
                          <w:i/>
                          <w:szCs w:val="20"/>
                          <w:lang w:val="en-US"/>
                        </w:rPr>
                        <w:alias w:val="number_4"/>
                        <w:tag w:val="no"/>
                        <w:id w:val="149722248"/>
                        <w:lock w:val="sdtLocked"/>
                        <w:placeholder>
                          <w:docPart w:val="62650CBDF030450194D2E3D01DC59E61"/>
                        </w:placeholder>
                        <w:dataBinding w:prefixMappings="xmlns:ns0='http://AddIn Basic XML Script/Basic Nodes' " w:xpath="/ns0:basic_XML[1]/ns0:number[1]" w:storeItemID="{584DB894-62EB-436C-AFF3-E7CAAF8E4356}"/>
                        <w:text/>
                      </w:sdtPr>
                      <w:sdtContent>
                        <w:r w:rsidR="00EE5642">
                          <w:rPr>
                            <w:rFonts w:ascii="Monotype Corsiva" w:hAnsi="Monotype Corsiva"/>
                            <w:b/>
                            <w:i/>
                            <w:szCs w:val="20"/>
                            <w:lang w:val="en-US"/>
                          </w:rPr>
                          <w:t>3</w:t>
                        </w:r>
                      </w:sdtContent>
                    </w:sdt>
                    <w:r w:rsidR="006159D2" w:rsidRPr="003E7DE6">
                      <w:rPr>
                        <w:rFonts w:ascii="Monotype Corsiva" w:hAnsi="Monotype Corsiva"/>
                        <w:b/>
                        <w:i/>
                        <w:szCs w:val="20"/>
                        <w:lang w:val="ru-RU"/>
                      </w:rPr>
                      <w:t>,</w:t>
                    </w:r>
                    <w:r w:rsidR="006159D2">
                      <w:rPr>
                        <w:rFonts w:ascii="Monotype Corsiva" w:hAnsi="Monotype Corsiva"/>
                        <w:b/>
                        <w:i/>
                        <w:szCs w:val="20"/>
                      </w:rPr>
                      <w:t> </w:t>
                    </w:r>
                    <w:r w:rsidR="006159D2">
                      <w:rPr>
                        <w:rFonts w:ascii="Monotype Corsiva" w:hAnsi="Monotype Corsiva"/>
                        <w:b/>
                        <w:i/>
                        <w:szCs w:val="20"/>
                        <w:lang w:val="ru-RU"/>
                      </w:rPr>
                      <w:t>С</w:t>
                    </w:r>
                    <w:r w:rsidR="006159D2" w:rsidRPr="003E7DE6">
                      <w:rPr>
                        <w:rFonts w:ascii="Monotype Corsiva" w:hAnsi="Monotype Corsiva"/>
                        <w:b/>
                        <w:i/>
                        <w:szCs w:val="20"/>
                        <w:lang w:val="ru-RU"/>
                      </w:rPr>
                      <w:t>.</w:t>
                    </w:r>
                    <w:r w:rsidR="006159D2">
                      <w:rPr>
                        <w:rFonts w:ascii="Monotype Corsiva" w:hAnsi="Monotype Corsiva"/>
                        <w:b/>
                        <w:i/>
                        <w:szCs w:val="20"/>
                      </w:rPr>
                      <w:t> </w:t>
                    </w:r>
                    <w:r w:rsidR="006159D2" w:rsidRPr="00FA3E98">
                      <w:rPr>
                        <w:rFonts w:ascii="Monotype Corsiva" w:hAnsi="Monotype Corsiva"/>
                        <w:b/>
                        <w:i/>
                        <w:szCs w:val="20"/>
                      </w:rPr>
                      <w:fldChar w:fldCharType="begin"/>
                    </w:r>
                    <w:r w:rsidR="006159D2" w:rsidRPr="00FA3E98">
                      <w:rPr>
                        <w:rFonts w:ascii="Monotype Corsiva" w:hAnsi="Monotype Corsiva"/>
                        <w:b/>
                        <w:i/>
                        <w:szCs w:val="20"/>
                        <w:lang w:val="en-US"/>
                      </w:rPr>
                      <w:instrText xml:space="preserve"> REF  first  \* MERGEFORMAT </w:instrText>
                    </w:r>
                    <w:r w:rsidR="006159D2" w:rsidRPr="00FA3E98">
                      <w:rPr>
                        <w:rFonts w:ascii="Monotype Corsiva" w:hAnsi="Monotype Corsiva"/>
                        <w:b/>
                        <w:i/>
                        <w:szCs w:val="20"/>
                      </w:rPr>
                      <w:fldChar w:fldCharType="separate"/>
                    </w:r>
                    <w:r w:rsidR="00723EB8" w:rsidRPr="00723EB8">
                      <w:rPr>
                        <w:rFonts w:ascii="Monotype Corsiva" w:hAnsi="Monotype Corsiva"/>
                        <w:b/>
                        <w:i/>
                        <w:szCs w:val="20"/>
                        <w:lang w:val="en-US"/>
                      </w:rPr>
                      <w:t>1</w:t>
                    </w:r>
                    <w:r w:rsidR="006159D2" w:rsidRPr="00FA3E98">
                      <w:rPr>
                        <w:rFonts w:ascii="Monotype Corsiva" w:hAnsi="Monotype Corsiva"/>
                        <w:b/>
                        <w:i/>
                        <w:szCs w:val="20"/>
                      </w:rPr>
                      <w:fldChar w:fldCharType="end"/>
                    </w:r>
                    <w:sdt>
                      <w:sdtPr>
                        <w:rPr>
                          <w:rFonts w:ascii="Monotype Corsiva" w:hAnsi="Monotype Corsiva"/>
                          <w:b/>
                          <w:i/>
                          <w:szCs w:val="20"/>
                        </w:rPr>
                        <w:id w:val="-1198472018"/>
                        <w:lock w:val="sdtContentLocked"/>
                        <w:group/>
                      </w:sdtPr>
                      <w:sdtContent>
                        <w:r w:rsidR="006159D2" w:rsidRPr="00FA3E98">
                          <w:rPr>
                            <w:rFonts w:ascii="Monotype Corsiva" w:hAnsi="Monotype Corsiva"/>
                            <w:b/>
                            <w:i/>
                            <w:szCs w:val="20"/>
                            <w:lang w:val="en-US"/>
                          </w:rPr>
                          <w:t>-</w:t>
                        </w:r>
                        <w:r w:rsidR="006159D2" w:rsidRPr="00FA3E98">
                          <w:rPr>
                            <w:rFonts w:ascii="Monotype Corsiva" w:hAnsi="Monotype Corsiva"/>
                            <w:b/>
                            <w:i/>
                            <w:szCs w:val="20"/>
                          </w:rPr>
                          <w:fldChar w:fldCharType="begin"/>
                        </w:r>
                        <w:r w:rsidR="006159D2" w:rsidRPr="00FA3E98">
                          <w:rPr>
                            <w:rFonts w:ascii="Monotype Corsiva" w:hAnsi="Monotype Corsiva"/>
                            <w:b/>
                            <w:i/>
                            <w:szCs w:val="20"/>
                            <w:lang w:val="en-US"/>
                          </w:rPr>
                          <w:instrText xml:space="preserve"> REF  last \* MERGEFORMAT </w:instrText>
                        </w:r>
                        <w:r w:rsidR="006159D2" w:rsidRPr="00FA3E98">
                          <w:rPr>
                            <w:rFonts w:ascii="Monotype Corsiva" w:hAnsi="Monotype Corsiva"/>
                            <w:b/>
                            <w:i/>
                            <w:szCs w:val="20"/>
                          </w:rPr>
                          <w:fldChar w:fldCharType="separate"/>
                        </w:r>
                        <w:r w:rsidR="00723EB8" w:rsidRPr="00723EB8">
                          <w:rPr>
                            <w:rFonts w:ascii="Monotype Corsiva" w:hAnsi="Monotype Corsiva"/>
                            <w:b/>
                            <w:i/>
                            <w:szCs w:val="20"/>
                            <w:lang w:val="en-US"/>
                          </w:rPr>
                          <w:t>6</w:t>
                        </w:r>
                        <w:r w:rsidR="006159D2" w:rsidRPr="00FA3E98">
                          <w:rPr>
                            <w:rFonts w:ascii="Monotype Corsiva" w:hAnsi="Monotype Corsiva"/>
                            <w:b/>
                            <w:i/>
                            <w:szCs w:val="20"/>
                          </w:rPr>
                          <w:fldChar w:fldCharType="end"/>
                        </w:r>
                      </w:sdtContent>
                    </w:sdt>
                  </w:p>
                </w:tc>
                <w:tc>
                  <w:tcPr>
                    <w:tcW w:w="1092" w:type="pct"/>
                  </w:tcPr>
                  <w:p w14:paraId="43C5702C" w14:textId="081B470C" w:rsidR="006159D2" w:rsidRDefault="006159D2" w:rsidP="00B6789E">
                    <w:pPr>
                      <w:pStyle w:val="a6"/>
                      <w:ind w:right="-74"/>
                      <w:cnfStyle w:val="000000000000" w:firstRow="0" w:lastRow="0" w:firstColumn="0" w:lastColumn="0" w:oddVBand="0" w:evenVBand="0" w:oddHBand="0" w:evenHBand="0" w:firstRowFirstColumn="0" w:firstRowLastColumn="0" w:lastRowFirstColumn="0" w:lastRowLastColumn="0"/>
                      <w:rPr>
                        <w:rFonts w:ascii="Monotype Corsiva" w:hAnsi="Monotype Corsiva"/>
                        <w:b/>
                        <w:i/>
                        <w:szCs w:val="20"/>
                        <w:lang w:val="en-US"/>
                      </w:rPr>
                    </w:pPr>
                    <w:r w:rsidRPr="00303FDD">
                      <w:rPr>
                        <w:rFonts w:ascii="Monotype Corsiva" w:hAnsi="Monotype Corsiva"/>
                        <w:b/>
                        <w:i/>
                        <w:szCs w:val="20"/>
                        <w:lang w:val="en-US"/>
                      </w:rPr>
                      <w:t>post@vestnik-vsuet.ru</w:t>
                    </w:r>
                  </w:p>
                </w:tc>
              </w:tr>
            </w:tbl>
            <w:p w14:paraId="0A31F87F" w14:textId="63F20BEB" w:rsidR="006159D2" w:rsidRPr="00DB07E3" w:rsidRDefault="006159D2" w:rsidP="00DE3F08">
              <w:pPr>
                <w:pStyle w:val="a6"/>
                <w:rPr>
                  <w:rFonts w:ascii="Monotype Corsiva" w:hAnsi="Monotype Corsiva"/>
                  <w:b/>
                  <w:i/>
                  <w:sz w:val="2"/>
                  <w:szCs w:val="2"/>
                  <w:lang w:val="en-US"/>
                </w:rPr>
              </w:pPr>
            </w:p>
          </w:tc>
        </w:tr>
      </w:sdtContent>
    </w:sdt>
  </w:tbl>
  <w:p w14:paraId="1BA0DE9A" w14:textId="2F66AADE" w:rsidR="006159D2" w:rsidRPr="00FA3E98" w:rsidRDefault="006159D2" w:rsidP="00DE3F08">
    <w:pPr>
      <w:pStyle w:val="a6"/>
      <w:rPr>
        <w:rFonts w:ascii="Monotype Corsiva" w:hAnsi="Monotype Corsiva"/>
        <w:b/>
        <w:i/>
        <w:sz w:val="2"/>
        <w:szCs w:val="2"/>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 w:name="_Hlk20756785" w:displacedByCustomXml="next"/>
  <w:sdt>
    <w:sdtPr>
      <w:rPr>
        <w:rFonts w:ascii="Monotype Corsiva" w:eastAsiaTheme="minorHAnsi" w:hAnsi="Monotype Corsiva"/>
        <w:b/>
        <w:i/>
        <w:sz w:val="22"/>
        <w:szCs w:val="22"/>
        <w:lang w:val="en-US" w:eastAsia="en-US"/>
      </w:rPr>
      <w:id w:val="597137418"/>
      <w:lock w:val="sdtContentLocked"/>
      <w:placeholder>
        <w:docPart w:val="0F7A6E8B0F9B4E86A4142D85D46860F1"/>
      </w:placeholder>
      <w:group/>
    </w:sdtPr>
    <w:sdtEndPr>
      <w:rPr>
        <w:b w:val="0"/>
        <w:bCs/>
        <w:i w:val="0"/>
        <w:iCs/>
        <w:sz w:val="2"/>
        <w:szCs w:val="2"/>
        <w:lang w:val="ru-RU"/>
      </w:rPr>
    </w:sdtEndPr>
    <w:sdtContent>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2269"/>
          <w:gridCol w:w="2408"/>
        </w:tblGrid>
        <w:tr w:rsidR="006159D2" w:rsidRPr="00DB07E3" w14:paraId="1D31FCD6" w14:textId="77777777" w:rsidTr="003F782D">
          <w:tc>
            <w:tcPr>
              <w:cnfStyle w:val="001000000000" w:firstRow="0" w:lastRow="0" w:firstColumn="1" w:lastColumn="0" w:oddVBand="0" w:evenVBand="0" w:oddHBand="0" w:evenHBand="0" w:firstRowFirstColumn="0" w:firstRowLastColumn="0" w:lastRowFirstColumn="0" w:lastRowLastColumn="0"/>
              <w:tcW w:w="2574" w:type="pct"/>
            </w:tcPr>
            <w:p w14:paraId="3E8D13E3" w14:textId="1B33718D" w:rsidR="006159D2" w:rsidRPr="00DB07E3" w:rsidRDefault="00000000" w:rsidP="00437CDB">
              <w:pPr>
                <w:pStyle w:val="a6"/>
                <w:jc w:val="left"/>
                <w:rPr>
                  <w:rFonts w:ascii="Monotype Corsiva" w:hAnsi="Monotype Corsiva"/>
                  <w:b/>
                  <w:i/>
                  <w:sz w:val="22"/>
                  <w:szCs w:val="22"/>
                  <w:lang w:val="en-US"/>
                </w:rPr>
              </w:pPr>
              <w:sdt>
                <w:sdtPr>
                  <w:rPr>
                    <w:rFonts w:ascii="Monotype Corsiva" w:hAnsi="Monotype Corsiva"/>
                    <w:b/>
                    <w:i/>
                    <w:szCs w:val="22"/>
                    <w:lang w:val="en-US"/>
                  </w:rPr>
                  <w:alias w:val="journal_6"/>
                  <w:tag w:val="no"/>
                  <w:id w:val="573247003"/>
                  <w:lock w:val="sdtContentLocked"/>
                  <w:placeholder>
                    <w:docPart w:val="12F46F6553F641B2931EF28051CBBCBF"/>
                  </w:placeholder>
                  <w:text/>
                </w:sdtPr>
                <w:sdtContent>
                  <w:r w:rsidR="006159D2" w:rsidRPr="00DB07E3">
                    <w:rPr>
                      <w:rFonts w:ascii="Monotype Corsiva" w:hAnsi="Monotype Corsiva"/>
                      <w:b/>
                      <w:i/>
                      <w:sz w:val="22"/>
                      <w:szCs w:val="22"/>
                      <w:lang w:val="en-US"/>
                    </w:rPr>
                    <w:t>Вестник ВГУИТ</w:t>
                  </w:r>
                </w:sdtContent>
              </w:sdt>
              <w:r w:rsidR="006159D2" w:rsidRPr="00DB07E3">
                <w:rPr>
                  <w:rFonts w:ascii="Monotype Corsiva" w:hAnsi="Monotype Corsiva"/>
                  <w:b/>
                  <w:i/>
                  <w:sz w:val="22"/>
                  <w:szCs w:val="22"/>
                  <w:lang w:val="en-US"/>
                </w:rPr>
                <w:t xml:space="preserve">/ </w:t>
              </w:r>
              <w:sdt>
                <w:sdtPr>
                  <w:rPr>
                    <w:rFonts w:ascii="Monotype Corsiva" w:hAnsi="Monotype Corsiva"/>
                    <w:b/>
                    <w:i/>
                    <w:szCs w:val="22"/>
                    <w:lang w:val="en-US"/>
                  </w:rPr>
                  <w:alias w:val="journal_8"/>
                  <w:tag w:val="no"/>
                  <w:id w:val="1117260912"/>
                  <w:lock w:val="sdtContentLocked"/>
                  <w:placeholder>
                    <w:docPart w:val="82F1AE0903124AA2A9A6B6E0F9B2F75E"/>
                  </w:placeholder>
                  <w:text/>
                </w:sdtPr>
                <w:sdtContent>
                  <w:r w:rsidR="006159D2" w:rsidRPr="00DB07E3">
                    <w:rPr>
                      <w:rFonts w:ascii="Monotype Corsiva" w:hAnsi="Monotype Corsiva"/>
                      <w:b/>
                      <w:i/>
                      <w:sz w:val="22"/>
                      <w:szCs w:val="22"/>
                      <w:lang w:val="en-US"/>
                    </w:rPr>
                    <w:t>Proceedings of VSUET</w:t>
                  </w:r>
                </w:sdtContent>
              </w:sdt>
            </w:p>
          </w:tc>
          <w:tc>
            <w:tcPr>
              <w:tcW w:w="1177" w:type="pct"/>
            </w:tcPr>
            <w:p w14:paraId="4540C2C2" w14:textId="0A77702F" w:rsidR="006159D2" w:rsidRPr="00DB07E3" w:rsidRDefault="006159D2" w:rsidP="001D0D5E">
              <w:pPr>
                <w:pStyle w:val="a6"/>
                <w:jc w:val="center"/>
                <w:cnfStyle w:val="000000000000" w:firstRow="0" w:lastRow="0" w:firstColumn="0" w:lastColumn="0" w:oddVBand="0" w:evenVBand="0" w:oddHBand="0" w:evenHBand="0" w:firstRowFirstColumn="0" w:firstRowLastColumn="0" w:lastRowFirstColumn="0" w:lastRowLastColumn="0"/>
                <w:rPr>
                  <w:bCs/>
                  <w:iCs/>
                  <w:sz w:val="22"/>
                  <w:szCs w:val="22"/>
                  <w:lang w:val="en-US"/>
                </w:rPr>
              </w:pPr>
              <w:r w:rsidRPr="00DB07E3">
                <w:rPr>
                  <w:bCs/>
                  <w:iCs/>
                  <w:sz w:val="22"/>
                  <w:szCs w:val="22"/>
                  <w:lang w:val="en-US"/>
                </w:rPr>
                <w:t>ISSN 2226-910X</w:t>
              </w:r>
            </w:p>
          </w:tc>
          <w:tc>
            <w:tcPr>
              <w:tcW w:w="1249" w:type="pct"/>
            </w:tcPr>
            <w:p w14:paraId="607C5767" w14:textId="77777777" w:rsidR="006159D2" w:rsidRPr="00DB07E3" w:rsidRDefault="006159D2" w:rsidP="001D0D5E">
              <w:pPr>
                <w:pStyle w:val="a6"/>
                <w:jc w:val="center"/>
                <w:cnfStyle w:val="000000000000" w:firstRow="0" w:lastRow="0" w:firstColumn="0" w:lastColumn="0" w:oddVBand="0" w:evenVBand="0" w:oddHBand="0" w:evenHBand="0" w:firstRowFirstColumn="0" w:firstRowLastColumn="0" w:lastRowFirstColumn="0" w:lastRowLastColumn="0"/>
                <w:rPr>
                  <w:bCs/>
                  <w:iCs/>
                  <w:sz w:val="22"/>
                  <w:szCs w:val="22"/>
                  <w:lang w:val="en-US"/>
                </w:rPr>
              </w:pPr>
              <w:r w:rsidRPr="00DB07E3">
                <w:rPr>
                  <w:bCs/>
                  <w:iCs/>
                  <w:sz w:val="22"/>
                  <w:szCs w:val="22"/>
                  <w:lang w:val="en-US"/>
                </w:rPr>
                <w:t>E</w:t>
              </w:r>
              <w:r w:rsidRPr="00DB07E3">
                <w:rPr>
                  <w:bCs/>
                  <w:iCs/>
                  <w:sz w:val="22"/>
                  <w:szCs w:val="22"/>
                  <w:lang w:val="ru-RU"/>
                </w:rPr>
                <w:t>-</w:t>
              </w:r>
              <w:r w:rsidRPr="00DB07E3">
                <w:rPr>
                  <w:bCs/>
                  <w:iCs/>
                  <w:sz w:val="22"/>
                  <w:szCs w:val="22"/>
                  <w:lang w:val="en-US"/>
                </w:rPr>
                <w:t>ISSN 2310-1202</w:t>
              </w:r>
            </w:p>
          </w:tc>
        </w:tr>
      </w:tbl>
      <w:bookmarkEnd w:id="2"/>
      <w:p w14:paraId="74F456CC" w14:textId="73EFA73A" w:rsidR="006159D2" w:rsidRPr="00DB07E3" w:rsidRDefault="006159D2" w:rsidP="00DB07E3">
        <w:pPr>
          <w:pStyle w:val="a6"/>
          <w:rPr>
            <w:rFonts w:ascii="Monotype Corsiva" w:hAnsi="Monotype Corsiva"/>
            <w:bCs/>
            <w:iCs/>
            <w:sz w:val="2"/>
            <w:szCs w:val="2"/>
          </w:rPr>
        </w:pPr>
        <w:r w:rsidRPr="00DB07E3">
          <w:rPr>
            <w:rFonts w:ascii="Monotype Corsiva" w:hAnsi="Monotype Corsiva"/>
            <w:bCs/>
            <w:iCs/>
            <w:noProof/>
            <w:sz w:val="2"/>
            <w:szCs w:val="2"/>
            <w:lang w:eastAsia="ru-RU"/>
          </w:rPr>
          <mc:AlternateContent>
            <mc:Choice Requires="wps">
              <w:drawing>
                <wp:anchor distT="0" distB="0" distL="114300" distR="114300" simplePos="0" relativeHeight="251679744" behindDoc="0" locked="0" layoutInCell="1" allowOverlap="1" wp14:anchorId="49C79EA0" wp14:editId="4BEF59BA">
                  <wp:simplePos x="0" y="0"/>
                  <wp:positionH relativeFrom="column">
                    <wp:posOffset>76379</wp:posOffset>
                  </wp:positionH>
                  <wp:positionV relativeFrom="paragraph">
                    <wp:posOffset>-1923869</wp:posOffset>
                  </wp:positionV>
                  <wp:extent cx="2151585" cy="0"/>
                  <wp:effectExtent l="0" t="0" r="0" b="0"/>
                  <wp:wrapNone/>
                  <wp:docPr id="3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158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30EDB933" id="Line 2"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6pt,-151.5pt" to="175.4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" strokeweight=".5pt"/>
              </w:pict>
            </mc:Fallback>
          </mc:AlternateContent>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onotype Corsiva" w:hAnsi="Monotype Corsiva"/>
        <w:b/>
        <w:i/>
        <w:sz w:val="28"/>
        <w:lang w:val="en-US"/>
      </w:rPr>
      <w:id w:val="-806171324"/>
      <w:lock w:val="sdtContentLocked"/>
      <w:group/>
    </w:sdtPr>
    <w:sdtEndPr>
      <w:rPr>
        <w:lang w:val="ru-RU"/>
      </w:rPr>
    </w:sdtEndPr>
    <w:sdtContent>
      <w:p w14:paraId="4C5FC487" w14:textId="18A40C1B" w:rsidR="006159D2" w:rsidRPr="00930CF5" w:rsidRDefault="006159D2" w:rsidP="00DE3F08">
        <w:pPr>
          <w:pStyle w:val="a6"/>
          <w:rPr>
            <w:rFonts w:ascii="Monotype Corsiva" w:hAnsi="Monotype Corsiva"/>
            <w:b/>
            <w:i/>
            <w:sz w:val="28"/>
            <w:lang w:val="en-US"/>
          </w:rPr>
        </w:pPr>
        <w:r w:rsidRPr="006C51AD">
          <w:rPr>
            <w:rFonts w:ascii="Monotype Corsiva" w:hAnsi="Monotype Corsiva"/>
            <w:b/>
            <w:i/>
            <w:noProof/>
            <w:sz w:val="28"/>
            <w:lang w:eastAsia="ru-RU"/>
          </w:rPr>
          <mc:AlternateContent>
            <mc:Choice Requires="wpg">
              <w:drawing>
                <wp:anchor distT="0" distB="0" distL="114300" distR="114300" simplePos="0" relativeHeight="251674624" behindDoc="0" locked="0" layoutInCell="1" allowOverlap="1" wp14:anchorId="14A64B02" wp14:editId="0FBEB3C0">
                  <wp:simplePos x="0" y="0"/>
                  <wp:positionH relativeFrom="column">
                    <wp:posOffset>3990340</wp:posOffset>
                  </wp:positionH>
                  <wp:positionV relativeFrom="paragraph">
                    <wp:posOffset>136525</wp:posOffset>
                  </wp:positionV>
                  <wp:extent cx="2160000" cy="45719"/>
                  <wp:effectExtent l="0" t="0" r="12065" b="12065"/>
                  <wp:wrapNone/>
                  <wp:docPr id="19" name="Группа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0000" cy="45719"/>
                            <a:chOff x="4210" y="1256"/>
                            <a:chExt cx="6674" cy="34"/>
                          </a:xfrm>
                        </wpg:grpSpPr>
                        <wps:wsp>
                          <wps:cNvPr id="20" name="Line 2"/>
                          <wps:cNvCnPr>
                            <a:cxnSpLocks noChangeShapeType="1"/>
                          </wps:cNvCnPr>
                          <wps:spPr bwMode="auto">
                            <a:xfrm>
                              <a:off x="4236" y="1256"/>
                              <a:ext cx="664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 name="Line 3"/>
                          <wps:cNvCnPr>
                            <a:cxnSpLocks noChangeShapeType="1"/>
                          </wps:cNvCnPr>
                          <wps:spPr bwMode="auto">
                            <a:xfrm>
                              <a:off x="4210" y="1290"/>
                              <a:ext cx="662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4C5F9AD" id="Группа 5" o:spid="_x0000_s1026" style="position:absolute;margin-left:314.2pt;margin-top:10.75pt;width:170.1pt;height:3.6pt;z-index:251674624" coordorigin="4210,1256" coordsize="667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">
                  <v:line id="Line 2" o:spid="_x0000_s1027" style="position:absolute;visibility:visible;mso-wrap-style:square" from="4236,1256" to="10884,1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" strokeweight=".5pt"/>
                  <v:line id="Line 3" o:spid="_x0000_s1028" style="position:absolute;visibility:visible;mso-wrap-style:square" from="4210,1290" to="10838,1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" strokeweight="1.5pt"/>
                </v:group>
              </w:pict>
            </mc:Fallback>
          </mc:AlternateContent>
        </w:r>
        <w:sdt>
          <w:sdtPr>
            <w:alias w:val="journal_2"/>
            <w:tag w:val="no"/>
            <w:id w:val="384990931"/>
            <w:lock w:val="sdtContentLocked"/>
            <w:text/>
          </w:sdtPr>
          <w:sdtContent>
            <w:r w:rsidRPr="00BE5E8D">
              <w:t>Вестник</w:t>
            </w:r>
            <w:r w:rsidRPr="001D7938">
              <w:rPr>
                <w:lang w:val="en-US"/>
              </w:rPr>
              <w:t xml:space="preserve"> </w:t>
            </w:r>
            <w:r w:rsidRPr="00BE5E8D">
              <w:t>ВГУИТ</w:t>
            </w:r>
            <w:r w:rsidRPr="001D7938">
              <w:rPr>
                <w:lang w:val="en-US"/>
              </w:rPr>
              <w:t>/Proceedings of VSUET</w:t>
            </w:r>
          </w:sdtContent>
        </w:sdt>
        <w:r w:rsidRPr="006C51AD">
          <w:rPr>
            <w:rFonts w:ascii="Monotype Corsiva" w:hAnsi="Monotype Corsiva"/>
            <w:b/>
            <w:i/>
            <w:sz w:val="28"/>
            <w:lang w:val="en-US"/>
          </w:rPr>
          <w:t>,</w:t>
        </w:r>
        <w:r w:rsidRPr="00D342BD">
          <w:rPr>
            <w:rFonts w:ascii="Monotype Corsiva" w:hAnsi="Monotype Corsiva"/>
            <w:b/>
            <w:i/>
            <w:sz w:val="28"/>
            <w:lang w:val="en-US"/>
          </w:rPr>
          <w:t> </w:t>
        </w:r>
        <w:r>
          <w:rPr>
            <w:rFonts w:ascii="Monotype Corsiva" w:hAnsi="Monotype Corsiva"/>
            <w:b/>
            <w:i/>
            <w:sz w:val="28"/>
          </w:rPr>
          <w:t>Т</w:t>
        </w:r>
        <w:r w:rsidRPr="00D342BD">
          <w:rPr>
            <w:rFonts w:ascii="Monotype Corsiva" w:hAnsi="Monotype Corsiva"/>
            <w:b/>
            <w:i/>
            <w:sz w:val="28"/>
            <w:lang w:val="en-US"/>
          </w:rPr>
          <w:t>. </w:t>
        </w:r>
        <w:sdt>
          <w:sdtPr>
            <w:rPr>
              <w:rFonts w:ascii="Monotype Corsiva" w:hAnsi="Monotype Corsiva"/>
              <w:b/>
              <w:i/>
              <w:sz w:val="28"/>
              <w:lang w:val="en-US"/>
            </w:rPr>
            <w:alias w:val="vol_2"/>
            <w:tag w:val="no"/>
            <w:id w:val="-881705148"/>
            <w:lock w:val="sdtLocked"/>
            <w:dataBinding w:xpath="/ns0:basic_XML[1]/ns0:vol[1]" w:storeItemID="{584DB894-62EB-436C-AFF3-E7CAAF8E4356}"/>
            <w:text/>
          </w:sdtPr>
          <w:sdtContent>
            <w:r w:rsidR="00EE5642">
              <w:rPr>
                <w:rFonts w:ascii="Monotype Corsiva" w:hAnsi="Monotype Corsiva"/>
                <w:b/>
                <w:i/>
                <w:sz w:val="28"/>
                <w:lang w:val="en-US"/>
              </w:rPr>
              <w:t>88</w:t>
            </w:r>
          </w:sdtContent>
        </w:sdt>
        <w:r w:rsidRPr="001D0D5E">
          <w:rPr>
            <w:rFonts w:ascii="Monotype Corsiva" w:hAnsi="Monotype Corsiva"/>
            <w:b/>
            <w:i/>
            <w:sz w:val="28"/>
            <w:lang w:val="en-US"/>
          </w:rPr>
          <w:t>,</w:t>
        </w:r>
        <w:r w:rsidRPr="00D342BD">
          <w:rPr>
            <w:rFonts w:ascii="Monotype Corsiva" w:hAnsi="Monotype Corsiva"/>
            <w:b/>
            <w:i/>
            <w:sz w:val="28"/>
            <w:lang w:val="en-US"/>
          </w:rPr>
          <w:t> </w:t>
        </w:r>
        <w:r w:rsidRPr="001D0D5E">
          <w:rPr>
            <w:rFonts w:ascii="Monotype Corsiva" w:hAnsi="Monotype Corsiva"/>
            <w:b/>
            <w:i/>
            <w:sz w:val="28"/>
            <w:lang w:val="en-US"/>
          </w:rPr>
          <w:t>№</w:t>
        </w:r>
        <w:r w:rsidRPr="006C51AD">
          <w:rPr>
            <w:rFonts w:ascii="Monotype Corsiva" w:hAnsi="Monotype Corsiva"/>
            <w:b/>
            <w:i/>
            <w:sz w:val="28"/>
            <w:lang w:val="en-US"/>
          </w:rPr>
          <w:t> </w:t>
        </w:r>
        <w:sdt>
          <w:sdtPr>
            <w:rPr>
              <w:lang w:val="en-US"/>
            </w:rPr>
            <w:alias w:val="number_2"/>
            <w:tag w:val="no"/>
            <w:id w:val="1444728768"/>
            <w:lock w:val="sdtLocked"/>
            <w:dataBinding w:prefixMappings="xmlns:ns0='http://AddIn Basic XML Script/Basic Nodes' " w:xpath="/ns0:basic_XML[1]/ns0:number[1]" w:storeItemID="{584DB894-62EB-436C-AFF3-E7CAAF8E4356}"/>
            <w:text/>
          </w:sdtPr>
          <w:sdtContent>
            <w:r w:rsidR="00EE5642">
              <w:rPr>
                <w:lang w:val="en-US"/>
              </w:rPr>
              <w:t>3</w:t>
            </w:r>
          </w:sdtContent>
        </w:sdt>
        <w:r w:rsidRPr="001D0D5E">
          <w:rPr>
            <w:rFonts w:ascii="Monotype Corsiva" w:hAnsi="Monotype Corsiva"/>
            <w:b/>
            <w:i/>
            <w:sz w:val="28"/>
            <w:lang w:val="en-US"/>
          </w:rPr>
          <w:t>,</w:t>
        </w:r>
        <w:r w:rsidRPr="006C51AD">
          <w:rPr>
            <w:rFonts w:ascii="Monotype Corsiva" w:hAnsi="Monotype Corsiva"/>
            <w:b/>
            <w:i/>
            <w:sz w:val="28"/>
            <w:lang w:val="en-US"/>
          </w:rPr>
          <w:t> </w:t>
        </w:r>
        <w:sdt>
          <w:sdtPr>
            <w:rPr>
              <w:rFonts w:ascii="Monotype Corsiva" w:hAnsi="Monotype Corsiva"/>
              <w:b/>
              <w:i/>
              <w:sz w:val="28"/>
              <w:lang w:val="en-US"/>
            </w:rPr>
            <w:alias w:val="year_2"/>
            <w:tag w:val="no"/>
            <w:id w:val="1413121305"/>
            <w:lock w:val="sdtLocked"/>
            <w:dataBinding w:prefixMappings="xmlns:ns0='http://AddIn Basic XML Script/Basic Nodes' " w:xpath="/ns0:basic_XML[1]/ns0:year[1]" w:storeItemID="{584DB894-62EB-436C-AFF3-E7CAAF8E4356}"/>
            <w:text/>
          </w:sdtPr>
          <w:sdtContent>
            <w:r w:rsidR="00EE5642">
              <w:rPr>
                <w:rFonts w:ascii="Monotype Corsiva" w:hAnsi="Monotype Corsiva"/>
                <w:b/>
                <w:i/>
                <w:sz w:val="28"/>
                <w:lang w:val="en-US"/>
              </w:rPr>
              <w:t>2026</w:t>
            </w:r>
          </w:sdtContent>
        </w:sdt>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Monotype Corsiva" w:hAnsi="Monotype Corsiva"/>
        <w:b/>
        <w:i/>
        <w:sz w:val="28"/>
        <w:lang w:val="en-US"/>
      </w:rPr>
      <w:id w:val="1655574833"/>
      <w:lock w:val="sdtContentLocked"/>
      <w:group/>
    </w:sdtPr>
    <w:sdtEndPr>
      <w:rPr>
        <w:lang w:val="ru-RU"/>
      </w:rPr>
    </w:sdtEndPr>
    <w:sdtContent>
      <w:p w14:paraId="4976D096" w14:textId="1389EA0F" w:rsidR="006159D2" w:rsidRPr="00930CF5" w:rsidRDefault="006159D2" w:rsidP="00DE3F08">
        <w:pPr>
          <w:pStyle w:val="a6"/>
          <w:rPr>
            <w:rFonts w:ascii="Monotype Corsiva" w:hAnsi="Monotype Corsiva"/>
            <w:b/>
            <w:i/>
            <w:sz w:val="28"/>
            <w:lang w:val="en-US"/>
          </w:rPr>
        </w:pPr>
        <w:r w:rsidRPr="006C51AD">
          <w:rPr>
            <w:rFonts w:ascii="Monotype Corsiva" w:hAnsi="Monotype Corsiva"/>
            <w:b/>
            <w:i/>
            <w:noProof/>
            <w:sz w:val="28"/>
            <w:lang w:eastAsia="ru-RU"/>
          </w:rPr>
          <mc:AlternateContent>
            <mc:Choice Requires="wpg">
              <w:drawing>
                <wp:anchor distT="0" distB="0" distL="114300" distR="114300" simplePos="0" relativeHeight="251676672" behindDoc="0" locked="0" layoutInCell="1" allowOverlap="1" wp14:anchorId="4E6CD7AC" wp14:editId="22028985">
                  <wp:simplePos x="0" y="0"/>
                  <wp:positionH relativeFrom="column">
                    <wp:posOffset>3990340</wp:posOffset>
                  </wp:positionH>
                  <wp:positionV relativeFrom="paragraph">
                    <wp:posOffset>136525</wp:posOffset>
                  </wp:positionV>
                  <wp:extent cx="2160000" cy="45719"/>
                  <wp:effectExtent l="0" t="0" r="12065" b="12065"/>
                  <wp:wrapNone/>
                  <wp:docPr id="22" name="Группа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0000" cy="45719"/>
                            <a:chOff x="4210" y="1256"/>
                            <a:chExt cx="6674" cy="34"/>
                          </a:xfrm>
                        </wpg:grpSpPr>
                        <wps:wsp>
                          <wps:cNvPr id="4" name="Line 2"/>
                          <wps:cNvCnPr>
                            <a:cxnSpLocks noChangeShapeType="1"/>
                          </wps:cNvCnPr>
                          <wps:spPr bwMode="auto">
                            <a:xfrm>
                              <a:off x="4236" y="1256"/>
                              <a:ext cx="664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8" name="Line 3"/>
                          <wps:cNvCnPr>
                            <a:cxnSpLocks noChangeShapeType="1"/>
                          </wps:cNvCnPr>
                          <wps:spPr bwMode="auto">
                            <a:xfrm>
                              <a:off x="4210" y="1290"/>
                              <a:ext cx="662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D535D5C" id="Группа 5" o:spid="_x0000_s1026" style="position:absolute;margin-left:314.2pt;margin-top:10.75pt;width:170.1pt;height:3.6pt;z-index:251676672" coordorigin="4210,1256" coordsize="667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">
                  <v:line id="Line 2" o:spid="_x0000_s1027" style="position:absolute;visibility:visible;mso-wrap-style:square" from="4236,1256" to="10884,1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" strokeweight=".5pt"/>
                  <v:line id="Line 3" o:spid="_x0000_s1028" style="position:absolute;visibility:visible;mso-wrap-style:square" from="4210,1290" to="10838,1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" strokeweight="1.5pt"/>
                </v:group>
              </w:pict>
            </mc:Fallback>
          </mc:AlternateContent>
        </w:r>
        <w:sdt>
          <w:sdtPr>
            <w:rPr>
              <w:rFonts w:ascii="Monotype Corsiva" w:hAnsi="Monotype Corsiva"/>
              <w:b/>
              <w:i/>
              <w:sz w:val="28"/>
              <w:lang w:val="en-US"/>
            </w:rPr>
            <w:alias w:val="journal_5"/>
            <w:tag w:val="no"/>
            <w:id w:val="-806624701"/>
            <w:lock w:val="sdtContentLocked"/>
            <w:text/>
          </w:sdtPr>
          <w:sdtContent>
            <w:r w:rsidRPr="006C51AD">
              <w:rPr>
                <w:rFonts w:ascii="Monotype Corsiva" w:hAnsi="Monotype Corsiva"/>
                <w:b/>
                <w:i/>
                <w:sz w:val="28"/>
                <w:lang w:val="en-US"/>
              </w:rPr>
              <w:t>Вестник ВГУИТ/Proceedings of VSUET</w:t>
            </w:r>
          </w:sdtContent>
        </w:sdt>
        <w:r w:rsidRPr="006C51AD">
          <w:rPr>
            <w:rFonts w:ascii="Monotype Corsiva" w:hAnsi="Monotype Corsiva"/>
            <w:b/>
            <w:i/>
            <w:sz w:val="28"/>
            <w:lang w:val="en-US"/>
          </w:rPr>
          <w:t>,</w:t>
        </w:r>
        <w:r w:rsidRPr="00D342BD">
          <w:rPr>
            <w:rFonts w:ascii="Monotype Corsiva" w:hAnsi="Monotype Corsiva"/>
            <w:b/>
            <w:i/>
            <w:sz w:val="28"/>
            <w:lang w:val="en-US"/>
          </w:rPr>
          <w:t> </w:t>
        </w:r>
        <w:r>
          <w:rPr>
            <w:rFonts w:ascii="Monotype Corsiva" w:hAnsi="Monotype Corsiva"/>
            <w:b/>
            <w:i/>
            <w:sz w:val="28"/>
          </w:rPr>
          <w:t>Т</w:t>
        </w:r>
        <w:r w:rsidRPr="00D342BD">
          <w:rPr>
            <w:rFonts w:ascii="Monotype Corsiva" w:hAnsi="Monotype Corsiva"/>
            <w:b/>
            <w:i/>
            <w:sz w:val="28"/>
            <w:lang w:val="en-US"/>
          </w:rPr>
          <w:t>. </w:t>
        </w:r>
        <w:sdt>
          <w:sdtPr>
            <w:rPr>
              <w:rFonts w:ascii="Monotype Corsiva" w:hAnsi="Monotype Corsiva"/>
              <w:b/>
              <w:i/>
              <w:sz w:val="28"/>
              <w:lang w:val="en-US"/>
            </w:rPr>
            <w:alias w:val="vol_4"/>
            <w:tag w:val="no"/>
            <w:id w:val="2103606366"/>
            <w:lock w:val="sdtLocked"/>
            <w:dataBinding w:xpath="/ns0:basic_XML[1]/ns0:vol[1]" w:storeItemID="{584DB894-62EB-436C-AFF3-E7CAAF8E4356}"/>
            <w:text/>
          </w:sdtPr>
          <w:sdtContent>
            <w:r w:rsidR="00EE5642">
              <w:rPr>
                <w:rFonts w:ascii="Monotype Corsiva" w:hAnsi="Monotype Corsiva"/>
                <w:b/>
                <w:i/>
                <w:sz w:val="28"/>
                <w:lang w:val="en-US"/>
              </w:rPr>
              <w:t>88</w:t>
            </w:r>
          </w:sdtContent>
        </w:sdt>
        <w:r w:rsidRPr="001D0D5E">
          <w:rPr>
            <w:rFonts w:ascii="Monotype Corsiva" w:hAnsi="Monotype Corsiva"/>
            <w:b/>
            <w:i/>
            <w:sz w:val="28"/>
            <w:lang w:val="en-US"/>
          </w:rPr>
          <w:t>,</w:t>
        </w:r>
        <w:r w:rsidRPr="00D342BD">
          <w:rPr>
            <w:rFonts w:ascii="Monotype Corsiva" w:hAnsi="Monotype Corsiva"/>
            <w:b/>
            <w:i/>
            <w:sz w:val="28"/>
            <w:lang w:val="en-US"/>
          </w:rPr>
          <w:t> </w:t>
        </w:r>
        <w:r w:rsidRPr="001D0D5E">
          <w:rPr>
            <w:rFonts w:ascii="Monotype Corsiva" w:hAnsi="Monotype Corsiva"/>
            <w:b/>
            <w:i/>
            <w:sz w:val="28"/>
            <w:lang w:val="en-US"/>
          </w:rPr>
          <w:t>№</w:t>
        </w:r>
        <w:r w:rsidRPr="006C51AD">
          <w:rPr>
            <w:rFonts w:ascii="Monotype Corsiva" w:hAnsi="Monotype Corsiva"/>
            <w:b/>
            <w:i/>
            <w:sz w:val="28"/>
            <w:lang w:val="en-US"/>
          </w:rPr>
          <w:t> </w:t>
        </w:r>
        <w:sdt>
          <w:sdtPr>
            <w:rPr>
              <w:rFonts w:ascii="Monotype Corsiva" w:hAnsi="Monotype Corsiva"/>
              <w:b/>
              <w:i/>
              <w:sz w:val="28"/>
              <w:lang w:val="en-US"/>
            </w:rPr>
            <w:alias w:val="number_5"/>
            <w:tag w:val="no"/>
            <w:id w:val="-2078352019"/>
            <w:lock w:val="sdtLocked"/>
            <w:dataBinding w:prefixMappings="xmlns:ns0='http://AddIn Basic XML Script/Basic Nodes' " w:xpath="/ns0:basic_XML[1]/ns0:number[1]" w:storeItemID="{584DB894-62EB-436C-AFF3-E7CAAF8E4356}"/>
            <w:text/>
          </w:sdtPr>
          <w:sdtContent>
            <w:r w:rsidR="00EE5642">
              <w:rPr>
                <w:rFonts w:ascii="Monotype Corsiva" w:hAnsi="Monotype Corsiva"/>
                <w:b/>
                <w:i/>
                <w:sz w:val="28"/>
                <w:lang w:val="en-US"/>
              </w:rPr>
              <w:t>3</w:t>
            </w:r>
          </w:sdtContent>
        </w:sdt>
        <w:r w:rsidRPr="001D0D5E">
          <w:rPr>
            <w:rFonts w:ascii="Monotype Corsiva" w:hAnsi="Monotype Corsiva"/>
            <w:b/>
            <w:i/>
            <w:sz w:val="28"/>
            <w:lang w:val="en-US"/>
          </w:rPr>
          <w:t>,</w:t>
        </w:r>
        <w:r w:rsidRPr="006C51AD">
          <w:rPr>
            <w:rFonts w:ascii="Monotype Corsiva" w:hAnsi="Monotype Corsiva"/>
            <w:b/>
            <w:i/>
            <w:sz w:val="28"/>
            <w:lang w:val="en-US"/>
          </w:rPr>
          <w:t> </w:t>
        </w:r>
        <w:sdt>
          <w:sdtPr>
            <w:rPr>
              <w:lang w:val="en-US"/>
            </w:rPr>
            <w:alias w:val="year_5"/>
            <w:tag w:val="no"/>
            <w:id w:val="39170154"/>
            <w:lock w:val="sdtLocked"/>
            <w:dataBinding w:prefixMappings="xmlns:ns0='http://AddIn Basic XML Script/Basic Nodes' " w:xpath="/ns0:basic_XML[1]/ns0:year[1]" w:storeItemID="{584DB894-62EB-436C-AFF3-E7CAAF8E4356}"/>
            <w:text/>
          </w:sdtPr>
          <w:sdtContent>
            <w:r w:rsidR="00EE5642">
              <w:rPr>
                <w:lang w:val="en-US"/>
              </w:rPr>
              <w:t>2026</w:t>
            </w:r>
          </w:sdtContent>
        </w:sdt>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0" w:name="_Hlk449362417" w:displacedByCustomXml="next"/>
  <w:bookmarkStart w:id="41" w:name="OLE_LINK26" w:displacedByCustomXml="next"/>
  <w:bookmarkStart w:id="42" w:name="OLE_LINK25" w:displacedByCustomXml="next"/>
  <w:bookmarkStart w:id="43" w:name="_Hlk449362415" w:displacedByCustomXml="next"/>
  <w:bookmarkStart w:id="44" w:name="OLE_LINK24" w:displacedByCustomXml="next"/>
  <w:bookmarkStart w:id="45" w:name="OLE_LINK23" w:displacedByCustomXml="next"/>
  <w:bookmarkStart w:id="46" w:name="_Hlk449362404" w:displacedByCustomXml="next"/>
  <w:bookmarkStart w:id="47" w:name="OLE_LINK22" w:displacedByCustomXml="next"/>
  <w:bookmarkStart w:id="48" w:name="OLE_LINK21" w:displacedByCustomXml="next"/>
  <w:bookmarkStart w:id="49" w:name="_Hlk449362402" w:displacedByCustomXml="next"/>
  <w:bookmarkStart w:id="50" w:name="OLE_LINK20" w:displacedByCustomXml="next"/>
  <w:bookmarkStart w:id="51" w:name="OLE_LINK19" w:displacedByCustomXml="next"/>
  <w:bookmarkStart w:id="52" w:name="_Hlk449362397" w:displacedByCustomXml="next"/>
  <w:bookmarkStart w:id="53" w:name="OLE_LINK18" w:displacedByCustomXml="next"/>
  <w:bookmarkStart w:id="54" w:name="OLE_LINK17" w:displacedByCustomXml="next"/>
  <w:sdt>
    <w:sdtPr>
      <w:rPr>
        <w:rFonts w:ascii="Monotype Corsiva" w:hAnsi="Monotype Corsiva"/>
        <w:b/>
        <w:i/>
        <w:sz w:val="28"/>
        <w:lang w:val="en-US"/>
      </w:rPr>
      <w:id w:val="-958875462"/>
      <w:lock w:val="sdtContentLocked"/>
      <w:group/>
    </w:sdtPr>
    <w:sdtEndPr>
      <w:rPr>
        <w:lang w:val="ru-RU"/>
      </w:rPr>
    </w:sdtEndPr>
    <w:sdtContent>
      <w:p w14:paraId="4092A197" w14:textId="370946F0" w:rsidR="006159D2" w:rsidRPr="00930CF5" w:rsidRDefault="006159D2" w:rsidP="006C51AD">
        <w:pPr>
          <w:pStyle w:val="a6"/>
          <w:rPr>
            <w:rFonts w:ascii="Monotype Corsiva" w:hAnsi="Monotype Corsiva"/>
            <w:b/>
            <w:i/>
            <w:sz w:val="28"/>
            <w:lang w:val="en-US"/>
          </w:rPr>
        </w:pPr>
        <w:r w:rsidRPr="006C51AD">
          <w:rPr>
            <w:rFonts w:ascii="Monotype Corsiva" w:hAnsi="Monotype Corsiva"/>
            <w:b/>
            <w:i/>
            <w:noProof/>
            <w:sz w:val="28"/>
            <w:lang w:eastAsia="ru-RU"/>
          </w:rPr>
          <mc:AlternateContent>
            <mc:Choice Requires="wpg">
              <w:drawing>
                <wp:anchor distT="0" distB="0" distL="114300" distR="114300" simplePos="0" relativeHeight="251668480" behindDoc="0" locked="0" layoutInCell="1" allowOverlap="1" wp14:anchorId="0D9233FD" wp14:editId="566272B4">
                  <wp:simplePos x="0" y="0"/>
                  <wp:positionH relativeFrom="column">
                    <wp:posOffset>3990340</wp:posOffset>
                  </wp:positionH>
                  <wp:positionV relativeFrom="paragraph">
                    <wp:posOffset>136525</wp:posOffset>
                  </wp:positionV>
                  <wp:extent cx="2160000" cy="45719"/>
                  <wp:effectExtent l="0" t="0" r="12065" b="12065"/>
                  <wp:wrapNone/>
                  <wp:docPr id="8" name="Группа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0000" cy="45719"/>
                            <a:chOff x="4210" y="1256"/>
                            <a:chExt cx="6674" cy="34"/>
                          </a:xfrm>
                        </wpg:grpSpPr>
                        <wps:wsp>
                          <wps:cNvPr id="11" name="Line 2"/>
                          <wps:cNvCnPr>
                            <a:cxnSpLocks noChangeShapeType="1"/>
                          </wps:cNvCnPr>
                          <wps:spPr bwMode="auto">
                            <a:xfrm>
                              <a:off x="4236" y="1256"/>
                              <a:ext cx="664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 name="Line 3"/>
                          <wps:cNvCnPr>
                            <a:cxnSpLocks noChangeShapeType="1"/>
                          </wps:cNvCnPr>
                          <wps:spPr bwMode="auto">
                            <a:xfrm>
                              <a:off x="4210" y="1290"/>
                              <a:ext cx="6628"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E5227BB" id="Группа 5" o:spid="_x0000_s1026" style="position:absolute;margin-left:314.2pt;margin-top:10.75pt;width:170.1pt;height:3.6pt;z-index:251668480" coordorigin="4210,1256" coordsize="667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">
                  <v:line id="Line 2" o:spid="_x0000_s1027" style="position:absolute;visibility:visible;mso-wrap-style:square" from="4236,1256" to="10884,1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" strokeweight=".5pt"/>
                  <v:line id="Line 3" o:spid="_x0000_s1028" style="position:absolute;visibility:visible;mso-wrap-style:square" from="4210,1290" to="10838,1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" strokeweight="1.5pt"/>
                </v:group>
              </w:pict>
            </mc:Fallback>
          </mc:AlternateContent>
        </w:r>
        <w:sdt>
          <w:sdtPr>
            <w:rPr>
              <w:rFonts w:ascii="Monotype Corsiva" w:hAnsi="Monotype Corsiva"/>
              <w:b/>
              <w:i/>
              <w:sz w:val="28"/>
              <w:lang w:val="en-US"/>
            </w:rPr>
            <w:alias w:val="journal_7"/>
            <w:tag w:val="no"/>
            <w:id w:val="-841541660"/>
            <w:lock w:val="sdtContentLocked"/>
            <w:text/>
          </w:sdtPr>
          <w:sdtContent>
            <w:r w:rsidRPr="006C51AD">
              <w:rPr>
                <w:rFonts w:ascii="Monotype Corsiva" w:hAnsi="Monotype Corsiva"/>
                <w:b/>
                <w:i/>
                <w:sz w:val="28"/>
                <w:lang w:val="en-US"/>
              </w:rPr>
              <w:t>Вестник ВГУИТ/Proceedings of VSUET</w:t>
            </w:r>
          </w:sdtContent>
        </w:sdt>
        <w:r w:rsidRPr="006C51AD">
          <w:rPr>
            <w:rFonts w:ascii="Monotype Corsiva" w:hAnsi="Monotype Corsiva"/>
            <w:b/>
            <w:i/>
            <w:sz w:val="28"/>
            <w:lang w:val="en-US"/>
          </w:rPr>
          <w:t>,</w:t>
        </w:r>
        <w:r w:rsidRPr="00D342BD">
          <w:rPr>
            <w:rFonts w:ascii="Monotype Corsiva" w:hAnsi="Monotype Corsiva"/>
            <w:b/>
            <w:i/>
            <w:sz w:val="28"/>
            <w:lang w:val="en-US"/>
          </w:rPr>
          <w:t> </w:t>
        </w:r>
        <w:r>
          <w:rPr>
            <w:rFonts w:ascii="Monotype Corsiva" w:hAnsi="Monotype Corsiva"/>
            <w:b/>
            <w:i/>
            <w:sz w:val="28"/>
          </w:rPr>
          <w:t>Т</w:t>
        </w:r>
        <w:r w:rsidRPr="00D342BD">
          <w:rPr>
            <w:rFonts w:ascii="Monotype Corsiva" w:hAnsi="Monotype Corsiva"/>
            <w:b/>
            <w:i/>
            <w:sz w:val="28"/>
            <w:lang w:val="en-US"/>
          </w:rPr>
          <w:t>. </w:t>
        </w:r>
        <w:sdt>
          <w:sdtPr>
            <w:rPr>
              <w:rFonts w:ascii="Monotype Corsiva" w:hAnsi="Monotype Corsiva"/>
              <w:b/>
              <w:i/>
              <w:sz w:val="28"/>
              <w:lang w:val="en-US"/>
            </w:rPr>
            <w:alias w:val="vol_5"/>
            <w:tag w:val="no"/>
            <w:id w:val="-189995310"/>
            <w:lock w:val="sdtLocked"/>
            <w:dataBinding w:xpath="/ns0:basic_XML[1]/ns0:vol[1]" w:storeItemID="{584DB894-62EB-436C-AFF3-E7CAAF8E4356}"/>
            <w:text/>
          </w:sdtPr>
          <w:sdtContent>
            <w:r w:rsidR="00EE5642">
              <w:rPr>
                <w:rFonts w:ascii="Monotype Corsiva" w:hAnsi="Monotype Corsiva"/>
                <w:b/>
                <w:i/>
                <w:sz w:val="28"/>
                <w:lang w:val="en-US"/>
              </w:rPr>
              <w:t>88</w:t>
            </w:r>
          </w:sdtContent>
        </w:sdt>
        <w:r w:rsidRPr="001D0D5E">
          <w:rPr>
            <w:rFonts w:ascii="Monotype Corsiva" w:hAnsi="Monotype Corsiva"/>
            <w:b/>
            <w:i/>
            <w:sz w:val="28"/>
            <w:lang w:val="en-US"/>
          </w:rPr>
          <w:t>,</w:t>
        </w:r>
        <w:r w:rsidRPr="00D342BD">
          <w:rPr>
            <w:rFonts w:ascii="Monotype Corsiva" w:hAnsi="Monotype Corsiva"/>
            <w:b/>
            <w:i/>
            <w:sz w:val="28"/>
            <w:lang w:val="en-US"/>
          </w:rPr>
          <w:t> </w:t>
        </w:r>
        <w:r w:rsidRPr="001D0D5E">
          <w:rPr>
            <w:rFonts w:ascii="Monotype Corsiva" w:hAnsi="Monotype Corsiva"/>
            <w:b/>
            <w:i/>
            <w:sz w:val="28"/>
            <w:lang w:val="en-US"/>
          </w:rPr>
          <w:t>№</w:t>
        </w:r>
        <w:r w:rsidRPr="006C51AD">
          <w:rPr>
            <w:rFonts w:ascii="Monotype Corsiva" w:hAnsi="Monotype Corsiva"/>
            <w:b/>
            <w:i/>
            <w:sz w:val="28"/>
            <w:lang w:val="en-US"/>
          </w:rPr>
          <w:t> </w:t>
        </w:r>
        <w:sdt>
          <w:sdtPr>
            <w:rPr>
              <w:rFonts w:ascii="Monotype Corsiva" w:hAnsi="Monotype Corsiva"/>
              <w:b/>
              <w:i/>
              <w:sz w:val="28"/>
              <w:lang w:val="en-US"/>
            </w:rPr>
            <w:alias w:val="number_6"/>
            <w:tag w:val="no"/>
            <w:id w:val="-616291015"/>
            <w:lock w:val="sdtLocked"/>
            <w:dataBinding w:prefixMappings="xmlns:ns0='http://AddIn Basic XML Script/Basic Nodes' " w:xpath="/ns0:basic_XML[1]/ns0:number[1]" w:storeItemID="{584DB894-62EB-436C-AFF3-E7CAAF8E4356}"/>
            <w:text/>
          </w:sdtPr>
          <w:sdtContent>
            <w:r w:rsidR="00EE5642">
              <w:rPr>
                <w:rFonts w:ascii="Monotype Corsiva" w:hAnsi="Monotype Corsiva"/>
                <w:b/>
                <w:i/>
                <w:sz w:val="28"/>
                <w:lang w:val="en-US"/>
              </w:rPr>
              <w:t>3</w:t>
            </w:r>
          </w:sdtContent>
        </w:sdt>
        <w:r w:rsidRPr="001D0D5E">
          <w:rPr>
            <w:rFonts w:ascii="Monotype Corsiva" w:hAnsi="Monotype Corsiva"/>
            <w:b/>
            <w:i/>
            <w:sz w:val="28"/>
            <w:lang w:val="en-US"/>
          </w:rPr>
          <w:t>,</w:t>
        </w:r>
        <w:r w:rsidRPr="006C51AD">
          <w:rPr>
            <w:rFonts w:ascii="Monotype Corsiva" w:hAnsi="Monotype Corsiva"/>
            <w:b/>
            <w:i/>
            <w:sz w:val="28"/>
            <w:lang w:val="en-US"/>
          </w:rPr>
          <w:t> </w:t>
        </w:r>
        <w:sdt>
          <w:sdtPr>
            <w:rPr>
              <w:rFonts w:ascii="Monotype Corsiva" w:hAnsi="Monotype Corsiva"/>
              <w:b/>
              <w:i/>
              <w:sz w:val="28"/>
              <w:lang w:val="en-US"/>
            </w:rPr>
            <w:alias w:val="year_6"/>
            <w:tag w:val="no"/>
            <w:id w:val="1419911099"/>
            <w:lock w:val="sdtLocked"/>
            <w:dataBinding w:prefixMappings="xmlns:ns0='http://AddIn Basic XML Script/Basic Nodes' " w:xpath="/ns0:basic_XML[1]/ns0:year[1]" w:storeItemID="{584DB894-62EB-436C-AFF3-E7CAAF8E4356}"/>
            <w:text/>
          </w:sdtPr>
          <w:sdtContent>
            <w:r w:rsidR="00EE5642">
              <w:rPr>
                <w:rFonts w:ascii="Monotype Corsiva" w:hAnsi="Monotype Corsiva"/>
                <w:b/>
                <w:i/>
                <w:sz w:val="28"/>
                <w:lang w:val="en-US"/>
              </w:rPr>
              <w:t>2026</w:t>
            </w:r>
          </w:sdtContent>
        </w:sdt>
      </w:p>
      <w:bookmarkEnd w:id="40" w:displacedByCustomXml="next"/>
      <w:bookmarkEnd w:id="41" w:displacedByCustomXml="next"/>
      <w:bookmarkEnd w:id="42" w:displacedByCustomXml="next"/>
      <w:bookmarkEnd w:id="43" w:displacedByCustomXml="next"/>
      <w:bookmarkEnd w:id="44" w:displacedByCustomXml="next"/>
      <w:bookmarkEnd w:id="45" w:displacedByCustomXml="next"/>
      <w:bookmarkEnd w:id="46" w:displacedByCustomXml="next"/>
      <w:bookmarkEnd w:id="47" w:displacedByCustomXml="next"/>
      <w:bookmarkEnd w:id="48" w:displacedByCustomXml="next"/>
      <w:bookmarkEnd w:id="49" w:displacedByCustomXml="next"/>
      <w:bookmarkEnd w:id="50" w:displacedByCustomXml="next"/>
      <w:bookmarkEnd w:id="51" w:displacedByCustomXml="next"/>
      <w:bookmarkEnd w:id="52" w:displacedByCustomXml="next"/>
      <w:bookmarkEnd w:id="53" w:displacedByCustomXml="next"/>
      <w:bookmarkEnd w:id="54" w:displacedByCustomXml="next"/>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AF6DE7A"/>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21760884"/>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F386F2C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4AC26F64"/>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A394FF4E"/>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9640A4A"/>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24CEF2A"/>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16C2886"/>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6626E7A"/>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76F2845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AE53740"/>
    <w:multiLevelType w:val="hybridMultilevel"/>
    <w:tmpl w:val="005C1182"/>
    <w:lvl w:ilvl="0" w:tplc="213C7CF6">
      <w:start w:val="1"/>
      <w:numFmt w:val="decimal"/>
      <w:pStyle w:val="VSUETRefList"/>
      <w:lvlText w:val="%1"/>
      <w:lvlJc w:val="left"/>
      <w:pPr>
        <w:ind w:left="540" w:hanging="360"/>
      </w:pPr>
      <w:rPr>
        <w:rFonts w:ascii="Times New Roman" w:hAnsi="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F397F84"/>
    <w:multiLevelType w:val="multilevel"/>
    <w:tmpl w:val="E29C3D24"/>
    <w:lvl w:ilvl="0">
      <w:start w:val="1"/>
      <w:numFmt w:val="bullet"/>
      <w:pStyle w:val="VSUET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2" w15:restartNumberingAfterBreak="0">
    <w:nsid w:val="319C5901"/>
    <w:multiLevelType w:val="multilevel"/>
    <w:tmpl w:val="0C403482"/>
    <w:lvl w:ilvl="0">
      <w:start w:val="1"/>
      <w:numFmt w:val="decimal"/>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720" w:hanging="720"/>
      </w:pPr>
    </w:lvl>
    <w:lvl w:ilvl="3">
      <w:start w:val="1"/>
      <w:numFmt w:val="decimal"/>
      <w:pStyle w:val="41"/>
      <w:lvlText w:val="%1.%2.%3.%4"/>
      <w:lvlJc w:val="left"/>
      <w:pPr>
        <w:ind w:left="864" w:hanging="864"/>
      </w:pPr>
    </w:lvl>
    <w:lvl w:ilvl="4">
      <w:start w:val="1"/>
      <w:numFmt w:val="decimal"/>
      <w:pStyle w:val="51"/>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3" w15:restartNumberingAfterBreak="0">
    <w:nsid w:val="393026D5"/>
    <w:multiLevelType w:val="multilevel"/>
    <w:tmpl w:val="55E8189A"/>
    <w:lvl w:ilvl="0">
      <w:start w:val="1"/>
      <w:numFmt w:val="decimal"/>
      <w:lvlRestart w:val="0"/>
      <w:pStyle w:val="VSUETNumitem"/>
      <w:lvlText w:val="%1."/>
      <w:lvlJc w:val="right"/>
      <w:pPr>
        <w:tabs>
          <w:tab w:val="num" w:pos="0"/>
        </w:tabs>
        <w:ind w:left="227" w:hanging="57"/>
      </w:pPr>
      <w:rPr>
        <w:rFonts w:hint="default"/>
      </w:rPr>
    </w:lvl>
    <w:lvl w:ilvl="1">
      <w:start w:val="1"/>
      <w:numFmt w:val="lowerLetter"/>
      <w:lvlText w:val="(%2)"/>
      <w:lvlJc w:val="left"/>
      <w:pPr>
        <w:tabs>
          <w:tab w:val="num" w:pos="510"/>
        </w:tabs>
        <w:ind w:left="510" w:hanging="283"/>
      </w:pPr>
      <w:rPr>
        <w:rFonts w:hint="default"/>
      </w:rPr>
    </w:lvl>
    <w:lvl w:ilvl="2">
      <w:start w:val="1"/>
      <w:numFmt w:val="lowerRoman"/>
      <w:lvlText w:val="(%3)"/>
      <w:lvlJc w:val="left"/>
      <w:pPr>
        <w:tabs>
          <w:tab w:val="num" w:pos="850"/>
        </w:tabs>
        <w:ind w:left="850" w:hanging="340"/>
      </w:pPr>
      <w:rPr>
        <w:rFonts w:hint="default"/>
      </w:rPr>
    </w:lvl>
    <w:lvl w:ilvl="3">
      <w:start w:val="1"/>
      <w:numFmt w:val="decimal"/>
      <w:lvlText w:val="(%4)"/>
      <w:lvlJc w:val="left"/>
      <w:pPr>
        <w:tabs>
          <w:tab w:val="num" w:pos="1191"/>
        </w:tabs>
        <w:ind w:left="1191" w:hanging="341"/>
      </w:pPr>
      <w:rPr>
        <w:rFonts w:hint="default"/>
      </w:rPr>
    </w:lvl>
    <w:lvl w:ilvl="4">
      <w:start w:val="1"/>
      <w:numFmt w:val="lowerLetter"/>
      <w:lvlText w:val="(%5)"/>
      <w:lvlJc w:val="left"/>
      <w:pPr>
        <w:tabs>
          <w:tab w:val="num" w:pos="1474"/>
        </w:tabs>
        <w:ind w:left="1474" w:hanging="283"/>
      </w:pPr>
      <w:rPr>
        <w:rFonts w:hint="default"/>
      </w:rPr>
    </w:lvl>
    <w:lvl w:ilvl="5">
      <w:start w:val="1"/>
      <w:numFmt w:val="lowerRoman"/>
      <w:lvlText w:val="(%6)"/>
      <w:lvlJc w:val="left"/>
      <w:pPr>
        <w:tabs>
          <w:tab w:val="num" w:pos="1814"/>
        </w:tabs>
        <w:ind w:left="1814" w:hanging="340"/>
      </w:pPr>
      <w:rPr>
        <w:rFonts w:hint="default"/>
      </w:rPr>
    </w:lvl>
    <w:lvl w:ilvl="6">
      <w:start w:val="1"/>
      <w:numFmt w:val="decimal"/>
      <w:lvlText w:val="%7."/>
      <w:lvlJc w:val="left"/>
      <w:pPr>
        <w:tabs>
          <w:tab w:val="num" w:pos="2154"/>
        </w:tabs>
        <w:ind w:left="2154" w:hanging="340"/>
      </w:pPr>
      <w:rPr>
        <w:rFonts w:hint="default"/>
      </w:rPr>
    </w:lvl>
    <w:lvl w:ilvl="7">
      <w:start w:val="1"/>
      <w:numFmt w:val="lowerLetter"/>
      <w:lvlText w:val="%8."/>
      <w:lvlJc w:val="left"/>
      <w:pPr>
        <w:tabs>
          <w:tab w:val="num" w:pos="2381"/>
        </w:tabs>
        <w:ind w:left="2381" w:hanging="227"/>
      </w:pPr>
      <w:rPr>
        <w:rFonts w:hint="default"/>
      </w:rPr>
    </w:lvl>
    <w:lvl w:ilvl="8">
      <w:start w:val="1"/>
      <w:numFmt w:val="lowerRoman"/>
      <w:lvlText w:val="%9."/>
      <w:lvlJc w:val="left"/>
      <w:pPr>
        <w:tabs>
          <w:tab w:val="num" w:pos="2721"/>
        </w:tabs>
        <w:ind w:left="2721" w:hanging="340"/>
      </w:pPr>
      <w:rPr>
        <w:rFonts w:hint="default"/>
      </w:rPr>
    </w:lvl>
  </w:abstractNum>
  <w:abstractNum w:abstractNumId="14" w15:restartNumberingAfterBreak="0">
    <w:nsid w:val="438763A5"/>
    <w:multiLevelType w:val="multilevel"/>
    <w:tmpl w:val="F35CB8F2"/>
    <w:lvl w:ilvl="0">
      <w:start w:val="1"/>
      <w:numFmt w:val="decimal"/>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15" w15:restartNumberingAfterBreak="0">
    <w:nsid w:val="4ED50B2B"/>
    <w:multiLevelType w:val="hybridMultilevel"/>
    <w:tmpl w:val="8B7801F2"/>
    <w:lvl w:ilvl="0" w:tplc="1D86245E">
      <w:start w:val="1"/>
      <w:numFmt w:val="decimal"/>
      <w:pStyle w:val="VSUET"/>
      <w:lvlText w:val="%1"/>
      <w:lvlJc w:val="left"/>
      <w:pPr>
        <w:ind w:left="1440" w:hanging="36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15:restartNumberingAfterBreak="0">
    <w:nsid w:val="6F404C9F"/>
    <w:multiLevelType w:val="multilevel"/>
    <w:tmpl w:val="F5102182"/>
    <w:lvl w:ilvl="0">
      <w:start w:val="1"/>
      <w:numFmt w:val="bullet"/>
      <w:pStyle w:val="VSUET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num w:numId="1" w16cid:durableId="580988387">
    <w:abstractNumId w:val="12"/>
  </w:num>
  <w:num w:numId="2" w16cid:durableId="637993680">
    <w:abstractNumId w:val="15"/>
  </w:num>
  <w:num w:numId="3" w16cid:durableId="1926306041">
    <w:abstractNumId w:val="11"/>
  </w:num>
  <w:num w:numId="4" w16cid:durableId="2085833497">
    <w:abstractNumId w:val="16"/>
  </w:num>
  <w:num w:numId="5" w16cid:durableId="830562599">
    <w:abstractNumId w:val="13"/>
  </w:num>
  <w:num w:numId="6" w16cid:durableId="1469282933">
    <w:abstractNumId w:val="14"/>
  </w:num>
  <w:num w:numId="7" w16cid:durableId="234242975">
    <w:abstractNumId w:val="14"/>
  </w:num>
  <w:num w:numId="8" w16cid:durableId="1322270964">
    <w:abstractNumId w:val="14"/>
  </w:num>
  <w:num w:numId="9" w16cid:durableId="2114588117">
    <w:abstractNumId w:val="14"/>
  </w:num>
  <w:num w:numId="10" w16cid:durableId="1381636123">
    <w:abstractNumId w:val="14"/>
  </w:num>
  <w:num w:numId="11" w16cid:durableId="74326536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32148120">
    <w:abstractNumId w:val="10"/>
  </w:num>
  <w:num w:numId="13" w16cid:durableId="342978114">
    <w:abstractNumId w:val="10"/>
  </w:num>
  <w:num w:numId="14" w16cid:durableId="19231748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9425066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862963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32540670">
    <w:abstractNumId w:val="9"/>
  </w:num>
  <w:num w:numId="18" w16cid:durableId="1915163462">
    <w:abstractNumId w:val="7"/>
  </w:num>
  <w:num w:numId="19" w16cid:durableId="1548032357">
    <w:abstractNumId w:val="6"/>
  </w:num>
  <w:num w:numId="20" w16cid:durableId="1719165047">
    <w:abstractNumId w:val="5"/>
  </w:num>
  <w:num w:numId="21" w16cid:durableId="534316862">
    <w:abstractNumId w:val="4"/>
  </w:num>
  <w:num w:numId="22" w16cid:durableId="744566983">
    <w:abstractNumId w:val="8"/>
  </w:num>
  <w:num w:numId="23" w16cid:durableId="1825731292">
    <w:abstractNumId w:val="3"/>
  </w:num>
  <w:num w:numId="24" w16cid:durableId="1532916768">
    <w:abstractNumId w:val="2"/>
  </w:num>
  <w:num w:numId="25" w16cid:durableId="1688404141">
    <w:abstractNumId w:val="1"/>
  </w:num>
  <w:num w:numId="26" w16cid:durableId="110906428">
    <w:abstractNumId w:val="0"/>
  </w:num>
  <w:num w:numId="27" w16cid:durableId="859323130">
    <w:abstractNumId w:val="16"/>
  </w:num>
  <w:num w:numId="28" w16cid:durableId="56710731">
    <w:abstractNumId w:val="13"/>
  </w:num>
  <w:num w:numId="29" w16cid:durableId="245650960">
    <w:abstractNumId w:val="13"/>
  </w:num>
  <w:num w:numId="30" w16cid:durableId="358825190">
    <w:abstractNumId w:val="13"/>
  </w:num>
  <w:num w:numId="31" w16cid:durableId="190457918">
    <w:abstractNumId w:val="13"/>
  </w:num>
  <w:num w:numId="32" w16cid:durableId="212908469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1"/>
  <w:activeWritingStyle w:appName="MSWord" w:lang="en-CA" w:vendorID="64" w:dllVersion="6" w:nlCheck="1" w:checkStyle="1"/>
  <w:activeWritingStyle w:appName="MSWord" w:lang="ru-RU" w:vendorID="64" w:dllVersion="0" w:nlCheck="1" w:checkStyle="0"/>
  <w:activeWritingStyle w:appName="MSWord" w:lang="en-US" w:vendorID="64" w:dllVersion="0" w:nlCheck="1" w:checkStyle="0"/>
  <w:activeWritingStyle w:appName="MSWord" w:lang="en-CA"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en-CA" w:vendorID="64" w:dllVersion="4096" w:nlCheck="1" w:checkStyle="0"/>
  <w:linkStyles/>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ocumentProtection w:formatting="1" w:enforcement="0"/>
  <w:styleLockQFSet/>
  <w:defaultTabStop w:val="709"/>
  <w:autoHyphenation/>
  <w:consecutiveHyphenLimit w:val="3"/>
  <w:doNotHyphenateCaps/>
  <w:evenAndOddHeaders/>
  <w:characterSpacingControl w:val="doNotCompress"/>
  <w:hdrShapeDefaults>
    <o:shapedefaults v:ext="edit" spidmax="2050"/>
  </w:hdrShapeDefaults>
  <w:footnotePr>
    <w:footnote w:id="-1"/>
    <w:footnote w:id="0"/>
  </w:footnotePr>
  <w:endnotePr>
    <w:endnote w:id="-1"/>
    <w:endnote w:id="0"/>
  </w:endnotePr>
  <w:compat>
    <w:ulTrailSpace/>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70B"/>
    <w:rsid w:val="000010FD"/>
    <w:rsid w:val="00001255"/>
    <w:rsid w:val="000026A9"/>
    <w:rsid w:val="00002826"/>
    <w:rsid w:val="00002C91"/>
    <w:rsid w:val="00002E87"/>
    <w:rsid w:val="00002F14"/>
    <w:rsid w:val="0000353B"/>
    <w:rsid w:val="00003B12"/>
    <w:rsid w:val="000044E3"/>
    <w:rsid w:val="00005172"/>
    <w:rsid w:val="00005B63"/>
    <w:rsid w:val="00007DFD"/>
    <w:rsid w:val="00012017"/>
    <w:rsid w:val="00012251"/>
    <w:rsid w:val="00012AB7"/>
    <w:rsid w:val="00012FD9"/>
    <w:rsid w:val="000132D2"/>
    <w:rsid w:val="00013326"/>
    <w:rsid w:val="000149A0"/>
    <w:rsid w:val="00016289"/>
    <w:rsid w:val="000165B8"/>
    <w:rsid w:val="00016814"/>
    <w:rsid w:val="00016AC1"/>
    <w:rsid w:val="00016C6D"/>
    <w:rsid w:val="0001714F"/>
    <w:rsid w:val="000179E1"/>
    <w:rsid w:val="00020E4E"/>
    <w:rsid w:val="000210BF"/>
    <w:rsid w:val="00021A14"/>
    <w:rsid w:val="00021DE0"/>
    <w:rsid w:val="0002386A"/>
    <w:rsid w:val="000239B2"/>
    <w:rsid w:val="0002531B"/>
    <w:rsid w:val="000261E0"/>
    <w:rsid w:val="000273C5"/>
    <w:rsid w:val="00030506"/>
    <w:rsid w:val="00030C60"/>
    <w:rsid w:val="00030FB6"/>
    <w:rsid w:val="000326F9"/>
    <w:rsid w:val="00032AE4"/>
    <w:rsid w:val="00033356"/>
    <w:rsid w:val="00035768"/>
    <w:rsid w:val="000358D8"/>
    <w:rsid w:val="00035942"/>
    <w:rsid w:val="00035C18"/>
    <w:rsid w:val="000363EB"/>
    <w:rsid w:val="000365B5"/>
    <w:rsid w:val="000374E9"/>
    <w:rsid w:val="00040860"/>
    <w:rsid w:val="0004192D"/>
    <w:rsid w:val="00041C2F"/>
    <w:rsid w:val="000423EC"/>
    <w:rsid w:val="00043761"/>
    <w:rsid w:val="00045ED0"/>
    <w:rsid w:val="0004604F"/>
    <w:rsid w:val="000478FF"/>
    <w:rsid w:val="00050BC4"/>
    <w:rsid w:val="00051D45"/>
    <w:rsid w:val="00053706"/>
    <w:rsid w:val="00053794"/>
    <w:rsid w:val="0005416F"/>
    <w:rsid w:val="000546FF"/>
    <w:rsid w:val="00055051"/>
    <w:rsid w:val="00056B13"/>
    <w:rsid w:val="000577FA"/>
    <w:rsid w:val="0006042E"/>
    <w:rsid w:val="000616CF"/>
    <w:rsid w:val="00062EBD"/>
    <w:rsid w:val="00067648"/>
    <w:rsid w:val="000706F4"/>
    <w:rsid w:val="00072079"/>
    <w:rsid w:val="00072353"/>
    <w:rsid w:val="0007237B"/>
    <w:rsid w:val="00072F24"/>
    <w:rsid w:val="0007303D"/>
    <w:rsid w:val="0007388F"/>
    <w:rsid w:val="00074EDF"/>
    <w:rsid w:val="0007585E"/>
    <w:rsid w:val="000767D0"/>
    <w:rsid w:val="000769DB"/>
    <w:rsid w:val="0007707B"/>
    <w:rsid w:val="00077FCF"/>
    <w:rsid w:val="00080BF5"/>
    <w:rsid w:val="00081178"/>
    <w:rsid w:val="00083F06"/>
    <w:rsid w:val="00085854"/>
    <w:rsid w:val="0008679B"/>
    <w:rsid w:val="00086BDA"/>
    <w:rsid w:val="00087C66"/>
    <w:rsid w:val="00087FB5"/>
    <w:rsid w:val="000905FE"/>
    <w:rsid w:val="00091752"/>
    <w:rsid w:val="0009217D"/>
    <w:rsid w:val="000942D4"/>
    <w:rsid w:val="000947E9"/>
    <w:rsid w:val="000954A7"/>
    <w:rsid w:val="00095863"/>
    <w:rsid w:val="0009596C"/>
    <w:rsid w:val="0009645A"/>
    <w:rsid w:val="0009647C"/>
    <w:rsid w:val="0009723E"/>
    <w:rsid w:val="000A05B6"/>
    <w:rsid w:val="000A09F5"/>
    <w:rsid w:val="000A1064"/>
    <w:rsid w:val="000A17FD"/>
    <w:rsid w:val="000A1AB0"/>
    <w:rsid w:val="000A1C40"/>
    <w:rsid w:val="000A1EDB"/>
    <w:rsid w:val="000A23AB"/>
    <w:rsid w:val="000A331E"/>
    <w:rsid w:val="000A57D1"/>
    <w:rsid w:val="000A5AC1"/>
    <w:rsid w:val="000A61F1"/>
    <w:rsid w:val="000A6D36"/>
    <w:rsid w:val="000A6E23"/>
    <w:rsid w:val="000A77C4"/>
    <w:rsid w:val="000A79B9"/>
    <w:rsid w:val="000A7AE8"/>
    <w:rsid w:val="000B0B1F"/>
    <w:rsid w:val="000B1587"/>
    <w:rsid w:val="000B231D"/>
    <w:rsid w:val="000B2635"/>
    <w:rsid w:val="000B41A1"/>
    <w:rsid w:val="000B5436"/>
    <w:rsid w:val="000B670B"/>
    <w:rsid w:val="000B6ADF"/>
    <w:rsid w:val="000C062F"/>
    <w:rsid w:val="000C0996"/>
    <w:rsid w:val="000C0B2E"/>
    <w:rsid w:val="000C148C"/>
    <w:rsid w:val="000C1553"/>
    <w:rsid w:val="000C1C96"/>
    <w:rsid w:val="000C2A17"/>
    <w:rsid w:val="000C516F"/>
    <w:rsid w:val="000C52A0"/>
    <w:rsid w:val="000C683B"/>
    <w:rsid w:val="000C6C40"/>
    <w:rsid w:val="000C7010"/>
    <w:rsid w:val="000C73D4"/>
    <w:rsid w:val="000D1564"/>
    <w:rsid w:val="000D206D"/>
    <w:rsid w:val="000D7A21"/>
    <w:rsid w:val="000E0BFB"/>
    <w:rsid w:val="000E0CD1"/>
    <w:rsid w:val="000E2015"/>
    <w:rsid w:val="000E3653"/>
    <w:rsid w:val="000E3B93"/>
    <w:rsid w:val="000E4312"/>
    <w:rsid w:val="000E541C"/>
    <w:rsid w:val="000E59A9"/>
    <w:rsid w:val="000F085F"/>
    <w:rsid w:val="000F20B3"/>
    <w:rsid w:val="000F2C50"/>
    <w:rsid w:val="000F2E19"/>
    <w:rsid w:val="000F5B7F"/>
    <w:rsid w:val="000F61ED"/>
    <w:rsid w:val="000F7B74"/>
    <w:rsid w:val="001008EB"/>
    <w:rsid w:val="00100E7A"/>
    <w:rsid w:val="00100F05"/>
    <w:rsid w:val="001017A9"/>
    <w:rsid w:val="001020EF"/>
    <w:rsid w:val="001043EC"/>
    <w:rsid w:val="00105211"/>
    <w:rsid w:val="0010621B"/>
    <w:rsid w:val="001106AC"/>
    <w:rsid w:val="0011100D"/>
    <w:rsid w:val="00111ACD"/>
    <w:rsid w:val="00112122"/>
    <w:rsid w:val="00112D3C"/>
    <w:rsid w:val="0011313B"/>
    <w:rsid w:val="001131EF"/>
    <w:rsid w:val="0011363B"/>
    <w:rsid w:val="00113CE9"/>
    <w:rsid w:val="001141D8"/>
    <w:rsid w:val="00115D93"/>
    <w:rsid w:val="00116F8E"/>
    <w:rsid w:val="001175CD"/>
    <w:rsid w:val="00120F46"/>
    <w:rsid w:val="00120FD3"/>
    <w:rsid w:val="00121B51"/>
    <w:rsid w:val="00122C59"/>
    <w:rsid w:val="00124D23"/>
    <w:rsid w:val="001255E7"/>
    <w:rsid w:val="00126A21"/>
    <w:rsid w:val="00126B63"/>
    <w:rsid w:val="00127E83"/>
    <w:rsid w:val="00130797"/>
    <w:rsid w:val="001332FE"/>
    <w:rsid w:val="00133368"/>
    <w:rsid w:val="00133AAE"/>
    <w:rsid w:val="0013520E"/>
    <w:rsid w:val="00135BC6"/>
    <w:rsid w:val="001361D0"/>
    <w:rsid w:val="00137E4A"/>
    <w:rsid w:val="0014032C"/>
    <w:rsid w:val="00141466"/>
    <w:rsid w:val="00141DB6"/>
    <w:rsid w:val="00142400"/>
    <w:rsid w:val="00142BF2"/>
    <w:rsid w:val="00142C78"/>
    <w:rsid w:val="001439F8"/>
    <w:rsid w:val="00143D87"/>
    <w:rsid w:val="00145563"/>
    <w:rsid w:val="001458BC"/>
    <w:rsid w:val="0014661D"/>
    <w:rsid w:val="001479A7"/>
    <w:rsid w:val="00150D10"/>
    <w:rsid w:val="00151117"/>
    <w:rsid w:val="00151CD9"/>
    <w:rsid w:val="0015374F"/>
    <w:rsid w:val="00154A3F"/>
    <w:rsid w:val="00155AB9"/>
    <w:rsid w:val="00155B29"/>
    <w:rsid w:val="00156A41"/>
    <w:rsid w:val="00156D7C"/>
    <w:rsid w:val="00157CB4"/>
    <w:rsid w:val="00160970"/>
    <w:rsid w:val="00160B86"/>
    <w:rsid w:val="001610AE"/>
    <w:rsid w:val="00161C23"/>
    <w:rsid w:val="00161E52"/>
    <w:rsid w:val="00161F2B"/>
    <w:rsid w:val="001632AE"/>
    <w:rsid w:val="00163CAF"/>
    <w:rsid w:val="00164FD4"/>
    <w:rsid w:val="00165006"/>
    <w:rsid w:val="00165DEF"/>
    <w:rsid w:val="00167710"/>
    <w:rsid w:val="001702BB"/>
    <w:rsid w:val="00170731"/>
    <w:rsid w:val="00170EEB"/>
    <w:rsid w:val="0017153C"/>
    <w:rsid w:val="00173B12"/>
    <w:rsid w:val="00173D7F"/>
    <w:rsid w:val="00175672"/>
    <w:rsid w:val="00175FCA"/>
    <w:rsid w:val="0017747B"/>
    <w:rsid w:val="0018007A"/>
    <w:rsid w:val="00180A64"/>
    <w:rsid w:val="001815E9"/>
    <w:rsid w:val="001823DE"/>
    <w:rsid w:val="00184740"/>
    <w:rsid w:val="001856A5"/>
    <w:rsid w:val="00185980"/>
    <w:rsid w:val="00185D62"/>
    <w:rsid w:val="00190453"/>
    <w:rsid w:val="00190B70"/>
    <w:rsid w:val="00190C78"/>
    <w:rsid w:val="001924B2"/>
    <w:rsid w:val="0019251A"/>
    <w:rsid w:val="001925F2"/>
    <w:rsid w:val="001933B8"/>
    <w:rsid w:val="0019557E"/>
    <w:rsid w:val="001958E8"/>
    <w:rsid w:val="00196E3E"/>
    <w:rsid w:val="001975A7"/>
    <w:rsid w:val="001A1646"/>
    <w:rsid w:val="001A2610"/>
    <w:rsid w:val="001A2735"/>
    <w:rsid w:val="001A312A"/>
    <w:rsid w:val="001A50C8"/>
    <w:rsid w:val="001B06ED"/>
    <w:rsid w:val="001B2DEF"/>
    <w:rsid w:val="001B3718"/>
    <w:rsid w:val="001B4A09"/>
    <w:rsid w:val="001B4E25"/>
    <w:rsid w:val="001B5019"/>
    <w:rsid w:val="001B64B4"/>
    <w:rsid w:val="001B7998"/>
    <w:rsid w:val="001B79C0"/>
    <w:rsid w:val="001C04C4"/>
    <w:rsid w:val="001C0ABD"/>
    <w:rsid w:val="001C10DE"/>
    <w:rsid w:val="001C1269"/>
    <w:rsid w:val="001C1F4F"/>
    <w:rsid w:val="001C3F93"/>
    <w:rsid w:val="001C4018"/>
    <w:rsid w:val="001D0D5E"/>
    <w:rsid w:val="001D20F8"/>
    <w:rsid w:val="001D57BF"/>
    <w:rsid w:val="001D65E3"/>
    <w:rsid w:val="001D6A37"/>
    <w:rsid w:val="001D6FFB"/>
    <w:rsid w:val="001D76D3"/>
    <w:rsid w:val="001D7938"/>
    <w:rsid w:val="001D7EEC"/>
    <w:rsid w:val="001E29C6"/>
    <w:rsid w:val="001E4988"/>
    <w:rsid w:val="001E73F6"/>
    <w:rsid w:val="001E7626"/>
    <w:rsid w:val="001E7812"/>
    <w:rsid w:val="001E7AD9"/>
    <w:rsid w:val="001F04A8"/>
    <w:rsid w:val="001F07E7"/>
    <w:rsid w:val="001F151B"/>
    <w:rsid w:val="001F2993"/>
    <w:rsid w:val="001F3B84"/>
    <w:rsid w:val="001F4471"/>
    <w:rsid w:val="001F5048"/>
    <w:rsid w:val="001F55DF"/>
    <w:rsid w:val="001F5C76"/>
    <w:rsid w:val="001F72CA"/>
    <w:rsid w:val="001F7C65"/>
    <w:rsid w:val="00200B0C"/>
    <w:rsid w:val="00201045"/>
    <w:rsid w:val="0020124D"/>
    <w:rsid w:val="0020364E"/>
    <w:rsid w:val="00203E80"/>
    <w:rsid w:val="0020401C"/>
    <w:rsid w:val="0020439F"/>
    <w:rsid w:val="00205A7D"/>
    <w:rsid w:val="002060A0"/>
    <w:rsid w:val="00210C83"/>
    <w:rsid w:val="00210DFD"/>
    <w:rsid w:val="00212246"/>
    <w:rsid w:val="0021242D"/>
    <w:rsid w:val="002128EF"/>
    <w:rsid w:val="00212DDA"/>
    <w:rsid w:val="0021337A"/>
    <w:rsid w:val="002161CF"/>
    <w:rsid w:val="00216281"/>
    <w:rsid w:val="00216BC7"/>
    <w:rsid w:val="00217DB0"/>
    <w:rsid w:val="00221242"/>
    <w:rsid w:val="00222453"/>
    <w:rsid w:val="00222B4E"/>
    <w:rsid w:val="002234F5"/>
    <w:rsid w:val="0022447B"/>
    <w:rsid w:val="00224B30"/>
    <w:rsid w:val="00224EAD"/>
    <w:rsid w:val="002261AA"/>
    <w:rsid w:val="00226EE5"/>
    <w:rsid w:val="00226FD4"/>
    <w:rsid w:val="0023265B"/>
    <w:rsid w:val="00232D88"/>
    <w:rsid w:val="0023393A"/>
    <w:rsid w:val="00234F64"/>
    <w:rsid w:val="00235F59"/>
    <w:rsid w:val="00236A6B"/>
    <w:rsid w:val="00236B1F"/>
    <w:rsid w:val="00236DEA"/>
    <w:rsid w:val="0023713B"/>
    <w:rsid w:val="002374AF"/>
    <w:rsid w:val="00240531"/>
    <w:rsid w:val="00245E9B"/>
    <w:rsid w:val="002466BE"/>
    <w:rsid w:val="0025186F"/>
    <w:rsid w:val="002519AF"/>
    <w:rsid w:val="00253827"/>
    <w:rsid w:val="002558FB"/>
    <w:rsid w:val="0025724C"/>
    <w:rsid w:val="00257974"/>
    <w:rsid w:val="0026073C"/>
    <w:rsid w:val="0026227E"/>
    <w:rsid w:val="00262D66"/>
    <w:rsid w:val="0026686F"/>
    <w:rsid w:val="00267173"/>
    <w:rsid w:val="002703E0"/>
    <w:rsid w:val="00270711"/>
    <w:rsid w:val="00270A88"/>
    <w:rsid w:val="00270AE6"/>
    <w:rsid w:val="002730B9"/>
    <w:rsid w:val="00273B8A"/>
    <w:rsid w:val="00273E4D"/>
    <w:rsid w:val="00273F44"/>
    <w:rsid w:val="00274606"/>
    <w:rsid w:val="0027493A"/>
    <w:rsid w:val="00274948"/>
    <w:rsid w:val="00275AC5"/>
    <w:rsid w:val="00277499"/>
    <w:rsid w:val="00277FEB"/>
    <w:rsid w:val="00280414"/>
    <w:rsid w:val="00280B72"/>
    <w:rsid w:val="00281684"/>
    <w:rsid w:val="002841DF"/>
    <w:rsid w:val="002846CF"/>
    <w:rsid w:val="002848AD"/>
    <w:rsid w:val="00285818"/>
    <w:rsid w:val="002858AB"/>
    <w:rsid w:val="00286D3A"/>
    <w:rsid w:val="00287AE0"/>
    <w:rsid w:val="00290216"/>
    <w:rsid w:val="00291E78"/>
    <w:rsid w:val="00291EAF"/>
    <w:rsid w:val="002961F5"/>
    <w:rsid w:val="002A0294"/>
    <w:rsid w:val="002A0AD3"/>
    <w:rsid w:val="002A27F1"/>
    <w:rsid w:val="002A27F5"/>
    <w:rsid w:val="002A2F95"/>
    <w:rsid w:val="002A48EB"/>
    <w:rsid w:val="002A50B5"/>
    <w:rsid w:val="002A61E9"/>
    <w:rsid w:val="002A7630"/>
    <w:rsid w:val="002B03A4"/>
    <w:rsid w:val="002B0846"/>
    <w:rsid w:val="002B0BF2"/>
    <w:rsid w:val="002B2717"/>
    <w:rsid w:val="002B4502"/>
    <w:rsid w:val="002B6517"/>
    <w:rsid w:val="002B6BE2"/>
    <w:rsid w:val="002B7616"/>
    <w:rsid w:val="002B7A63"/>
    <w:rsid w:val="002B7D4A"/>
    <w:rsid w:val="002C1052"/>
    <w:rsid w:val="002C110A"/>
    <w:rsid w:val="002C15A4"/>
    <w:rsid w:val="002C1B44"/>
    <w:rsid w:val="002C1C35"/>
    <w:rsid w:val="002C2DA2"/>
    <w:rsid w:val="002C329F"/>
    <w:rsid w:val="002C4011"/>
    <w:rsid w:val="002C5020"/>
    <w:rsid w:val="002C51FB"/>
    <w:rsid w:val="002C5317"/>
    <w:rsid w:val="002C5393"/>
    <w:rsid w:val="002C615F"/>
    <w:rsid w:val="002C617F"/>
    <w:rsid w:val="002C628C"/>
    <w:rsid w:val="002C6B37"/>
    <w:rsid w:val="002C7CBB"/>
    <w:rsid w:val="002D005B"/>
    <w:rsid w:val="002D0A26"/>
    <w:rsid w:val="002D3A89"/>
    <w:rsid w:val="002D3CE8"/>
    <w:rsid w:val="002D4ADA"/>
    <w:rsid w:val="002D5781"/>
    <w:rsid w:val="002D619F"/>
    <w:rsid w:val="002D7234"/>
    <w:rsid w:val="002E12D9"/>
    <w:rsid w:val="002E1615"/>
    <w:rsid w:val="002E1658"/>
    <w:rsid w:val="002E3841"/>
    <w:rsid w:val="002E4455"/>
    <w:rsid w:val="002E4DA0"/>
    <w:rsid w:val="002E7063"/>
    <w:rsid w:val="002E7186"/>
    <w:rsid w:val="002E781B"/>
    <w:rsid w:val="002E7B7C"/>
    <w:rsid w:val="002E7EDF"/>
    <w:rsid w:val="002F31EC"/>
    <w:rsid w:val="002F3AB5"/>
    <w:rsid w:val="002F5C6B"/>
    <w:rsid w:val="00300104"/>
    <w:rsid w:val="003008FE"/>
    <w:rsid w:val="003013EE"/>
    <w:rsid w:val="0030185A"/>
    <w:rsid w:val="0030274F"/>
    <w:rsid w:val="0030373C"/>
    <w:rsid w:val="00303D4B"/>
    <w:rsid w:val="00304421"/>
    <w:rsid w:val="003052C3"/>
    <w:rsid w:val="00306AFC"/>
    <w:rsid w:val="003078AC"/>
    <w:rsid w:val="00307A98"/>
    <w:rsid w:val="00312DE1"/>
    <w:rsid w:val="00312ED4"/>
    <w:rsid w:val="003130A3"/>
    <w:rsid w:val="0031379B"/>
    <w:rsid w:val="00313901"/>
    <w:rsid w:val="00313D8F"/>
    <w:rsid w:val="00314684"/>
    <w:rsid w:val="00315539"/>
    <w:rsid w:val="0031565D"/>
    <w:rsid w:val="003179B9"/>
    <w:rsid w:val="00317C65"/>
    <w:rsid w:val="00321A7D"/>
    <w:rsid w:val="00322514"/>
    <w:rsid w:val="00322E05"/>
    <w:rsid w:val="00323956"/>
    <w:rsid w:val="003250D1"/>
    <w:rsid w:val="003261E7"/>
    <w:rsid w:val="00326636"/>
    <w:rsid w:val="0032711B"/>
    <w:rsid w:val="00330FC7"/>
    <w:rsid w:val="00331153"/>
    <w:rsid w:val="00331B6E"/>
    <w:rsid w:val="00332E09"/>
    <w:rsid w:val="00335DBC"/>
    <w:rsid w:val="00336CE4"/>
    <w:rsid w:val="00340AC4"/>
    <w:rsid w:val="00342427"/>
    <w:rsid w:val="0034259C"/>
    <w:rsid w:val="00342E84"/>
    <w:rsid w:val="00343BE5"/>
    <w:rsid w:val="00343F2F"/>
    <w:rsid w:val="0034414E"/>
    <w:rsid w:val="00345900"/>
    <w:rsid w:val="0034657C"/>
    <w:rsid w:val="00347413"/>
    <w:rsid w:val="003475B7"/>
    <w:rsid w:val="0034761C"/>
    <w:rsid w:val="00351F78"/>
    <w:rsid w:val="00352944"/>
    <w:rsid w:val="00353338"/>
    <w:rsid w:val="00354B5D"/>
    <w:rsid w:val="0035721F"/>
    <w:rsid w:val="00357454"/>
    <w:rsid w:val="003576F0"/>
    <w:rsid w:val="00360E35"/>
    <w:rsid w:val="003628AC"/>
    <w:rsid w:val="00362D6A"/>
    <w:rsid w:val="003637D1"/>
    <w:rsid w:val="00363CF5"/>
    <w:rsid w:val="0036401B"/>
    <w:rsid w:val="0036470E"/>
    <w:rsid w:val="00364A9F"/>
    <w:rsid w:val="0036595D"/>
    <w:rsid w:val="003659D3"/>
    <w:rsid w:val="00366FE8"/>
    <w:rsid w:val="0036706A"/>
    <w:rsid w:val="00370292"/>
    <w:rsid w:val="00370FCE"/>
    <w:rsid w:val="003711E5"/>
    <w:rsid w:val="003732BA"/>
    <w:rsid w:val="00374205"/>
    <w:rsid w:val="003742B6"/>
    <w:rsid w:val="00374AC1"/>
    <w:rsid w:val="00380007"/>
    <w:rsid w:val="00380DEE"/>
    <w:rsid w:val="003812CA"/>
    <w:rsid w:val="00381749"/>
    <w:rsid w:val="0038212D"/>
    <w:rsid w:val="00382146"/>
    <w:rsid w:val="003832EE"/>
    <w:rsid w:val="00383500"/>
    <w:rsid w:val="0038516C"/>
    <w:rsid w:val="003854AC"/>
    <w:rsid w:val="00385863"/>
    <w:rsid w:val="00386BE7"/>
    <w:rsid w:val="00390151"/>
    <w:rsid w:val="00390259"/>
    <w:rsid w:val="00392A01"/>
    <w:rsid w:val="00392C8E"/>
    <w:rsid w:val="00394102"/>
    <w:rsid w:val="00395B6D"/>
    <w:rsid w:val="00396DD0"/>
    <w:rsid w:val="003971A6"/>
    <w:rsid w:val="003A0A53"/>
    <w:rsid w:val="003A0C46"/>
    <w:rsid w:val="003A2A04"/>
    <w:rsid w:val="003A34D6"/>
    <w:rsid w:val="003A3667"/>
    <w:rsid w:val="003A3FFC"/>
    <w:rsid w:val="003A4048"/>
    <w:rsid w:val="003A4B78"/>
    <w:rsid w:val="003A4C97"/>
    <w:rsid w:val="003A71D2"/>
    <w:rsid w:val="003B1467"/>
    <w:rsid w:val="003B1E1F"/>
    <w:rsid w:val="003B23A9"/>
    <w:rsid w:val="003B3C57"/>
    <w:rsid w:val="003B4376"/>
    <w:rsid w:val="003B4846"/>
    <w:rsid w:val="003B484C"/>
    <w:rsid w:val="003B4D0E"/>
    <w:rsid w:val="003B500E"/>
    <w:rsid w:val="003B5A13"/>
    <w:rsid w:val="003B621A"/>
    <w:rsid w:val="003C1444"/>
    <w:rsid w:val="003C1CE8"/>
    <w:rsid w:val="003C6E99"/>
    <w:rsid w:val="003C7BCF"/>
    <w:rsid w:val="003D0404"/>
    <w:rsid w:val="003D057E"/>
    <w:rsid w:val="003D19AD"/>
    <w:rsid w:val="003D2033"/>
    <w:rsid w:val="003D2E55"/>
    <w:rsid w:val="003D3701"/>
    <w:rsid w:val="003D4E4B"/>
    <w:rsid w:val="003D712C"/>
    <w:rsid w:val="003E208A"/>
    <w:rsid w:val="003E2F03"/>
    <w:rsid w:val="003E321A"/>
    <w:rsid w:val="003E3AF0"/>
    <w:rsid w:val="003E42DE"/>
    <w:rsid w:val="003E46D8"/>
    <w:rsid w:val="003E5749"/>
    <w:rsid w:val="003E6A72"/>
    <w:rsid w:val="003F0B7D"/>
    <w:rsid w:val="003F0F5D"/>
    <w:rsid w:val="003F1134"/>
    <w:rsid w:val="003F16B9"/>
    <w:rsid w:val="003F1868"/>
    <w:rsid w:val="003F2535"/>
    <w:rsid w:val="003F2A44"/>
    <w:rsid w:val="003F5F8B"/>
    <w:rsid w:val="003F782D"/>
    <w:rsid w:val="00400218"/>
    <w:rsid w:val="0040091C"/>
    <w:rsid w:val="00400E9D"/>
    <w:rsid w:val="004024EC"/>
    <w:rsid w:val="00403090"/>
    <w:rsid w:val="00404BCA"/>
    <w:rsid w:val="00405EEB"/>
    <w:rsid w:val="00407734"/>
    <w:rsid w:val="0041002B"/>
    <w:rsid w:val="00411070"/>
    <w:rsid w:val="00412E9E"/>
    <w:rsid w:val="00413BE9"/>
    <w:rsid w:val="00414732"/>
    <w:rsid w:val="0041670E"/>
    <w:rsid w:val="00420136"/>
    <w:rsid w:val="004214F9"/>
    <w:rsid w:val="00421B9F"/>
    <w:rsid w:val="00422872"/>
    <w:rsid w:val="004236D7"/>
    <w:rsid w:val="004247E4"/>
    <w:rsid w:val="004250DD"/>
    <w:rsid w:val="00426B6E"/>
    <w:rsid w:val="00426F25"/>
    <w:rsid w:val="004270C0"/>
    <w:rsid w:val="004306B3"/>
    <w:rsid w:val="00431611"/>
    <w:rsid w:val="004329D7"/>
    <w:rsid w:val="00432E58"/>
    <w:rsid w:val="004334C9"/>
    <w:rsid w:val="00433C74"/>
    <w:rsid w:val="00436362"/>
    <w:rsid w:val="00437BED"/>
    <w:rsid w:val="00437CDB"/>
    <w:rsid w:val="00440CE7"/>
    <w:rsid w:val="00441791"/>
    <w:rsid w:val="00441CA7"/>
    <w:rsid w:val="0044216F"/>
    <w:rsid w:val="00443423"/>
    <w:rsid w:val="004439F5"/>
    <w:rsid w:val="004441E6"/>
    <w:rsid w:val="00445391"/>
    <w:rsid w:val="004457E7"/>
    <w:rsid w:val="00446B98"/>
    <w:rsid w:val="004531B0"/>
    <w:rsid w:val="00454D7D"/>
    <w:rsid w:val="00455721"/>
    <w:rsid w:val="004574B1"/>
    <w:rsid w:val="00457C26"/>
    <w:rsid w:val="0046298D"/>
    <w:rsid w:val="00462F32"/>
    <w:rsid w:val="004638D4"/>
    <w:rsid w:val="0046392D"/>
    <w:rsid w:val="00463971"/>
    <w:rsid w:val="0046410F"/>
    <w:rsid w:val="004649D7"/>
    <w:rsid w:val="00466048"/>
    <w:rsid w:val="00467A2A"/>
    <w:rsid w:val="00467BD5"/>
    <w:rsid w:val="00470017"/>
    <w:rsid w:val="00470A45"/>
    <w:rsid w:val="00470F30"/>
    <w:rsid w:val="00470F82"/>
    <w:rsid w:val="0047130E"/>
    <w:rsid w:val="0047240F"/>
    <w:rsid w:val="0047436B"/>
    <w:rsid w:val="0047622C"/>
    <w:rsid w:val="004775A9"/>
    <w:rsid w:val="004812F0"/>
    <w:rsid w:val="004816DE"/>
    <w:rsid w:val="00482851"/>
    <w:rsid w:val="00482922"/>
    <w:rsid w:val="004845B0"/>
    <w:rsid w:val="00485264"/>
    <w:rsid w:val="00487672"/>
    <w:rsid w:val="00487AB1"/>
    <w:rsid w:val="00487C54"/>
    <w:rsid w:val="00487CE9"/>
    <w:rsid w:val="004911E0"/>
    <w:rsid w:val="004913F3"/>
    <w:rsid w:val="00493590"/>
    <w:rsid w:val="00494101"/>
    <w:rsid w:val="00494305"/>
    <w:rsid w:val="00494CE8"/>
    <w:rsid w:val="00495213"/>
    <w:rsid w:val="00496732"/>
    <w:rsid w:val="00496B65"/>
    <w:rsid w:val="004A03B6"/>
    <w:rsid w:val="004A1379"/>
    <w:rsid w:val="004A15B2"/>
    <w:rsid w:val="004A1E4C"/>
    <w:rsid w:val="004A22E5"/>
    <w:rsid w:val="004A3611"/>
    <w:rsid w:val="004A3A82"/>
    <w:rsid w:val="004A558D"/>
    <w:rsid w:val="004A56DB"/>
    <w:rsid w:val="004A5B26"/>
    <w:rsid w:val="004A6E42"/>
    <w:rsid w:val="004A6F94"/>
    <w:rsid w:val="004A7B0E"/>
    <w:rsid w:val="004B19A9"/>
    <w:rsid w:val="004B1A2E"/>
    <w:rsid w:val="004B2B17"/>
    <w:rsid w:val="004B2C48"/>
    <w:rsid w:val="004B30B8"/>
    <w:rsid w:val="004B32C5"/>
    <w:rsid w:val="004B3EDA"/>
    <w:rsid w:val="004B4702"/>
    <w:rsid w:val="004B6196"/>
    <w:rsid w:val="004B6DBD"/>
    <w:rsid w:val="004B7F5E"/>
    <w:rsid w:val="004C34B5"/>
    <w:rsid w:val="004C63CD"/>
    <w:rsid w:val="004C7DA6"/>
    <w:rsid w:val="004D0AD1"/>
    <w:rsid w:val="004D1802"/>
    <w:rsid w:val="004D1F3A"/>
    <w:rsid w:val="004D2A42"/>
    <w:rsid w:val="004D2B63"/>
    <w:rsid w:val="004D4227"/>
    <w:rsid w:val="004D4C14"/>
    <w:rsid w:val="004D5638"/>
    <w:rsid w:val="004D578D"/>
    <w:rsid w:val="004D57A9"/>
    <w:rsid w:val="004D5936"/>
    <w:rsid w:val="004D59C2"/>
    <w:rsid w:val="004D62F3"/>
    <w:rsid w:val="004D64FB"/>
    <w:rsid w:val="004D7743"/>
    <w:rsid w:val="004D7E68"/>
    <w:rsid w:val="004D7FFB"/>
    <w:rsid w:val="004E0CAE"/>
    <w:rsid w:val="004E0CEF"/>
    <w:rsid w:val="004E0E11"/>
    <w:rsid w:val="004E34DD"/>
    <w:rsid w:val="004E3B36"/>
    <w:rsid w:val="004E578C"/>
    <w:rsid w:val="004E7633"/>
    <w:rsid w:val="004F0323"/>
    <w:rsid w:val="004F0AA1"/>
    <w:rsid w:val="004F0EAE"/>
    <w:rsid w:val="004F2FBE"/>
    <w:rsid w:val="004F3FF8"/>
    <w:rsid w:val="004F4E52"/>
    <w:rsid w:val="004F50C1"/>
    <w:rsid w:val="004F58F0"/>
    <w:rsid w:val="004F7EA4"/>
    <w:rsid w:val="0050042E"/>
    <w:rsid w:val="005019D9"/>
    <w:rsid w:val="00503ECF"/>
    <w:rsid w:val="0050446D"/>
    <w:rsid w:val="00511D08"/>
    <w:rsid w:val="00512C09"/>
    <w:rsid w:val="005148B5"/>
    <w:rsid w:val="00515FDC"/>
    <w:rsid w:val="00516FD9"/>
    <w:rsid w:val="005176F0"/>
    <w:rsid w:val="005179C6"/>
    <w:rsid w:val="00521298"/>
    <w:rsid w:val="00522A3B"/>
    <w:rsid w:val="00522C81"/>
    <w:rsid w:val="00523309"/>
    <w:rsid w:val="00523C69"/>
    <w:rsid w:val="00523F06"/>
    <w:rsid w:val="0052518D"/>
    <w:rsid w:val="0052733A"/>
    <w:rsid w:val="0052743D"/>
    <w:rsid w:val="00527839"/>
    <w:rsid w:val="00527B11"/>
    <w:rsid w:val="005301F4"/>
    <w:rsid w:val="005317F6"/>
    <w:rsid w:val="00533FCE"/>
    <w:rsid w:val="005342AD"/>
    <w:rsid w:val="00534625"/>
    <w:rsid w:val="00536168"/>
    <w:rsid w:val="00536EDD"/>
    <w:rsid w:val="005402D9"/>
    <w:rsid w:val="005407F9"/>
    <w:rsid w:val="00541A1B"/>
    <w:rsid w:val="00542C74"/>
    <w:rsid w:val="0054304F"/>
    <w:rsid w:val="0054370B"/>
    <w:rsid w:val="00545927"/>
    <w:rsid w:val="00545C00"/>
    <w:rsid w:val="00546544"/>
    <w:rsid w:val="00546ADA"/>
    <w:rsid w:val="00546DDD"/>
    <w:rsid w:val="00546E61"/>
    <w:rsid w:val="00547348"/>
    <w:rsid w:val="00547A2B"/>
    <w:rsid w:val="00550543"/>
    <w:rsid w:val="005517E9"/>
    <w:rsid w:val="00552455"/>
    <w:rsid w:val="00553382"/>
    <w:rsid w:val="005538CE"/>
    <w:rsid w:val="00554CBC"/>
    <w:rsid w:val="00555160"/>
    <w:rsid w:val="00555EFD"/>
    <w:rsid w:val="005562AA"/>
    <w:rsid w:val="00557BE8"/>
    <w:rsid w:val="00560D30"/>
    <w:rsid w:val="00561DDC"/>
    <w:rsid w:val="005633DE"/>
    <w:rsid w:val="005634D5"/>
    <w:rsid w:val="0056628B"/>
    <w:rsid w:val="00566B9D"/>
    <w:rsid w:val="00570E86"/>
    <w:rsid w:val="00571041"/>
    <w:rsid w:val="00574930"/>
    <w:rsid w:val="00582407"/>
    <w:rsid w:val="0058354A"/>
    <w:rsid w:val="005837E2"/>
    <w:rsid w:val="005844A6"/>
    <w:rsid w:val="005864F6"/>
    <w:rsid w:val="005868C5"/>
    <w:rsid w:val="0058746B"/>
    <w:rsid w:val="005915B5"/>
    <w:rsid w:val="00592A40"/>
    <w:rsid w:val="00592F4A"/>
    <w:rsid w:val="00593A90"/>
    <w:rsid w:val="005948F6"/>
    <w:rsid w:val="00596BF9"/>
    <w:rsid w:val="00596C3F"/>
    <w:rsid w:val="00597889"/>
    <w:rsid w:val="00597D70"/>
    <w:rsid w:val="005A150E"/>
    <w:rsid w:val="005A15B2"/>
    <w:rsid w:val="005A18F5"/>
    <w:rsid w:val="005A30F5"/>
    <w:rsid w:val="005A4C8F"/>
    <w:rsid w:val="005A4DD5"/>
    <w:rsid w:val="005A6FA7"/>
    <w:rsid w:val="005B3071"/>
    <w:rsid w:val="005B34E7"/>
    <w:rsid w:val="005B4348"/>
    <w:rsid w:val="005C1882"/>
    <w:rsid w:val="005C2660"/>
    <w:rsid w:val="005C27A2"/>
    <w:rsid w:val="005C43B8"/>
    <w:rsid w:val="005C5912"/>
    <w:rsid w:val="005C702C"/>
    <w:rsid w:val="005C795C"/>
    <w:rsid w:val="005D04B9"/>
    <w:rsid w:val="005D26C0"/>
    <w:rsid w:val="005D2771"/>
    <w:rsid w:val="005D3BC4"/>
    <w:rsid w:val="005D708F"/>
    <w:rsid w:val="005E135F"/>
    <w:rsid w:val="005E18B4"/>
    <w:rsid w:val="005E1BC6"/>
    <w:rsid w:val="005E1E01"/>
    <w:rsid w:val="005E4704"/>
    <w:rsid w:val="005E505D"/>
    <w:rsid w:val="005E611C"/>
    <w:rsid w:val="005E643D"/>
    <w:rsid w:val="005E7F2E"/>
    <w:rsid w:val="005F0E1C"/>
    <w:rsid w:val="005F44C8"/>
    <w:rsid w:val="005F46F5"/>
    <w:rsid w:val="005F489E"/>
    <w:rsid w:val="005F489F"/>
    <w:rsid w:val="005F48B9"/>
    <w:rsid w:val="005F4F46"/>
    <w:rsid w:val="005F6056"/>
    <w:rsid w:val="005F7A25"/>
    <w:rsid w:val="00600A3F"/>
    <w:rsid w:val="00601CD6"/>
    <w:rsid w:val="00602707"/>
    <w:rsid w:val="0060282D"/>
    <w:rsid w:val="00603503"/>
    <w:rsid w:val="00603920"/>
    <w:rsid w:val="0060397C"/>
    <w:rsid w:val="00604717"/>
    <w:rsid w:val="006048D1"/>
    <w:rsid w:val="00604D40"/>
    <w:rsid w:val="006058D0"/>
    <w:rsid w:val="00606137"/>
    <w:rsid w:val="00606CDF"/>
    <w:rsid w:val="006077AB"/>
    <w:rsid w:val="00610540"/>
    <w:rsid w:val="006106BE"/>
    <w:rsid w:val="00610F61"/>
    <w:rsid w:val="00611925"/>
    <w:rsid w:val="00615311"/>
    <w:rsid w:val="006159D2"/>
    <w:rsid w:val="00615AC0"/>
    <w:rsid w:val="00615C4D"/>
    <w:rsid w:val="00615D12"/>
    <w:rsid w:val="00617222"/>
    <w:rsid w:val="0061724F"/>
    <w:rsid w:val="0061793B"/>
    <w:rsid w:val="006201E9"/>
    <w:rsid w:val="00620433"/>
    <w:rsid w:val="00620D6B"/>
    <w:rsid w:val="00621521"/>
    <w:rsid w:val="006222E4"/>
    <w:rsid w:val="0062345E"/>
    <w:rsid w:val="00623A9D"/>
    <w:rsid w:val="00624247"/>
    <w:rsid w:val="00624A65"/>
    <w:rsid w:val="006251A5"/>
    <w:rsid w:val="0062549D"/>
    <w:rsid w:val="00625DC9"/>
    <w:rsid w:val="0062661A"/>
    <w:rsid w:val="006333DE"/>
    <w:rsid w:val="00635C0F"/>
    <w:rsid w:val="00636CA1"/>
    <w:rsid w:val="00636E69"/>
    <w:rsid w:val="00636ED2"/>
    <w:rsid w:val="00637706"/>
    <w:rsid w:val="006400B3"/>
    <w:rsid w:val="006401CE"/>
    <w:rsid w:val="0064181F"/>
    <w:rsid w:val="00641E95"/>
    <w:rsid w:val="00643A5B"/>
    <w:rsid w:val="00643FA1"/>
    <w:rsid w:val="00645698"/>
    <w:rsid w:val="00645758"/>
    <w:rsid w:val="00646806"/>
    <w:rsid w:val="00646926"/>
    <w:rsid w:val="00647105"/>
    <w:rsid w:val="00647688"/>
    <w:rsid w:val="00650192"/>
    <w:rsid w:val="00650F81"/>
    <w:rsid w:val="0065310B"/>
    <w:rsid w:val="00653161"/>
    <w:rsid w:val="00655A64"/>
    <w:rsid w:val="00655ADD"/>
    <w:rsid w:val="00660143"/>
    <w:rsid w:val="00662BC0"/>
    <w:rsid w:val="00663842"/>
    <w:rsid w:val="00666227"/>
    <w:rsid w:val="006709E0"/>
    <w:rsid w:val="00673400"/>
    <w:rsid w:val="006746C3"/>
    <w:rsid w:val="006752D9"/>
    <w:rsid w:val="00675EEC"/>
    <w:rsid w:val="00677DF0"/>
    <w:rsid w:val="00680739"/>
    <w:rsid w:val="00682CAE"/>
    <w:rsid w:val="006913CC"/>
    <w:rsid w:val="00691682"/>
    <w:rsid w:val="00692369"/>
    <w:rsid w:val="00692565"/>
    <w:rsid w:val="00694D28"/>
    <w:rsid w:val="00696080"/>
    <w:rsid w:val="00696A1D"/>
    <w:rsid w:val="006975AC"/>
    <w:rsid w:val="006A0414"/>
    <w:rsid w:val="006A12EB"/>
    <w:rsid w:val="006A138D"/>
    <w:rsid w:val="006A1F6C"/>
    <w:rsid w:val="006A391E"/>
    <w:rsid w:val="006A44B0"/>
    <w:rsid w:val="006A4624"/>
    <w:rsid w:val="006A5217"/>
    <w:rsid w:val="006B1E81"/>
    <w:rsid w:val="006B3B64"/>
    <w:rsid w:val="006B4380"/>
    <w:rsid w:val="006B5D8B"/>
    <w:rsid w:val="006B6402"/>
    <w:rsid w:val="006B7061"/>
    <w:rsid w:val="006B751F"/>
    <w:rsid w:val="006B7672"/>
    <w:rsid w:val="006C0825"/>
    <w:rsid w:val="006C1F72"/>
    <w:rsid w:val="006C253E"/>
    <w:rsid w:val="006C27C5"/>
    <w:rsid w:val="006C2B35"/>
    <w:rsid w:val="006C31C5"/>
    <w:rsid w:val="006C3600"/>
    <w:rsid w:val="006C36FE"/>
    <w:rsid w:val="006C3886"/>
    <w:rsid w:val="006C3EF8"/>
    <w:rsid w:val="006C40FE"/>
    <w:rsid w:val="006C51AD"/>
    <w:rsid w:val="006D146F"/>
    <w:rsid w:val="006D252E"/>
    <w:rsid w:val="006D39B0"/>
    <w:rsid w:val="006D40C7"/>
    <w:rsid w:val="006D40EF"/>
    <w:rsid w:val="006D512B"/>
    <w:rsid w:val="006D6D37"/>
    <w:rsid w:val="006D6EFA"/>
    <w:rsid w:val="006D78C6"/>
    <w:rsid w:val="006E005D"/>
    <w:rsid w:val="006E07C8"/>
    <w:rsid w:val="006E11A6"/>
    <w:rsid w:val="006E2AC8"/>
    <w:rsid w:val="006E30CF"/>
    <w:rsid w:val="006E3E97"/>
    <w:rsid w:val="006E470E"/>
    <w:rsid w:val="006E5D59"/>
    <w:rsid w:val="006E5E3B"/>
    <w:rsid w:val="006E736E"/>
    <w:rsid w:val="006E7872"/>
    <w:rsid w:val="006E7C00"/>
    <w:rsid w:val="006E7C9D"/>
    <w:rsid w:val="006F0831"/>
    <w:rsid w:val="006F14CF"/>
    <w:rsid w:val="006F27DB"/>
    <w:rsid w:val="006F3F75"/>
    <w:rsid w:val="006F459D"/>
    <w:rsid w:val="006F5112"/>
    <w:rsid w:val="006F684C"/>
    <w:rsid w:val="006F6E99"/>
    <w:rsid w:val="006F70B8"/>
    <w:rsid w:val="006F7344"/>
    <w:rsid w:val="0070391D"/>
    <w:rsid w:val="00703E7A"/>
    <w:rsid w:val="007046DE"/>
    <w:rsid w:val="0070588C"/>
    <w:rsid w:val="00705EEA"/>
    <w:rsid w:val="00707385"/>
    <w:rsid w:val="00710BD4"/>
    <w:rsid w:val="00710DAF"/>
    <w:rsid w:val="0071103D"/>
    <w:rsid w:val="00712B0E"/>
    <w:rsid w:val="0071345D"/>
    <w:rsid w:val="00713C7C"/>
    <w:rsid w:val="00716088"/>
    <w:rsid w:val="0071654C"/>
    <w:rsid w:val="00721C01"/>
    <w:rsid w:val="007220BE"/>
    <w:rsid w:val="0072267D"/>
    <w:rsid w:val="00723577"/>
    <w:rsid w:val="007235FC"/>
    <w:rsid w:val="00723EB8"/>
    <w:rsid w:val="00724803"/>
    <w:rsid w:val="007249E6"/>
    <w:rsid w:val="007252BD"/>
    <w:rsid w:val="00725850"/>
    <w:rsid w:val="00725D26"/>
    <w:rsid w:val="00725FE8"/>
    <w:rsid w:val="007268BD"/>
    <w:rsid w:val="00730621"/>
    <w:rsid w:val="007315FB"/>
    <w:rsid w:val="007319BE"/>
    <w:rsid w:val="007329BA"/>
    <w:rsid w:val="0074015B"/>
    <w:rsid w:val="00740B2C"/>
    <w:rsid w:val="00740C58"/>
    <w:rsid w:val="00741896"/>
    <w:rsid w:val="00741E03"/>
    <w:rsid w:val="007434CD"/>
    <w:rsid w:val="00744407"/>
    <w:rsid w:val="00744630"/>
    <w:rsid w:val="0074673A"/>
    <w:rsid w:val="00746CF8"/>
    <w:rsid w:val="00747274"/>
    <w:rsid w:val="00750A15"/>
    <w:rsid w:val="00750B89"/>
    <w:rsid w:val="00750CD1"/>
    <w:rsid w:val="00751CD9"/>
    <w:rsid w:val="00752C73"/>
    <w:rsid w:val="0075498B"/>
    <w:rsid w:val="00754DE2"/>
    <w:rsid w:val="00755357"/>
    <w:rsid w:val="0075546A"/>
    <w:rsid w:val="0075621A"/>
    <w:rsid w:val="007565F4"/>
    <w:rsid w:val="00757708"/>
    <w:rsid w:val="00757AE6"/>
    <w:rsid w:val="00757BA7"/>
    <w:rsid w:val="00757E16"/>
    <w:rsid w:val="00760F9C"/>
    <w:rsid w:val="007616CC"/>
    <w:rsid w:val="007619D0"/>
    <w:rsid w:val="00761C04"/>
    <w:rsid w:val="007625F1"/>
    <w:rsid w:val="00762C16"/>
    <w:rsid w:val="00763649"/>
    <w:rsid w:val="00765E48"/>
    <w:rsid w:val="007669DB"/>
    <w:rsid w:val="00770601"/>
    <w:rsid w:val="00772A97"/>
    <w:rsid w:val="0077335B"/>
    <w:rsid w:val="0077342E"/>
    <w:rsid w:val="0077417C"/>
    <w:rsid w:val="00775C9B"/>
    <w:rsid w:val="00775FE9"/>
    <w:rsid w:val="00776216"/>
    <w:rsid w:val="00776B58"/>
    <w:rsid w:val="007775D2"/>
    <w:rsid w:val="0078126C"/>
    <w:rsid w:val="00782E69"/>
    <w:rsid w:val="00783474"/>
    <w:rsid w:val="007846C9"/>
    <w:rsid w:val="00785D8A"/>
    <w:rsid w:val="0078794F"/>
    <w:rsid w:val="00787D1E"/>
    <w:rsid w:val="00791022"/>
    <w:rsid w:val="007913FA"/>
    <w:rsid w:val="007921F4"/>
    <w:rsid w:val="007940AC"/>
    <w:rsid w:val="00794287"/>
    <w:rsid w:val="00794518"/>
    <w:rsid w:val="00796084"/>
    <w:rsid w:val="007962C1"/>
    <w:rsid w:val="007971B0"/>
    <w:rsid w:val="007A06E2"/>
    <w:rsid w:val="007A1925"/>
    <w:rsid w:val="007A23DF"/>
    <w:rsid w:val="007A2BA1"/>
    <w:rsid w:val="007A319D"/>
    <w:rsid w:val="007A336D"/>
    <w:rsid w:val="007A5F2F"/>
    <w:rsid w:val="007A6730"/>
    <w:rsid w:val="007A6D0E"/>
    <w:rsid w:val="007A789A"/>
    <w:rsid w:val="007A7B88"/>
    <w:rsid w:val="007A7E89"/>
    <w:rsid w:val="007A7EC6"/>
    <w:rsid w:val="007B0CC2"/>
    <w:rsid w:val="007B19D7"/>
    <w:rsid w:val="007B1DF3"/>
    <w:rsid w:val="007B1FB2"/>
    <w:rsid w:val="007B2818"/>
    <w:rsid w:val="007B36E5"/>
    <w:rsid w:val="007B3F14"/>
    <w:rsid w:val="007B5379"/>
    <w:rsid w:val="007B585A"/>
    <w:rsid w:val="007C0884"/>
    <w:rsid w:val="007C1973"/>
    <w:rsid w:val="007C3A26"/>
    <w:rsid w:val="007C6061"/>
    <w:rsid w:val="007C6E52"/>
    <w:rsid w:val="007D1A7B"/>
    <w:rsid w:val="007D232F"/>
    <w:rsid w:val="007D4547"/>
    <w:rsid w:val="007D5374"/>
    <w:rsid w:val="007D5E75"/>
    <w:rsid w:val="007D65F0"/>
    <w:rsid w:val="007D6C7C"/>
    <w:rsid w:val="007D716F"/>
    <w:rsid w:val="007D7860"/>
    <w:rsid w:val="007E1055"/>
    <w:rsid w:val="007E20D0"/>
    <w:rsid w:val="007E2E83"/>
    <w:rsid w:val="007E3EB3"/>
    <w:rsid w:val="007E40E6"/>
    <w:rsid w:val="007E6A90"/>
    <w:rsid w:val="007E787D"/>
    <w:rsid w:val="007F0D8D"/>
    <w:rsid w:val="007F0E1E"/>
    <w:rsid w:val="007F1980"/>
    <w:rsid w:val="007F66E9"/>
    <w:rsid w:val="007F70DE"/>
    <w:rsid w:val="007F7187"/>
    <w:rsid w:val="00801132"/>
    <w:rsid w:val="00802236"/>
    <w:rsid w:val="00802628"/>
    <w:rsid w:val="00803013"/>
    <w:rsid w:val="00806F2E"/>
    <w:rsid w:val="008074F1"/>
    <w:rsid w:val="008107FF"/>
    <w:rsid w:val="008109DF"/>
    <w:rsid w:val="008112EB"/>
    <w:rsid w:val="00812099"/>
    <w:rsid w:val="008123BC"/>
    <w:rsid w:val="00812CCC"/>
    <w:rsid w:val="00813A6A"/>
    <w:rsid w:val="00814D1E"/>
    <w:rsid w:val="0081578C"/>
    <w:rsid w:val="008172CB"/>
    <w:rsid w:val="008174F8"/>
    <w:rsid w:val="0081757E"/>
    <w:rsid w:val="00817603"/>
    <w:rsid w:val="0082135B"/>
    <w:rsid w:val="00821F8A"/>
    <w:rsid w:val="00823069"/>
    <w:rsid w:val="0082484A"/>
    <w:rsid w:val="0082653D"/>
    <w:rsid w:val="0082768D"/>
    <w:rsid w:val="00830981"/>
    <w:rsid w:val="00830CEB"/>
    <w:rsid w:val="00830DEE"/>
    <w:rsid w:val="00831FD9"/>
    <w:rsid w:val="00832311"/>
    <w:rsid w:val="00832863"/>
    <w:rsid w:val="00832EAE"/>
    <w:rsid w:val="008333ED"/>
    <w:rsid w:val="00835414"/>
    <w:rsid w:val="00835C9F"/>
    <w:rsid w:val="00836DBA"/>
    <w:rsid w:val="008370E7"/>
    <w:rsid w:val="00840910"/>
    <w:rsid w:val="008422B4"/>
    <w:rsid w:val="008424AB"/>
    <w:rsid w:val="0084373B"/>
    <w:rsid w:val="00843F26"/>
    <w:rsid w:val="008441F8"/>
    <w:rsid w:val="00845928"/>
    <w:rsid w:val="0084702A"/>
    <w:rsid w:val="0084752E"/>
    <w:rsid w:val="00847F1C"/>
    <w:rsid w:val="008504C7"/>
    <w:rsid w:val="008506AF"/>
    <w:rsid w:val="008509FB"/>
    <w:rsid w:val="008513F8"/>
    <w:rsid w:val="00852570"/>
    <w:rsid w:val="008530AF"/>
    <w:rsid w:val="00853AB0"/>
    <w:rsid w:val="008543EA"/>
    <w:rsid w:val="00854F76"/>
    <w:rsid w:val="0085606A"/>
    <w:rsid w:val="00860312"/>
    <w:rsid w:val="00860D87"/>
    <w:rsid w:val="0086181C"/>
    <w:rsid w:val="00862C2D"/>
    <w:rsid w:val="00863737"/>
    <w:rsid w:val="00866CF8"/>
    <w:rsid w:val="00867DC8"/>
    <w:rsid w:val="00870622"/>
    <w:rsid w:val="00871D26"/>
    <w:rsid w:val="00873A02"/>
    <w:rsid w:val="00873DE2"/>
    <w:rsid w:val="008749DA"/>
    <w:rsid w:val="008757E0"/>
    <w:rsid w:val="00875CEE"/>
    <w:rsid w:val="00876C1C"/>
    <w:rsid w:val="008777A0"/>
    <w:rsid w:val="00880081"/>
    <w:rsid w:val="00880D02"/>
    <w:rsid w:val="00883106"/>
    <w:rsid w:val="00886204"/>
    <w:rsid w:val="0088670B"/>
    <w:rsid w:val="00891467"/>
    <w:rsid w:val="008919AC"/>
    <w:rsid w:val="00892CE1"/>
    <w:rsid w:val="00892E69"/>
    <w:rsid w:val="00895461"/>
    <w:rsid w:val="008954C1"/>
    <w:rsid w:val="008969B3"/>
    <w:rsid w:val="00896A54"/>
    <w:rsid w:val="008970C3"/>
    <w:rsid w:val="008A0AA7"/>
    <w:rsid w:val="008A11F1"/>
    <w:rsid w:val="008A142C"/>
    <w:rsid w:val="008A1815"/>
    <w:rsid w:val="008A210F"/>
    <w:rsid w:val="008A2A29"/>
    <w:rsid w:val="008A6C22"/>
    <w:rsid w:val="008A743C"/>
    <w:rsid w:val="008A7697"/>
    <w:rsid w:val="008A7A11"/>
    <w:rsid w:val="008B1009"/>
    <w:rsid w:val="008B11FF"/>
    <w:rsid w:val="008B2133"/>
    <w:rsid w:val="008B2A09"/>
    <w:rsid w:val="008B5045"/>
    <w:rsid w:val="008B7B3C"/>
    <w:rsid w:val="008C08E0"/>
    <w:rsid w:val="008C0DD4"/>
    <w:rsid w:val="008C1756"/>
    <w:rsid w:val="008C4037"/>
    <w:rsid w:val="008C6115"/>
    <w:rsid w:val="008C7B49"/>
    <w:rsid w:val="008D0C6D"/>
    <w:rsid w:val="008D0CD8"/>
    <w:rsid w:val="008D1CCC"/>
    <w:rsid w:val="008D3714"/>
    <w:rsid w:val="008D693B"/>
    <w:rsid w:val="008D6FE2"/>
    <w:rsid w:val="008D7E69"/>
    <w:rsid w:val="008E0587"/>
    <w:rsid w:val="008E08C3"/>
    <w:rsid w:val="008E3132"/>
    <w:rsid w:val="008E79A8"/>
    <w:rsid w:val="008F0338"/>
    <w:rsid w:val="008F0C25"/>
    <w:rsid w:val="008F0C47"/>
    <w:rsid w:val="008F13A2"/>
    <w:rsid w:val="008F2E30"/>
    <w:rsid w:val="008F567F"/>
    <w:rsid w:val="008F6CB6"/>
    <w:rsid w:val="008F7A36"/>
    <w:rsid w:val="00900DF7"/>
    <w:rsid w:val="00901DF2"/>
    <w:rsid w:val="0090351E"/>
    <w:rsid w:val="00903867"/>
    <w:rsid w:val="00903AFF"/>
    <w:rsid w:val="00903C21"/>
    <w:rsid w:val="00903FB6"/>
    <w:rsid w:val="00904EC2"/>
    <w:rsid w:val="009057A6"/>
    <w:rsid w:val="00906BBC"/>
    <w:rsid w:val="00906D05"/>
    <w:rsid w:val="00907464"/>
    <w:rsid w:val="00907954"/>
    <w:rsid w:val="00910725"/>
    <w:rsid w:val="00911955"/>
    <w:rsid w:val="0091244A"/>
    <w:rsid w:val="00913BB9"/>
    <w:rsid w:val="0091452B"/>
    <w:rsid w:val="0091614A"/>
    <w:rsid w:val="00916405"/>
    <w:rsid w:val="00917366"/>
    <w:rsid w:val="00917BBD"/>
    <w:rsid w:val="00920479"/>
    <w:rsid w:val="00921CC3"/>
    <w:rsid w:val="0092277B"/>
    <w:rsid w:val="00923B83"/>
    <w:rsid w:val="0092467E"/>
    <w:rsid w:val="00925381"/>
    <w:rsid w:val="009261F6"/>
    <w:rsid w:val="009306CB"/>
    <w:rsid w:val="00930CF5"/>
    <w:rsid w:val="00931582"/>
    <w:rsid w:val="00931A41"/>
    <w:rsid w:val="009324F5"/>
    <w:rsid w:val="00934D10"/>
    <w:rsid w:val="0093604B"/>
    <w:rsid w:val="0093685B"/>
    <w:rsid w:val="00936B7D"/>
    <w:rsid w:val="00936E36"/>
    <w:rsid w:val="00936F0B"/>
    <w:rsid w:val="0093794D"/>
    <w:rsid w:val="00937E6F"/>
    <w:rsid w:val="00941286"/>
    <w:rsid w:val="009430DE"/>
    <w:rsid w:val="009432FB"/>
    <w:rsid w:val="009461BC"/>
    <w:rsid w:val="009466BF"/>
    <w:rsid w:val="00946970"/>
    <w:rsid w:val="009474ED"/>
    <w:rsid w:val="00950815"/>
    <w:rsid w:val="00951304"/>
    <w:rsid w:val="00951438"/>
    <w:rsid w:val="0095206B"/>
    <w:rsid w:val="0095251C"/>
    <w:rsid w:val="00953464"/>
    <w:rsid w:val="00953D49"/>
    <w:rsid w:val="0095426A"/>
    <w:rsid w:val="00954456"/>
    <w:rsid w:val="00954953"/>
    <w:rsid w:val="00954F77"/>
    <w:rsid w:val="00955387"/>
    <w:rsid w:val="00957868"/>
    <w:rsid w:val="00957E61"/>
    <w:rsid w:val="00960144"/>
    <w:rsid w:val="0096039D"/>
    <w:rsid w:val="009603CA"/>
    <w:rsid w:val="00960635"/>
    <w:rsid w:val="00963B67"/>
    <w:rsid w:val="00964560"/>
    <w:rsid w:val="0096675E"/>
    <w:rsid w:val="009674B4"/>
    <w:rsid w:val="00967639"/>
    <w:rsid w:val="00970793"/>
    <w:rsid w:val="00971BA6"/>
    <w:rsid w:val="00971CF0"/>
    <w:rsid w:val="00973ABC"/>
    <w:rsid w:val="009742E8"/>
    <w:rsid w:val="0097524B"/>
    <w:rsid w:val="009754FB"/>
    <w:rsid w:val="00976142"/>
    <w:rsid w:val="00976369"/>
    <w:rsid w:val="00976488"/>
    <w:rsid w:val="00976E6F"/>
    <w:rsid w:val="009806E0"/>
    <w:rsid w:val="0098100E"/>
    <w:rsid w:val="00981CFA"/>
    <w:rsid w:val="009828F6"/>
    <w:rsid w:val="00983874"/>
    <w:rsid w:val="009855AA"/>
    <w:rsid w:val="009864F7"/>
    <w:rsid w:val="00987635"/>
    <w:rsid w:val="009903F6"/>
    <w:rsid w:val="009936B4"/>
    <w:rsid w:val="00993757"/>
    <w:rsid w:val="009947C7"/>
    <w:rsid w:val="009A0086"/>
    <w:rsid w:val="009A024B"/>
    <w:rsid w:val="009A18EA"/>
    <w:rsid w:val="009A19E8"/>
    <w:rsid w:val="009A1D6E"/>
    <w:rsid w:val="009A201C"/>
    <w:rsid w:val="009A52B1"/>
    <w:rsid w:val="009A545B"/>
    <w:rsid w:val="009A7C32"/>
    <w:rsid w:val="009B0019"/>
    <w:rsid w:val="009B06B0"/>
    <w:rsid w:val="009B0BB7"/>
    <w:rsid w:val="009B2E58"/>
    <w:rsid w:val="009B2F68"/>
    <w:rsid w:val="009B30BC"/>
    <w:rsid w:val="009B46F9"/>
    <w:rsid w:val="009B48BD"/>
    <w:rsid w:val="009B6AB8"/>
    <w:rsid w:val="009B7AB2"/>
    <w:rsid w:val="009B7D94"/>
    <w:rsid w:val="009C0D9B"/>
    <w:rsid w:val="009C19FE"/>
    <w:rsid w:val="009C39A3"/>
    <w:rsid w:val="009C3E7C"/>
    <w:rsid w:val="009C3FBE"/>
    <w:rsid w:val="009C4879"/>
    <w:rsid w:val="009C5F8A"/>
    <w:rsid w:val="009C5FC7"/>
    <w:rsid w:val="009C7546"/>
    <w:rsid w:val="009D08D3"/>
    <w:rsid w:val="009D1F54"/>
    <w:rsid w:val="009D524C"/>
    <w:rsid w:val="009D59AC"/>
    <w:rsid w:val="009E0217"/>
    <w:rsid w:val="009E2514"/>
    <w:rsid w:val="009E3964"/>
    <w:rsid w:val="009E4693"/>
    <w:rsid w:val="009E6446"/>
    <w:rsid w:val="009F1364"/>
    <w:rsid w:val="009F18E5"/>
    <w:rsid w:val="009F384B"/>
    <w:rsid w:val="009F3947"/>
    <w:rsid w:val="009F43B8"/>
    <w:rsid w:val="009F479E"/>
    <w:rsid w:val="009F4D34"/>
    <w:rsid w:val="009F7445"/>
    <w:rsid w:val="009F75EB"/>
    <w:rsid w:val="00A01494"/>
    <w:rsid w:val="00A01E39"/>
    <w:rsid w:val="00A021CA"/>
    <w:rsid w:val="00A02E39"/>
    <w:rsid w:val="00A05D5C"/>
    <w:rsid w:val="00A071B2"/>
    <w:rsid w:val="00A10081"/>
    <w:rsid w:val="00A13218"/>
    <w:rsid w:val="00A13541"/>
    <w:rsid w:val="00A14E31"/>
    <w:rsid w:val="00A15C78"/>
    <w:rsid w:val="00A16627"/>
    <w:rsid w:val="00A2012E"/>
    <w:rsid w:val="00A21237"/>
    <w:rsid w:val="00A21FB4"/>
    <w:rsid w:val="00A232FF"/>
    <w:rsid w:val="00A23882"/>
    <w:rsid w:val="00A24277"/>
    <w:rsid w:val="00A25E2C"/>
    <w:rsid w:val="00A26017"/>
    <w:rsid w:val="00A26CF0"/>
    <w:rsid w:val="00A30F7A"/>
    <w:rsid w:val="00A32579"/>
    <w:rsid w:val="00A34CC9"/>
    <w:rsid w:val="00A3502B"/>
    <w:rsid w:val="00A35597"/>
    <w:rsid w:val="00A35D7B"/>
    <w:rsid w:val="00A414B9"/>
    <w:rsid w:val="00A4269A"/>
    <w:rsid w:val="00A43356"/>
    <w:rsid w:val="00A45BF2"/>
    <w:rsid w:val="00A46085"/>
    <w:rsid w:val="00A46796"/>
    <w:rsid w:val="00A51ED7"/>
    <w:rsid w:val="00A5203D"/>
    <w:rsid w:val="00A520DB"/>
    <w:rsid w:val="00A55D7A"/>
    <w:rsid w:val="00A627AC"/>
    <w:rsid w:val="00A6285B"/>
    <w:rsid w:val="00A62874"/>
    <w:rsid w:val="00A656BD"/>
    <w:rsid w:val="00A660E2"/>
    <w:rsid w:val="00A67591"/>
    <w:rsid w:val="00A701EF"/>
    <w:rsid w:val="00A70F91"/>
    <w:rsid w:val="00A712A3"/>
    <w:rsid w:val="00A71A7F"/>
    <w:rsid w:val="00A72BC2"/>
    <w:rsid w:val="00A75CAC"/>
    <w:rsid w:val="00A763F1"/>
    <w:rsid w:val="00A77976"/>
    <w:rsid w:val="00A77C78"/>
    <w:rsid w:val="00A8053B"/>
    <w:rsid w:val="00A81FC1"/>
    <w:rsid w:val="00A83404"/>
    <w:rsid w:val="00A84899"/>
    <w:rsid w:val="00A8600F"/>
    <w:rsid w:val="00A91EC4"/>
    <w:rsid w:val="00A936F6"/>
    <w:rsid w:val="00A95271"/>
    <w:rsid w:val="00A955B9"/>
    <w:rsid w:val="00A955BD"/>
    <w:rsid w:val="00A9567C"/>
    <w:rsid w:val="00A972A6"/>
    <w:rsid w:val="00AA1417"/>
    <w:rsid w:val="00AA15B3"/>
    <w:rsid w:val="00AA1AB2"/>
    <w:rsid w:val="00AA1D39"/>
    <w:rsid w:val="00AA3DB9"/>
    <w:rsid w:val="00AA4480"/>
    <w:rsid w:val="00AA492A"/>
    <w:rsid w:val="00AA6012"/>
    <w:rsid w:val="00AA6951"/>
    <w:rsid w:val="00AA6FB1"/>
    <w:rsid w:val="00AB0371"/>
    <w:rsid w:val="00AB0693"/>
    <w:rsid w:val="00AB0C52"/>
    <w:rsid w:val="00AB1110"/>
    <w:rsid w:val="00AB2417"/>
    <w:rsid w:val="00AB3A78"/>
    <w:rsid w:val="00AB4BCB"/>
    <w:rsid w:val="00AB5006"/>
    <w:rsid w:val="00AB5679"/>
    <w:rsid w:val="00AB6015"/>
    <w:rsid w:val="00AB6489"/>
    <w:rsid w:val="00AB67DF"/>
    <w:rsid w:val="00AB7692"/>
    <w:rsid w:val="00AB79D7"/>
    <w:rsid w:val="00AC02E7"/>
    <w:rsid w:val="00AC05E8"/>
    <w:rsid w:val="00AC1DAE"/>
    <w:rsid w:val="00AC6CD7"/>
    <w:rsid w:val="00AC7CF9"/>
    <w:rsid w:val="00AD0FE0"/>
    <w:rsid w:val="00AD1152"/>
    <w:rsid w:val="00AD1482"/>
    <w:rsid w:val="00AD1BDB"/>
    <w:rsid w:val="00AD3A9E"/>
    <w:rsid w:val="00AD5598"/>
    <w:rsid w:val="00AD638E"/>
    <w:rsid w:val="00AD7AA7"/>
    <w:rsid w:val="00AE1F9C"/>
    <w:rsid w:val="00AE3279"/>
    <w:rsid w:val="00AE3DA8"/>
    <w:rsid w:val="00AE47DB"/>
    <w:rsid w:val="00AE4831"/>
    <w:rsid w:val="00AE497C"/>
    <w:rsid w:val="00AE6D48"/>
    <w:rsid w:val="00AE6FF0"/>
    <w:rsid w:val="00AE7940"/>
    <w:rsid w:val="00AF1053"/>
    <w:rsid w:val="00AF1212"/>
    <w:rsid w:val="00AF1562"/>
    <w:rsid w:val="00AF2F9D"/>
    <w:rsid w:val="00AF31DC"/>
    <w:rsid w:val="00AF6364"/>
    <w:rsid w:val="00AF6676"/>
    <w:rsid w:val="00B00CFE"/>
    <w:rsid w:val="00B0105D"/>
    <w:rsid w:val="00B04879"/>
    <w:rsid w:val="00B051B9"/>
    <w:rsid w:val="00B1031A"/>
    <w:rsid w:val="00B10B73"/>
    <w:rsid w:val="00B10CEB"/>
    <w:rsid w:val="00B11C2E"/>
    <w:rsid w:val="00B11CB3"/>
    <w:rsid w:val="00B120CD"/>
    <w:rsid w:val="00B15AF6"/>
    <w:rsid w:val="00B16609"/>
    <w:rsid w:val="00B2132B"/>
    <w:rsid w:val="00B21AFB"/>
    <w:rsid w:val="00B220F1"/>
    <w:rsid w:val="00B2248E"/>
    <w:rsid w:val="00B22596"/>
    <w:rsid w:val="00B2283E"/>
    <w:rsid w:val="00B2284A"/>
    <w:rsid w:val="00B22992"/>
    <w:rsid w:val="00B230C5"/>
    <w:rsid w:val="00B23A32"/>
    <w:rsid w:val="00B23B55"/>
    <w:rsid w:val="00B24820"/>
    <w:rsid w:val="00B26120"/>
    <w:rsid w:val="00B261F2"/>
    <w:rsid w:val="00B2676F"/>
    <w:rsid w:val="00B26DCC"/>
    <w:rsid w:val="00B275AB"/>
    <w:rsid w:val="00B2792C"/>
    <w:rsid w:val="00B31E28"/>
    <w:rsid w:val="00B31E6D"/>
    <w:rsid w:val="00B32EDB"/>
    <w:rsid w:val="00B332E6"/>
    <w:rsid w:val="00B3563D"/>
    <w:rsid w:val="00B3566F"/>
    <w:rsid w:val="00B35AAB"/>
    <w:rsid w:val="00B369AF"/>
    <w:rsid w:val="00B4090C"/>
    <w:rsid w:val="00B411DE"/>
    <w:rsid w:val="00B43463"/>
    <w:rsid w:val="00B44425"/>
    <w:rsid w:val="00B44C7E"/>
    <w:rsid w:val="00B44CF2"/>
    <w:rsid w:val="00B46106"/>
    <w:rsid w:val="00B50D95"/>
    <w:rsid w:val="00B5190C"/>
    <w:rsid w:val="00B51B95"/>
    <w:rsid w:val="00B53045"/>
    <w:rsid w:val="00B5338B"/>
    <w:rsid w:val="00B54967"/>
    <w:rsid w:val="00B5576A"/>
    <w:rsid w:val="00B55F5B"/>
    <w:rsid w:val="00B5668A"/>
    <w:rsid w:val="00B604FC"/>
    <w:rsid w:val="00B61AA7"/>
    <w:rsid w:val="00B651E9"/>
    <w:rsid w:val="00B657C7"/>
    <w:rsid w:val="00B65A99"/>
    <w:rsid w:val="00B66AC5"/>
    <w:rsid w:val="00B6757C"/>
    <w:rsid w:val="00B6789E"/>
    <w:rsid w:val="00B67B0B"/>
    <w:rsid w:val="00B70D26"/>
    <w:rsid w:val="00B73C06"/>
    <w:rsid w:val="00B74B4E"/>
    <w:rsid w:val="00B74FCF"/>
    <w:rsid w:val="00B753B1"/>
    <w:rsid w:val="00B75D61"/>
    <w:rsid w:val="00B75E11"/>
    <w:rsid w:val="00B76A01"/>
    <w:rsid w:val="00B81A09"/>
    <w:rsid w:val="00B825AF"/>
    <w:rsid w:val="00B838DA"/>
    <w:rsid w:val="00B83C7D"/>
    <w:rsid w:val="00B83C8A"/>
    <w:rsid w:val="00B844C8"/>
    <w:rsid w:val="00B86C86"/>
    <w:rsid w:val="00B86FBC"/>
    <w:rsid w:val="00B87931"/>
    <w:rsid w:val="00B87E94"/>
    <w:rsid w:val="00B9111D"/>
    <w:rsid w:val="00B911FD"/>
    <w:rsid w:val="00B9185D"/>
    <w:rsid w:val="00B9216B"/>
    <w:rsid w:val="00B93718"/>
    <w:rsid w:val="00B94637"/>
    <w:rsid w:val="00B97486"/>
    <w:rsid w:val="00B97E6B"/>
    <w:rsid w:val="00BA1932"/>
    <w:rsid w:val="00BA5772"/>
    <w:rsid w:val="00BA76B8"/>
    <w:rsid w:val="00BB2706"/>
    <w:rsid w:val="00BB49FE"/>
    <w:rsid w:val="00BB528A"/>
    <w:rsid w:val="00BB58B3"/>
    <w:rsid w:val="00BB5DDC"/>
    <w:rsid w:val="00BB7C65"/>
    <w:rsid w:val="00BC0811"/>
    <w:rsid w:val="00BC0A3B"/>
    <w:rsid w:val="00BC1006"/>
    <w:rsid w:val="00BC14AE"/>
    <w:rsid w:val="00BC253C"/>
    <w:rsid w:val="00BC2BF4"/>
    <w:rsid w:val="00BC6616"/>
    <w:rsid w:val="00BC6E38"/>
    <w:rsid w:val="00BC70BF"/>
    <w:rsid w:val="00BC7609"/>
    <w:rsid w:val="00BC7937"/>
    <w:rsid w:val="00BC7A76"/>
    <w:rsid w:val="00BC7DAB"/>
    <w:rsid w:val="00BD0DD9"/>
    <w:rsid w:val="00BD28DE"/>
    <w:rsid w:val="00BD2C84"/>
    <w:rsid w:val="00BD5D2E"/>
    <w:rsid w:val="00BE0188"/>
    <w:rsid w:val="00BE01E4"/>
    <w:rsid w:val="00BE02A5"/>
    <w:rsid w:val="00BE0A29"/>
    <w:rsid w:val="00BE0F52"/>
    <w:rsid w:val="00BE17D9"/>
    <w:rsid w:val="00BE22A3"/>
    <w:rsid w:val="00BE53CE"/>
    <w:rsid w:val="00BE5C92"/>
    <w:rsid w:val="00BE5E8D"/>
    <w:rsid w:val="00BE7811"/>
    <w:rsid w:val="00BE7875"/>
    <w:rsid w:val="00BF08F2"/>
    <w:rsid w:val="00BF1501"/>
    <w:rsid w:val="00BF2658"/>
    <w:rsid w:val="00BF4A89"/>
    <w:rsid w:val="00BF5073"/>
    <w:rsid w:val="00BF53ED"/>
    <w:rsid w:val="00BF5859"/>
    <w:rsid w:val="00BF587A"/>
    <w:rsid w:val="00BF5BA5"/>
    <w:rsid w:val="00BF5BED"/>
    <w:rsid w:val="00BF6396"/>
    <w:rsid w:val="00BF6A5E"/>
    <w:rsid w:val="00BF7886"/>
    <w:rsid w:val="00BF7DA5"/>
    <w:rsid w:val="00C00B12"/>
    <w:rsid w:val="00C044DE"/>
    <w:rsid w:val="00C057C3"/>
    <w:rsid w:val="00C11488"/>
    <w:rsid w:val="00C1392B"/>
    <w:rsid w:val="00C13B12"/>
    <w:rsid w:val="00C14185"/>
    <w:rsid w:val="00C146F5"/>
    <w:rsid w:val="00C14D12"/>
    <w:rsid w:val="00C153A0"/>
    <w:rsid w:val="00C1552E"/>
    <w:rsid w:val="00C160A3"/>
    <w:rsid w:val="00C1751F"/>
    <w:rsid w:val="00C20915"/>
    <w:rsid w:val="00C20D70"/>
    <w:rsid w:val="00C2158D"/>
    <w:rsid w:val="00C22079"/>
    <w:rsid w:val="00C23E41"/>
    <w:rsid w:val="00C2458E"/>
    <w:rsid w:val="00C251E9"/>
    <w:rsid w:val="00C26005"/>
    <w:rsid w:val="00C26102"/>
    <w:rsid w:val="00C26A2A"/>
    <w:rsid w:val="00C2745F"/>
    <w:rsid w:val="00C30BC7"/>
    <w:rsid w:val="00C315F5"/>
    <w:rsid w:val="00C32634"/>
    <w:rsid w:val="00C3366A"/>
    <w:rsid w:val="00C33CA4"/>
    <w:rsid w:val="00C342BE"/>
    <w:rsid w:val="00C35DA5"/>
    <w:rsid w:val="00C412A0"/>
    <w:rsid w:val="00C423D8"/>
    <w:rsid w:val="00C429F8"/>
    <w:rsid w:val="00C446B2"/>
    <w:rsid w:val="00C44A3A"/>
    <w:rsid w:val="00C44EDD"/>
    <w:rsid w:val="00C45882"/>
    <w:rsid w:val="00C459AE"/>
    <w:rsid w:val="00C50574"/>
    <w:rsid w:val="00C50F04"/>
    <w:rsid w:val="00C51166"/>
    <w:rsid w:val="00C528E2"/>
    <w:rsid w:val="00C532F8"/>
    <w:rsid w:val="00C53678"/>
    <w:rsid w:val="00C53E39"/>
    <w:rsid w:val="00C53E40"/>
    <w:rsid w:val="00C55021"/>
    <w:rsid w:val="00C55F48"/>
    <w:rsid w:val="00C5689C"/>
    <w:rsid w:val="00C5708F"/>
    <w:rsid w:val="00C60190"/>
    <w:rsid w:val="00C62BE5"/>
    <w:rsid w:val="00C63E7C"/>
    <w:rsid w:val="00C643F9"/>
    <w:rsid w:val="00C644AC"/>
    <w:rsid w:val="00C65855"/>
    <w:rsid w:val="00C67BF1"/>
    <w:rsid w:val="00C7063B"/>
    <w:rsid w:val="00C7070D"/>
    <w:rsid w:val="00C726B0"/>
    <w:rsid w:val="00C7393D"/>
    <w:rsid w:val="00C760DA"/>
    <w:rsid w:val="00C765E6"/>
    <w:rsid w:val="00C800C6"/>
    <w:rsid w:val="00C8016E"/>
    <w:rsid w:val="00C802BA"/>
    <w:rsid w:val="00C80AF2"/>
    <w:rsid w:val="00C81633"/>
    <w:rsid w:val="00C83328"/>
    <w:rsid w:val="00C83FD0"/>
    <w:rsid w:val="00C859CF"/>
    <w:rsid w:val="00C86120"/>
    <w:rsid w:val="00C86676"/>
    <w:rsid w:val="00C877E2"/>
    <w:rsid w:val="00C87C2E"/>
    <w:rsid w:val="00C87DB6"/>
    <w:rsid w:val="00C927F7"/>
    <w:rsid w:val="00C92EA4"/>
    <w:rsid w:val="00C93A53"/>
    <w:rsid w:val="00C93E27"/>
    <w:rsid w:val="00C94735"/>
    <w:rsid w:val="00C94D25"/>
    <w:rsid w:val="00C95534"/>
    <w:rsid w:val="00C955EC"/>
    <w:rsid w:val="00C95E5F"/>
    <w:rsid w:val="00C972FA"/>
    <w:rsid w:val="00CA0C67"/>
    <w:rsid w:val="00CA1C83"/>
    <w:rsid w:val="00CA2341"/>
    <w:rsid w:val="00CA38CE"/>
    <w:rsid w:val="00CA47EC"/>
    <w:rsid w:val="00CA6A60"/>
    <w:rsid w:val="00CB0BFA"/>
    <w:rsid w:val="00CB117A"/>
    <w:rsid w:val="00CB25F0"/>
    <w:rsid w:val="00CB4F87"/>
    <w:rsid w:val="00CB6322"/>
    <w:rsid w:val="00CB7B3C"/>
    <w:rsid w:val="00CC0180"/>
    <w:rsid w:val="00CC0CE6"/>
    <w:rsid w:val="00CC3A6A"/>
    <w:rsid w:val="00CC3C9E"/>
    <w:rsid w:val="00CC67F3"/>
    <w:rsid w:val="00CD113D"/>
    <w:rsid w:val="00CD1B30"/>
    <w:rsid w:val="00CD2FFE"/>
    <w:rsid w:val="00CD393A"/>
    <w:rsid w:val="00CD3B9A"/>
    <w:rsid w:val="00CD4B71"/>
    <w:rsid w:val="00CD4D18"/>
    <w:rsid w:val="00CD6119"/>
    <w:rsid w:val="00CE0618"/>
    <w:rsid w:val="00CE0F2F"/>
    <w:rsid w:val="00CE1954"/>
    <w:rsid w:val="00CE26C2"/>
    <w:rsid w:val="00CE2E28"/>
    <w:rsid w:val="00CE6E7E"/>
    <w:rsid w:val="00CE71AF"/>
    <w:rsid w:val="00CE7B26"/>
    <w:rsid w:val="00CE7ECC"/>
    <w:rsid w:val="00CF1F4C"/>
    <w:rsid w:val="00CF2E99"/>
    <w:rsid w:val="00CF457A"/>
    <w:rsid w:val="00CF5A94"/>
    <w:rsid w:val="00CF6A9B"/>
    <w:rsid w:val="00CF6B44"/>
    <w:rsid w:val="00CF7885"/>
    <w:rsid w:val="00D00CF4"/>
    <w:rsid w:val="00D014B4"/>
    <w:rsid w:val="00D04569"/>
    <w:rsid w:val="00D0641A"/>
    <w:rsid w:val="00D07277"/>
    <w:rsid w:val="00D108E4"/>
    <w:rsid w:val="00D112AC"/>
    <w:rsid w:val="00D122D3"/>
    <w:rsid w:val="00D16648"/>
    <w:rsid w:val="00D171A0"/>
    <w:rsid w:val="00D17279"/>
    <w:rsid w:val="00D2075D"/>
    <w:rsid w:val="00D2076D"/>
    <w:rsid w:val="00D21459"/>
    <w:rsid w:val="00D238A7"/>
    <w:rsid w:val="00D23FE4"/>
    <w:rsid w:val="00D24641"/>
    <w:rsid w:val="00D26B0F"/>
    <w:rsid w:val="00D31428"/>
    <w:rsid w:val="00D331DF"/>
    <w:rsid w:val="00D33BA4"/>
    <w:rsid w:val="00D342BD"/>
    <w:rsid w:val="00D343BE"/>
    <w:rsid w:val="00D34508"/>
    <w:rsid w:val="00D3512A"/>
    <w:rsid w:val="00D370C7"/>
    <w:rsid w:val="00D37A22"/>
    <w:rsid w:val="00D40AB7"/>
    <w:rsid w:val="00D40CCC"/>
    <w:rsid w:val="00D41357"/>
    <w:rsid w:val="00D4150C"/>
    <w:rsid w:val="00D42B32"/>
    <w:rsid w:val="00D43020"/>
    <w:rsid w:val="00D47222"/>
    <w:rsid w:val="00D478B0"/>
    <w:rsid w:val="00D47A8C"/>
    <w:rsid w:val="00D5181C"/>
    <w:rsid w:val="00D53EA3"/>
    <w:rsid w:val="00D549A4"/>
    <w:rsid w:val="00D55225"/>
    <w:rsid w:val="00D5685E"/>
    <w:rsid w:val="00D568AB"/>
    <w:rsid w:val="00D6039E"/>
    <w:rsid w:val="00D607B9"/>
    <w:rsid w:val="00D60886"/>
    <w:rsid w:val="00D609E2"/>
    <w:rsid w:val="00D62D4B"/>
    <w:rsid w:val="00D64F46"/>
    <w:rsid w:val="00D651D3"/>
    <w:rsid w:val="00D65974"/>
    <w:rsid w:val="00D666C0"/>
    <w:rsid w:val="00D66D60"/>
    <w:rsid w:val="00D6754C"/>
    <w:rsid w:val="00D67A8E"/>
    <w:rsid w:val="00D704BB"/>
    <w:rsid w:val="00D705E2"/>
    <w:rsid w:val="00D70639"/>
    <w:rsid w:val="00D70941"/>
    <w:rsid w:val="00D7321C"/>
    <w:rsid w:val="00D7387E"/>
    <w:rsid w:val="00D7392F"/>
    <w:rsid w:val="00D7581B"/>
    <w:rsid w:val="00D77BCC"/>
    <w:rsid w:val="00D80990"/>
    <w:rsid w:val="00D814AC"/>
    <w:rsid w:val="00D849F5"/>
    <w:rsid w:val="00D84D30"/>
    <w:rsid w:val="00D85B7B"/>
    <w:rsid w:val="00D8654D"/>
    <w:rsid w:val="00D86E49"/>
    <w:rsid w:val="00D87459"/>
    <w:rsid w:val="00D875BB"/>
    <w:rsid w:val="00D9028C"/>
    <w:rsid w:val="00D90AD6"/>
    <w:rsid w:val="00D91241"/>
    <w:rsid w:val="00D918A1"/>
    <w:rsid w:val="00D91FBD"/>
    <w:rsid w:val="00D92CC6"/>
    <w:rsid w:val="00D940D0"/>
    <w:rsid w:val="00D95408"/>
    <w:rsid w:val="00D95F6E"/>
    <w:rsid w:val="00D9635E"/>
    <w:rsid w:val="00D97693"/>
    <w:rsid w:val="00DA06F8"/>
    <w:rsid w:val="00DA1EB4"/>
    <w:rsid w:val="00DA2E60"/>
    <w:rsid w:val="00DA36B5"/>
    <w:rsid w:val="00DA4E68"/>
    <w:rsid w:val="00DA51F3"/>
    <w:rsid w:val="00DA530D"/>
    <w:rsid w:val="00DA578B"/>
    <w:rsid w:val="00DA595E"/>
    <w:rsid w:val="00DB07E3"/>
    <w:rsid w:val="00DB25B6"/>
    <w:rsid w:val="00DB44E2"/>
    <w:rsid w:val="00DB5521"/>
    <w:rsid w:val="00DB721A"/>
    <w:rsid w:val="00DC0CDD"/>
    <w:rsid w:val="00DC32E4"/>
    <w:rsid w:val="00DC39BB"/>
    <w:rsid w:val="00DC4CF7"/>
    <w:rsid w:val="00DC6515"/>
    <w:rsid w:val="00DD1BD4"/>
    <w:rsid w:val="00DD1C81"/>
    <w:rsid w:val="00DD6DEF"/>
    <w:rsid w:val="00DD76F8"/>
    <w:rsid w:val="00DD7B0E"/>
    <w:rsid w:val="00DE012E"/>
    <w:rsid w:val="00DE0489"/>
    <w:rsid w:val="00DE0A10"/>
    <w:rsid w:val="00DE0A3A"/>
    <w:rsid w:val="00DE0A54"/>
    <w:rsid w:val="00DE1BA4"/>
    <w:rsid w:val="00DE1BC0"/>
    <w:rsid w:val="00DE2175"/>
    <w:rsid w:val="00DE2362"/>
    <w:rsid w:val="00DE3F08"/>
    <w:rsid w:val="00DE4A8E"/>
    <w:rsid w:val="00DE6FEC"/>
    <w:rsid w:val="00DE76A9"/>
    <w:rsid w:val="00DE7881"/>
    <w:rsid w:val="00DE7970"/>
    <w:rsid w:val="00DE7CD8"/>
    <w:rsid w:val="00DF153C"/>
    <w:rsid w:val="00DF3218"/>
    <w:rsid w:val="00DF3CFD"/>
    <w:rsid w:val="00DF3D8B"/>
    <w:rsid w:val="00DF3F3A"/>
    <w:rsid w:val="00DF7C9A"/>
    <w:rsid w:val="00E001D1"/>
    <w:rsid w:val="00E008E1"/>
    <w:rsid w:val="00E01184"/>
    <w:rsid w:val="00E013FE"/>
    <w:rsid w:val="00E01823"/>
    <w:rsid w:val="00E02028"/>
    <w:rsid w:val="00E0292B"/>
    <w:rsid w:val="00E039D6"/>
    <w:rsid w:val="00E04013"/>
    <w:rsid w:val="00E0435C"/>
    <w:rsid w:val="00E04E62"/>
    <w:rsid w:val="00E05029"/>
    <w:rsid w:val="00E05311"/>
    <w:rsid w:val="00E05AB5"/>
    <w:rsid w:val="00E067FF"/>
    <w:rsid w:val="00E074D6"/>
    <w:rsid w:val="00E07503"/>
    <w:rsid w:val="00E07784"/>
    <w:rsid w:val="00E07941"/>
    <w:rsid w:val="00E103DE"/>
    <w:rsid w:val="00E119D4"/>
    <w:rsid w:val="00E11B95"/>
    <w:rsid w:val="00E14873"/>
    <w:rsid w:val="00E15745"/>
    <w:rsid w:val="00E158AE"/>
    <w:rsid w:val="00E15A20"/>
    <w:rsid w:val="00E161C5"/>
    <w:rsid w:val="00E167E1"/>
    <w:rsid w:val="00E16DFA"/>
    <w:rsid w:val="00E16E99"/>
    <w:rsid w:val="00E16FF6"/>
    <w:rsid w:val="00E174BC"/>
    <w:rsid w:val="00E205EE"/>
    <w:rsid w:val="00E209FE"/>
    <w:rsid w:val="00E21779"/>
    <w:rsid w:val="00E21952"/>
    <w:rsid w:val="00E22BDC"/>
    <w:rsid w:val="00E23928"/>
    <w:rsid w:val="00E24046"/>
    <w:rsid w:val="00E252F2"/>
    <w:rsid w:val="00E267EF"/>
    <w:rsid w:val="00E2726D"/>
    <w:rsid w:val="00E3072C"/>
    <w:rsid w:val="00E30A47"/>
    <w:rsid w:val="00E313CE"/>
    <w:rsid w:val="00E322F5"/>
    <w:rsid w:val="00E3361C"/>
    <w:rsid w:val="00E33AD9"/>
    <w:rsid w:val="00E33E49"/>
    <w:rsid w:val="00E34051"/>
    <w:rsid w:val="00E367C4"/>
    <w:rsid w:val="00E379DB"/>
    <w:rsid w:val="00E40563"/>
    <w:rsid w:val="00E41BC5"/>
    <w:rsid w:val="00E41E98"/>
    <w:rsid w:val="00E42022"/>
    <w:rsid w:val="00E4241E"/>
    <w:rsid w:val="00E431BA"/>
    <w:rsid w:val="00E43AB5"/>
    <w:rsid w:val="00E45795"/>
    <w:rsid w:val="00E4632F"/>
    <w:rsid w:val="00E4749D"/>
    <w:rsid w:val="00E5168C"/>
    <w:rsid w:val="00E51A0E"/>
    <w:rsid w:val="00E51C12"/>
    <w:rsid w:val="00E520E4"/>
    <w:rsid w:val="00E52A86"/>
    <w:rsid w:val="00E530E7"/>
    <w:rsid w:val="00E5338A"/>
    <w:rsid w:val="00E53D17"/>
    <w:rsid w:val="00E56355"/>
    <w:rsid w:val="00E56912"/>
    <w:rsid w:val="00E57386"/>
    <w:rsid w:val="00E57439"/>
    <w:rsid w:val="00E57765"/>
    <w:rsid w:val="00E57917"/>
    <w:rsid w:val="00E61D91"/>
    <w:rsid w:val="00E62412"/>
    <w:rsid w:val="00E62B3A"/>
    <w:rsid w:val="00E63E4F"/>
    <w:rsid w:val="00E63E97"/>
    <w:rsid w:val="00E64B64"/>
    <w:rsid w:val="00E66571"/>
    <w:rsid w:val="00E71A39"/>
    <w:rsid w:val="00E72D17"/>
    <w:rsid w:val="00E73182"/>
    <w:rsid w:val="00E73988"/>
    <w:rsid w:val="00E74247"/>
    <w:rsid w:val="00E742FA"/>
    <w:rsid w:val="00E753F3"/>
    <w:rsid w:val="00E77781"/>
    <w:rsid w:val="00E809B8"/>
    <w:rsid w:val="00E80C0C"/>
    <w:rsid w:val="00E81DE6"/>
    <w:rsid w:val="00E82750"/>
    <w:rsid w:val="00E83067"/>
    <w:rsid w:val="00E84D63"/>
    <w:rsid w:val="00E85EC7"/>
    <w:rsid w:val="00E87BC5"/>
    <w:rsid w:val="00E9183D"/>
    <w:rsid w:val="00E9229B"/>
    <w:rsid w:val="00E92B2F"/>
    <w:rsid w:val="00E930C5"/>
    <w:rsid w:val="00E943F9"/>
    <w:rsid w:val="00E9508C"/>
    <w:rsid w:val="00E95247"/>
    <w:rsid w:val="00E95C13"/>
    <w:rsid w:val="00E95D5F"/>
    <w:rsid w:val="00E96C09"/>
    <w:rsid w:val="00EA1142"/>
    <w:rsid w:val="00EA1D09"/>
    <w:rsid w:val="00EA41F2"/>
    <w:rsid w:val="00EA456B"/>
    <w:rsid w:val="00EA4B78"/>
    <w:rsid w:val="00EA4D58"/>
    <w:rsid w:val="00EA55B5"/>
    <w:rsid w:val="00EA57FE"/>
    <w:rsid w:val="00EA5DC7"/>
    <w:rsid w:val="00EA5F35"/>
    <w:rsid w:val="00EB23B2"/>
    <w:rsid w:val="00EB5949"/>
    <w:rsid w:val="00EB5DD5"/>
    <w:rsid w:val="00EB7510"/>
    <w:rsid w:val="00EC07D4"/>
    <w:rsid w:val="00EC115D"/>
    <w:rsid w:val="00EC1778"/>
    <w:rsid w:val="00EC1E27"/>
    <w:rsid w:val="00EC29C0"/>
    <w:rsid w:val="00EC3B27"/>
    <w:rsid w:val="00EC637F"/>
    <w:rsid w:val="00EC7069"/>
    <w:rsid w:val="00EC7E0A"/>
    <w:rsid w:val="00ED056F"/>
    <w:rsid w:val="00ED2039"/>
    <w:rsid w:val="00ED21DD"/>
    <w:rsid w:val="00ED2268"/>
    <w:rsid w:val="00ED3AA9"/>
    <w:rsid w:val="00ED4959"/>
    <w:rsid w:val="00ED5545"/>
    <w:rsid w:val="00EE0163"/>
    <w:rsid w:val="00EE030F"/>
    <w:rsid w:val="00EE13EA"/>
    <w:rsid w:val="00EE24EA"/>
    <w:rsid w:val="00EE2A3C"/>
    <w:rsid w:val="00EE5137"/>
    <w:rsid w:val="00EE5642"/>
    <w:rsid w:val="00EE5D44"/>
    <w:rsid w:val="00EE6890"/>
    <w:rsid w:val="00EE71E9"/>
    <w:rsid w:val="00EF19E9"/>
    <w:rsid w:val="00EF1D93"/>
    <w:rsid w:val="00EF1E58"/>
    <w:rsid w:val="00EF27C8"/>
    <w:rsid w:val="00EF3ABE"/>
    <w:rsid w:val="00EF4706"/>
    <w:rsid w:val="00EF7D65"/>
    <w:rsid w:val="00F01614"/>
    <w:rsid w:val="00F01D4F"/>
    <w:rsid w:val="00F01FCB"/>
    <w:rsid w:val="00F0298A"/>
    <w:rsid w:val="00F03E4E"/>
    <w:rsid w:val="00F04988"/>
    <w:rsid w:val="00F05EB0"/>
    <w:rsid w:val="00F067BC"/>
    <w:rsid w:val="00F104C4"/>
    <w:rsid w:val="00F128CD"/>
    <w:rsid w:val="00F12B2D"/>
    <w:rsid w:val="00F12BB0"/>
    <w:rsid w:val="00F12F88"/>
    <w:rsid w:val="00F14188"/>
    <w:rsid w:val="00F14767"/>
    <w:rsid w:val="00F15DCD"/>
    <w:rsid w:val="00F15FA5"/>
    <w:rsid w:val="00F16CA7"/>
    <w:rsid w:val="00F200E5"/>
    <w:rsid w:val="00F21E00"/>
    <w:rsid w:val="00F221F8"/>
    <w:rsid w:val="00F23406"/>
    <w:rsid w:val="00F236FF"/>
    <w:rsid w:val="00F23D10"/>
    <w:rsid w:val="00F247DB"/>
    <w:rsid w:val="00F255F3"/>
    <w:rsid w:val="00F25E8E"/>
    <w:rsid w:val="00F26331"/>
    <w:rsid w:val="00F26B8D"/>
    <w:rsid w:val="00F309D3"/>
    <w:rsid w:val="00F336C9"/>
    <w:rsid w:val="00F33F90"/>
    <w:rsid w:val="00F34B42"/>
    <w:rsid w:val="00F35F9B"/>
    <w:rsid w:val="00F361A9"/>
    <w:rsid w:val="00F36BF9"/>
    <w:rsid w:val="00F36C27"/>
    <w:rsid w:val="00F37980"/>
    <w:rsid w:val="00F41815"/>
    <w:rsid w:val="00F46D61"/>
    <w:rsid w:val="00F47E4A"/>
    <w:rsid w:val="00F50232"/>
    <w:rsid w:val="00F53773"/>
    <w:rsid w:val="00F53A1C"/>
    <w:rsid w:val="00F543D6"/>
    <w:rsid w:val="00F5527F"/>
    <w:rsid w:val="00F55F58"/>
    <w:rsid w:val="00F565DE"/>
    <w:rsid w:val="00F57F08"/>
    <w:rsid w:val="00F621B8"/>
    <w:rsid w:val="00F62D6C"/>
    <w:rsid w:val="00F653CE"/>
    <w:rsid w:val="00F66AAD"/>
    <w:rsid w:val="00F7054E"/>
    <w:rsid w:val="00F720C5"/>
    <w:rsid w:val="00F731E4"/>
    <w:rsid w:val="00F74347"/>
    <w:rsid w:val="00F751FC"/>
    <w:rsid w:val="00F8098F"/>
    <w:rsid w:val="00F80B64"/>
    <w:rsid w:val="00F8216F"/>
    <w:rsid w:val="00F82611"/>
    <w:rsid w:val="00F83433"/>
    <w:rsid w:val="00F8506D"/>
    <w:rsid w:val="00F85D0D"/>
    <w:rsid w:val="00F86648"/>
    <w:rsid w:val="00F87504"/>
    <w:rsid w:val="00F87653"/>
    <w:rsid w:val="00F87B9D"/>
    <w:rsid w:val="00F90E8C"/>
    <w:rsid w:val="00F922E4"/>
    <w:rsid w:val="00F92455"/>
    <w:rsid w:val="00F92750"/>
    <w:rsid w:val="00F93557"/>
    <w:rsid w:val="00F94447"/>
    <w:rsid w:val="00F950BB"/>
    <w:rsid w:val="00F96261"/>
    <w:rsid w:val="00F964A2"/>
    <w:rsid w:val="00FA06D7"/>
    <w:rsid w:val="00FA1BDE"/>
    <w:rsid w:val="00FA1F36"/>
    <w:rsid w:val="00FA3F27"/>
    <w:rsid w:val="00FA41F1"/>
    <w:rsid w:val="00FA4C62"/>
    <w:rsid w:val="00FA69FF"/>
    <w:rsid w:val="00FA6BDA"/>
    <w:rsid w:val="00FA6EDC"/>
    <w:rsid w:val="00FB0EC2"/>
    <w:rsid w:val="00FB1C3C"/>
    <w:rsid w:val="00FB1E33"/>
    <w:rsid w:val="00FB3E83"/>
    <w:rsid w:val="00FB46EC"/>
    <w:rsid w:val="00FB527F"/>
    <w:rsid w:val="00FB608E"/>
    <w:rsid w:val="00FB6D78"/>
    <w:rsid w:val="00FC03D2"/>
    <w:rsid w:val="00FC1520"/>
    <w:rsid w:val="00FC2A1B"/>
    <w:rsid w:val="00FC2CCA"/>
    <w:rsid w:val="00FC3465"/>
    <w:rsid w:val="00FC3E81"/>
    <w:rsid w:val="00FC4587"/>
    <w:rsid w:val="00FC4DEB"/>
    <w:rsid w:val="00FC70A1"/>
    <w:rsid w:val="00FD1677"/>
    <w:rsid w:val="00FD2482"/>
    <w:rsid w:val="00FD2BFF"/>
    <w:rsid w:val="00FD333B"/>
    <w:rsid w:val="00FD4127"/>
    <w:rsid w:val="00FD590A"/>
    <w:rsid w:val="00FD6589"/>
    <w:rsid w:val="00FD6EA8"/>
    <w:rsid w:val="00FE0729"/>
    <w:rsid w:val="00FE1049"/>
    <w:rsid w:val="00FE1DF2"/>
    <w:rsid w:val="00FE2545"/>
    <w:rsid w:val="00FE2DF7"/>
    <w:rsid w:val="00FE3250"/>
    <w:rsid w:val="00FE3CCA"/>
    <w:rsid w:val="00FE3F29"/>
    <w:rsid w:val="00FE58EC"/>
    <w:rsid w:val="00FE780A"/>
    <w:rsid w:val="00FF1BD8"/>
    <w:rsid w:val="00FF47B1"/>
    <w:rsid w:val="00FF4F0F"/>
    <w:rsid w:val="00FF65AF"/>
    <w:rsid w:val="00FF708E"/>
    <w:rsid w:val="00FF7C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13DB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2"/>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rsid w:val="00F92750"/>
    <w:pPr>
      <w:spacing w:after="0" w:line="240" w:lineRule="auto"/>
      <w:jc w:val="both"/>
    </w:pPr>
  </w:style>
  <w:style w:type="paragraph" w:styleId="1">
    <w:name w:val="heading 1"/>
    <w:basedOn w:val="VSUETHeaderNonumber"/>
    <w:next w:val="VSUET0"/>
    <w:link w:val="10"/>
    <w:uiPriority w:val="9"/>
    <w:rsid w:val="00AD3A9E"/>
    <w:pPr>
      <w:outlineLvl w:val="0"/>
    </w:pPr>
  </w:style>
  <w:style w:type="paragraph" w:styleId="21">
    <w:name w:val="heading 2"/>
    <w:basedOn w:val="VSUET0"/>
    <w:next w:val="VSUET0"/>
    <w:link w:val="22"/>
    <w:uiPriority w:val="9"/>
    <w:unhideWhenUsed/>
    <w:qFormat/>
    <w:rsid w:val="00AD3A9E"/>
    <w:pPr>
      <w:keepNext/>
      <w:numPr>
        <w:ilvl w:val="1"/>
        <w:numId w:val="1"/>
      </w:numPr>
      <w:suppressAutoHyphens/>
      <w:spacing w:before="120" w:after="120"/>
      <w:ind w:left="0" w:firstLine="0"/>
      <w:outlineLvl w:val="1"/>
    </w:pPr>
    <w:rPr>
      <w:rFonts w:eastAsiaTheme="majorEastAsia" w:cstheme="majorBidi"/>
      <w:szCs w:val="26"/>
    </w:rPr>
  </w:style>
  <w:style w:type="paragraph" w:styleId="31">
    <w:name w:val="heading 3"/>
    <w:basedOn w:val="VSUET0"/>
    <w:next w:val="VSUET0"/>
    <w:link w:val="32"/>
    <w:uiPriority w:val="9"/>
    <w:unhideWhenUsed/>
    <w:rsid w:val="00AD3A9E"/>
    <w:pPr>
      <w:keepNext/>
      <w:numPr>
        <w:ilvl w:val="2"/>
        <w:numId w:val="1"/>
      </w:numPr>
      <w:suppressAutoHyphens/>
      <w:spacing w:before="120" w:after="120"/>
      <w:ind w:left="0" w:firstLine="0"/>
      <w:outlineLvl w:val="2"/>
    </w:pPr>
    <w:rPr>
      <w:rFonts w:eastAsiaTheme="majorEastAsia" w:cstheme="majorBidi"/>
      <w:szCs w:val="24"/>
    </w:rPr>
  </w:style>
  <w:style w:type="paragraph" w:styleId="41">
    <w:name w:val="heading 4"/>
    <w:basedOn w:val="a1"/>
    <w:next w:val="a2"/>
    <w:link w:val="42"/>
    <w:uiPriority w:val="9"/>
    <w:unhideWhenUsed/>
    <w:rsid w:val="00AD3A9E"/>
    <w:pPr>
      <w:keepNext/>
      <w:numPr>
        <w:ilvl w:val="3"/>
        <w:numId w:val="1"/>
      </w:numPr>
      <w:suppressAutoHyphens/>
      <w:spacing w:before="120" w:after="120"/>
      <w:ind w:left="0" w:firstLine="0"/>
      <w:outlineLvl w:val="3"/>
    </w:pPr>
    <w:rPr>
      <w:rFonts w:eastAsiaTheme="majorEastAsia" w:cstheme="majorBidi"/>
      <w:iCs/>
    </w:rPr>
  </w:style>
  <w:style w:type="paragraph" w:styleId="51">
    <w:name w:val="heading 5"/>
    <w:basedOn w:val="1"/>
    <w:next w:val="VSUET"/>
    <w:link w:val="52"/>
    <w:uiPriority w:val="9"/>
    <w:unhideWhenUsed/>
    <w:rsid w:val="00AD3A9E"/>
    <w:pPr>
      <w:numPr>
        <w:ilvl w:val="4"/>
        <w:numId w:val="1"/>
      </w:numPr>
      <w:ind w:left="1009" w:hanging="1009"/>
      <w:outlineLvl w:val="4"/>
    </w:pPr>
    <w:rPr>
      <w:caps/>
    </w:rPr>
  </w:style>
  <w:style w:type="paragraph" w:styleId="6">
    <w:name w:val="heading 6"/>
    <w:basedOn w:val="51"/>
    <w:next w:val="VSUETRefList"/>
    <w:link w:val="60"/>
    <w:uiPriority w:val="9"/>
    <w:unhideWhenUsed/>
    <w:rsid w:val="00CD6119"/>
    <w:pPr>
      <w:numPr>
        <w:ilvl w:val="5"/>
      </w:numPr>
      <w:outlineLvl w:val="5"/>
    </w:pPr>
    <w:rPr>
      <w:lang w:val="en-US"/>
    </w:rPr>
  </w:style>
  <w:style w:type="paragraph" w:styleId="7">
    <w:name w:val="heading 7"/>
    <w:basedOn w:val="a1"/>
    <w:next w:val="a1"/>
    <w:link w:val="70"/>
    <w:uiPriority w:val="9"/>
    <w:semiHidden/>
    <w:unhideWhenUsed/>
    <w:rsid w:val="0011363B"/>
    <w:pPr>
      <w:keepNext/>
      <w:keepLines/>
      <w:numPr>
        <w:ilvl w:val="6"/>
        <w:numId w:val="1"/>
      </w:numPr>
      <w:spacing w:before="40"/>
      <w:outlineLvl w:val="6"/>
    </w:pPr>
    <w:rPr>
      <w:rFonts w:eastAsiaTheme="majorEastAsia" w:cstheme="majorBidi"/>
      <w:iCs/>
    </w:rPr>
  </w:style>
  <w:style w:type="paragraph" w:styleId="8">
    <w:name w:val="heading 8"/>
    <w:basedOn w:val="a1"/>
    <w:next w:val="a1"/>
    <w:link w:val="80"/>
    <w:uiPriority w:val="9"/>
    <w:semiHidden/>
    <w:unhideWhenUsed/>
    <w:qFormat/>
    <w:rsid w:val="000261E0"/>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0261E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VSUETUDK">
    <w:name w:val="VSUET_UDK"/>
    <w:basedOn w:val="a1"/>
    <w:link w:val="VSUETUDK0"/>
    <w:qFormat/>
    <w:rsid w:val="00691682"/>
    <w:pPr>
      <w:widowControl w:val="0"/>
    </w:pPr>
  </w:style>
  <w:style w:type="character" w:customStyle="1" w:styleId="VSUETUDK0">
    <w:name w:val="VSUET_UDK Знак"/>
    <w:basedOn w:val="a3"/>
    <w:link w:val="VSUETUDK"/>
    <w:rsid w:val="00691682"/>
  </w:style>
  <w:style w:type="paragraph" w:customStyle="1" w:styleId="VSUET1">
    <w:name w:val="VSUET_Авторы"/>
    <w:basedOn w:val="a1"/>
    <w:link w:val="VSUET2"/>
    <w:qFormat/>
    <w:rsid w:val="00883106"/>
    <w:pPr>
      <w:keepNext/>
      <w:keepLines/>
      <w:suppressAutoHyphens/>
      <w:contextualSpacing/>
      <w:jc w:val="left"/>
    </w:pPr>
    <w:rPr>
      <w:rFonts w:eastAsia="Times New Roman"/>
      <w:sz w:val="24"/>
      <w:szCs w:val="20"/>
      <w:lang w:eastAsia="en-CA"/>
    </w:rPr>
  </w:style>
  <w:style w:type="character" w:customStyle="1" w:styleId="VSUET2">
    <w:name w:val="VSUET_Авторы Знак"/>
    <w:basedOn w:val="a3"/>
    <w:link w:val="VSUET1"/>
    <w:rsid w:val="00883106"/>
    <w:rPr>
      <w:rFonts w:eastAsia="Times New Roman"/>
      <w:sz w:val="24"/>
      <w:szCs w:val="20"/>
      <w:lang w:eastAsia="en-CA"/>
    </w:rPr>
  </w:style>
  <w:style w:type="paragraph" w:customStyle="1" w:styleId="VSUET3">
    <w:name w:val="VSUET_НазваниеСтатьи"/>
    <w:basedOn w:val="a1"/>
    <w:next w:val="a1"/>
    <w:link w:val="VSUET4"/>
    <w:qFormat/>
    <w:rsid w:val="00E57917"/>
    <w:pPr>
      <w:widowControl w:val="0"/>
      <w:suppressAutoHyphens/>
      <w:jc w:val="center"/>
    </w:pPr>
    <w:rPr>
      <w:rFonts w:eastAsia="Times New Roman"/>
      <w:b/>
      <w:sz w:val="32"/>
      <w:lang w:eastAsia="en-CA"/>
    </w:rPr>
  </w:style>
  <w:style w:type="character" w:customStyle="1" w:styleId="VSUET4">
    <w:name w:val="VSUET_НазваниеСтатьи Знак"/>
    <w:basedOn w:val="a3"/>
    <w:link w:val="VSUET3"/>
    <w:rsid w:val="00E57917"/>
    <w:rPr>
      <w:rFonts w:ascii="Times New Roman" w:eastAsia="Times New Roman" w:hAnsi="Times New Roman" w:cs="Times New Roman"/>
      <w:b/>
      <w:sz w:val="32"/>
      <w:szCs w:val="28"/>
      <w:lang w:eastAsia="en-CA"/>
    </w:rPr>
  </w:style>
  <w:style w:type="paragraph" w:customStyle="1" w:styleId="VSUET5">
    <w:name w:val="VSUET_Реферат"/>
    <w:basedOn w:val="a1"/>
    <w:link w:val="VSUET6"/>
    <w:qFormat/>
    <w:rsid w:val="00E252F2"/>
    <w:pPr>
      <w:suppressAutoHyphens/>
      <w:contextualSpacing/>
    </w:pPr>
    <w:rPr>
      <w:sz w:val="18"/>
      <w:szCs w:val="18"/>
    </w:rPr>
  </w:style>
  <w:style w:type="character" w:customStyle="1" w:styleId="VSUET6">
    <w:name w:val="VSUET_Реферат Знак"/>
    <w:basedOn w:val="a3"/>
    <w:link w:val="VSUET5"/>
    <w:rsid w:val="00E252F2"/>
    <w:rPr>
      <w:sz w:val="18"/>
      <w:szCs w:val="18"/>
    </w:rPr>
  </w:style>
  <w:style w:type="paragraph" w:customStyle="1" w:styleId="VSUET0">
    <w:name w:val="VSUET_ТЕКСТ"/>
    <w:basedOn w:val="a1"/>
    <w:link w:val="VSUET7"/>
    <w:qFormat/>
    <w:rsid w:val="00091752"/>
    <w:pPr>
      <w:ind w:firstLine="567"/>
    </w:pPr>
  </w:style>
  <w:style w:type="character" w:customStyle="1" w:styleId="VSUET7">
    <w:name w:val="VSUET_ТЕКСТ Знак"/>
    <w:basedOn w:val="a3"/>
    <w:link w:val="VSUET0"/>
    <w:rsid w:val="00091752"/>
    <w:rPr>
      <w:sz w:val="22"/>
      <w:szCs w:val="28"/>
    </w:rPr>
  </w:style>
  <w:style w:type="paragraph" w:customStyle="1" w:styleId="VSUET8">
    <w:name w:val="VSUET_РисунокПодпись"/>
    <w:basedOn w:val="a1"/>
    <w:next w:val="VSUETFigureCaption"/>
    <w:link w:val="VSUET9"/>
    <w:qFormat/>
    <w:rsid w:val="00AD3A9E"/>
    <w:pPr>
      <w:keepNext/>
      <w:keepLines/>
      <w:suppressAutoHyphens/>
      <w:spacing w:before="120" w:after="120"/>
    </w:pPr>
    <w:rPr>
      <w:sz w:val="20"/>
    </w:rPr>
  </w:style>
  <w:style w:type="character" w:customStyle="1" w:styleId="VSUET9">
    <w:name w:val="VSUET_РисунокПодпись Знак"/>
    <w:basedOn w:val="a3"/>
    <w:link w:val="VSUET8"/>
    <w:rsid w:val="00AD3A9E"/>
    <w:rPr>
      <w:sz w:val="20"/>
    </w:rPr>
  </w:style>
  <w:style w:type="paragraph" w:customStyle="1" w:styleId="VSUETa">
    <w:name w:val="VSUET_Таблица"/>
    <w:basedOn w:val="a1"/>
    <w:next w:val="VSUETb"/>
    <w:link w:val="VSUETc"/>
    <w:qFormat/>
    <w:rsid w:val="000942D4"/>
    <w:pPr>
      <w:keepNext/>
      <w:spacing w:before="120"/>
      <w:jc w:val="right"/>
    </w:pPr>
    <w:rPr>
      <w:rFonts w:eastAsia="Times New Roman"/>
      <w:spacing w:val="20"/>
      <w:szCs w:val="20"/>
      <w:lang w:eastAsia="ru-RU"/>
    </w:rPr>
  </w:style>
  <w:style w:type="character" w:customStyle="1" w:styleId="VSUETc">
    <w:name w:val="VSUET_Таблица Знак"/>
    <w:basedOn w:val="a3"/>
    <w:link w:val="VSUETa"/>
    <w:rsid w:val="000942D4"/>
    <w:rPr>
      <w:rFonts w:eastAsia="Times New Roman"/>
      <w:spacing w:val="20"/>
      <w:szCs w:val="20"/>
      <w:lang w:eastAsia="ru-RU"/>
    </w:rPr>
  </w:style>
  <w:style w:type="paragraph" w:customStyle="1" w:styleId="VSUETNumitem">
    <w:name w:val="VSUET_Numitem"/>
    <w:basedOn w:val="a1"/>
    <w:qFormat/>
    <w:rsid w:val="0082768D"/>
    <w:pPr>
      <w:numPr>
        <w:numId w:val="31"/>
      </w:numPr>
      <w:tabs>
        <w:tab w:val="left" w:pos="851"/>
      </w:tabs>
      <w:overflowPunct w:val="0"/>
      <w:autoSpaceDE w:val="0"/>
      <w:autoSpaceDN w:val="0"/>
      <w:adjustRightInd w:val="0"/>
      <w:textAlignment w:val="baseline"/>
    </w:pPr>
    <w:rPr>
      <w:rFonts w:eastAsiaTheme="majorEastAsia"/>
      <w:szCs w:val="20"/>
      <w:lang w:eastAsia="de-DE"/>
    </w:rPr>
  </w:style>
  <w:style w:type="paragraph" w:styleId="a6">
    <w:name w:val="header"/>
    <w:basedOn w:val="a1"/>
    <w:link w:val="a7"/>
    <w:uiPriority w:val="99"/>
    <w:unhideWhenUsed/>
    <w:rsid w:val="000B670B"/>
    <w:pPr>
      <w:tabs>
        <w:tab w:val="center" w:pos="4677"/>
        <w:tab w:val="right" w:pos="9355"/>
      </w:tabs>
    </w:pPr>
  </w:style>
  <w:style w:type="character" w:customStyle="1" w:styleId="a7">
    <w:name w:val="Верхний колонтитул Знак"/>
    <w:basedOn w:val="a3"/>
    <w:link w:val="a6"/>
    <w:uiPriority w:val="99"/>
    <w:rsid w:val="000B670B"/>
  </w:style>
  <w:style w:type="character" w:styleId="a8">
    <w:name w:val="Placeholder Text"/>
    <w:basedOn w:val="a3"/>
    <w:uiPriority w:val="99"/>
    <w:semiHidden/>
    <w:rsid w:val="000B670B"/>
    <w:rPr>
      <w:color w:val="808080"/>
    </w:rPr>
  </w:style>
  <w:style w:type="table" w:styleId="a9">
    <w:name w:val="Table Grid"/>
    <w:basedOn w:val="a4"/>
    <w:rsid w:val="00C760DA"/>
    <w:pPr>
      <w:suppressAutoHyphens/>
      <w:spacing w:after="0" w:line="240" w:lineRule="auto"/>
      <w:jc w:val="center"/>
    </w:pPr>
    <w:rPr>
      <w:rFonts w:eastAsia="Times New Roman"/>
      <w:sz w:val="20"/>
      <w:lang w:val="en-CA" w:eastAsia="en-CA"/>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Col">
      <w:pPr>
        <w:jc w:val="left"/>
      </w:pPr>
      <w:tblPr/>
      <w:tcPr>
        <w:vAlign w:val="top"/>
      </w:tcPr>
    </w:tblStylePr>
    <w:tblStylePr w:type="lastCol">
      <w:pPr>
        <w:jc w:val="center"/>
      </w:pPr>
    </w:tblStylePr>
  </w:style>
  <w:style w:type="character" w:customStyle="1" w:styleId="10">
    <w:name w:val="Заголовок 1 Знак"/>
    <w:basedOn w:val="a3"/>
    <w:link w:val="1"/>
    <w:uiPriority w:val="9"/>
    <w:rsid w:val="00AD3A9E"/>
    <w:rPr>
      <w:rFonts w:eastAsiaTheme="majorEastAsia" w:cstheme="majorBidi"/>
      <w:b/>
      <w:szCs w:val="26"/>
    </w:rPr>
  </w:style>
  <w:style w:type="character" w:customStyle="1" w:styleId="22">
    <w:name w:val="Заголовок 2 Знак"/>
    <w:basedOn w:val="a3"/>
    <w:link w:val="21"/>
    <w:uiPriority w:val="9"/>
    <w:rsid w:val="00AD3A9E"/>
    <w:rPr>
      <w:rFonts w:eastAsiaTheme="majorEastAsia" w:cstheme="majorBidi"/>
      <w:szCs w:val="26"/>
    </w:rPr>
  </w:style>
  <w:style w:type="character" w:customStyle="1" w:styleId="32">
    <w:name w:val="Заголовок 3 Знак"/>
    <w:basedOn w:val="a3"/>
    <w:link w:val="31"/>
    <w:uiPriority w:val="9"/>
    <w:rsid w:val="00AD3A9E"/>
    <w:rPr>
      <w:rFonts w:eastAsiaTheme="majorEastAsia" w:cstheme="majorBidi"/>
      <w:szCs w:val="24"/>
    </w:rPr>
  </w:style>
  <w:style w:type="character" w:customStyle="1" w:styleId="42">
    <w:name w:val="Заголовок 4 Знак"/>
    <w:basedOn w:val="a3"/>
    <w:link w:val="41"/>
    <w:uiPriority w:val="9"/>
    <w:rsid w:val="00AD3A9E"/>
    <w:rPr>
      <w:rFonts w:eastAsiaTheme="majorEastAsia" w:cstheme="majorBidi"/>
      <w:iCs/>
    </w:rPr>
  </w:style>
  <w:style w:type="character" w:customStyle="1" w:styleId="52">
    <w:name w:val="Заголовок 5 Знак"/>
    <w:basedOn w:val="a3"/>
    <w:link w:val="51"/>
    <w:uiPriority w:val="9"/>
    <w:rsid w:val="00AD3A9E"/>
    <w:rPr>
      <w:rFonts w:eastAsiaTheme="majorEastAsia" w:cstheme="majorBidi"/>
      <w:b/>
      <w:caps/>
      <w:szCs w:val="26"/>
    </w:rPr>
  </w:style>
  <w:style w:type="character" w:customStyle="1" w:styleId="60">
    <w:name w:val="Заголовок 6 Знак"/>
    <w:basedOn w:val="a3"/>
    <w:link w:val="6"/>
    <w:uiPriority w:val="9"/>
    <w:rsid w:val="00CD6119"/>
    <w:rPr>
      <w:rFonts w:ascii="Times New Roman" w:eastAsia="Times New Roman" w:hAnsi="Times New Roman" w:cs="Times New Roman"/>
      <w:b/>
      <w:caps/>
      <w:noProof/>
      <w:szCs w:val="20"/>
      <w:lang w:val="en-US"/>
    </w:rPr>
  </w:style>
  <w:style w:type="character" w:customStyle="1" w:styleId="70">
    <w:name w:val="Заголовок 7 Знак"/>
    <w:basedOn w:val="a3"/>
    <w:link w:val="7"/>
    <w:uiPriority w:val="9"/>
    <w:semiHidden/>
    <w:rsid w:val="0011363B"/>
    <w:rPr>
      <w:rFonts w:ascii="Times New Roman" w:eastAsiaTheme="majorEastAsia" w:hAnsi="Times New Roman" w:cstheme="majorBidi"/>
      <w:iCs/>
    </w:rPr>
  </w:style>
  <w:style w:type="character" w:customStyle="1" w:styleId="80">
    <w:name w:val="Заголовок 8 Знак"/>
    <w:basedOn w:val="a3"/>
    <w:link w:val="8"/>
    <w:uiPriority w:val="9"/>
    <w:semiHidden/>
    <w:rsid w:val="000261E0"/>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3"/>
    <w:link w:val="9"/>
    <w:uiPriority w:val="9"/>
    <w:semiHidden/>
    <w:rsid w:val="000261E0"/>
    <w:rPr>
      <w:rFonts w:asciiTheme="majorHAnsi" w:eastAsiaTheme="majorEastAsia" w:hAnsiTheme="majorHAnsi" w:cstheme="majorBidi"/>
      <w:i/>
      <w:iCs/>
      <w:color w:val="272727" w:themeColor="text1" w:themeTint="D8"/>
      <w:sz w:val="21"/>
      <w:szCs w:val="21"/>
    </w:rPr>
  </w:style>
  <w:style w:type="paragraph" w:styleId="aa">
    <w:name w:val="No Spacing"/>
    <w:uiPriority w:val="1"/>
    <w:rsid w:val="004A15B2"/>
    <w:pPr>
      <w:spacing w:after="0" w:line="240" w:lineRule="auto"/>
    </w:pPr>
    <w:rPr>
      <w:sz w:val="18"/>
    </w:rPr>
  </w:style>
  <w:style w:type="paragraph" w:customStyle="1" w:styleId="VSUETDisplayEquation">
    <w:name w:val="VSUET_DisplayEquation"/>
    <w:basedOn w:val="a1"/>
    <w:next w:val="a1"/>
    <w:link w:val="VSUETDisplayEquation0"/>
    <w:rsid w:val="000A1C40"/>
    <w:pPr>
      <w:tabs>
        <w:tab w:val="center" w:pos="2280"/>
        <w:tab w:val="right" w:pos="4580"/>
      </w:tabs>
    </w:pPr>
  </w:style>
  <w:style w:type="character" w:customStyle="1" w:styleId="VSUETDisplayEquation0">
    <w:name w:val="VSUET_DisplayEquation Знак"/>
    <w:basedOn w:val="a3"/>
    <w:link w:val="VSUETDisplayEquation"/>
    <w:rsid w:val="000A1C40"/>
    <w:rPr>
      <w:rFonts w:ascii="Times New Roman" w:hAnsi="Times New Roman"/>
      <w:sz w:val="18"/>
    </w:rPr>
  </w:style>
  <w:style w:type="paragraph" w:customStyle="1" w:styleId="VSUETEquation">
    <w:name w:val="VSUET_Equation"/>
    <w:basedOn w:val="VSUETDisplayEquation"/>
    <w:next w:val="VSUETd"/>
    <w:link w:val="VSUETEquation0"/>
    <w:qFormat/>
    <w:rsid w:val="009903F6"/>
    <w:pPr>
      <w:keepNext/>
      <w:keepLines/>
      <w:tabs>
        <w:tab w:val="left" w:pos="0"/>
      </w:tabs>
      <w:spacing w:before="80" w:after="80"/>
    </w:pPr>
  </w:style>
  <w:style w:type="character" w:customStyle="1" w:styleId="VSUETEquation0">
    <w:name w:val="VSUET_Equation Знак"/>
    <w:basedOn w:val="VSUETDisplayEquation0"/>
    <w:link w:val="VSUETEquation"/>
    <w:rsid w:val="009903F6"/>
    <w:rPr>
      <w:rFonts w:ascii="Times New Roman" w:hAnsi="Times New Roman"/>
      <w:sz w:val="18"/>
    </w:rPr>
  </w:style>
  <w:style w:type="paragraph" w:customStyle="1" w:styleId="VSUETb">
    <w:name w:val="VSUET_ТаблицаПодпись"/>
    <w:basedOn w:val="a1"/>
    <w:next w:val="a1"/>
    <w:link w:val="VSUETe"/>
    <w:qFormat/>
    <w:rsid w:val="00AD3A9E"/>
    <w:pPr>
      <w:keepNext/>
      <w:keepLines/>
      <w:suppressAutoHyphens/>
      <w:spacing w:after="80"/>
      <w:jc w:val="center"/>
    </w:pPr>
    <w:rPr>
      <w:rFonts w:eastAsia="Times New Roman"/>
      <w:szCs w:val="20"/>
      <w:lang w:eastAsia="ru-RU"/>
    </w:rPr>
  </w:style>
  <w:style w:type="character" w:customStyle="1" w:styleId="VSUETe">
    <w:name w:val="VSUET_ТаблицаПодпись Знак"/>
    <w:basedOn w:val="a3"/>
    <w:link w:val="VSUETb"/>
    <w:rsid w:val="00AD3A9E"/>
    <w:rPr>
      <w:rFonts w:eastAsia="Times New Roman"/>
      <w:szCs w:val="20"/>
      <w:lang w:eastAsia="ru-RU"/>
    </w:rPr>
  </w:style>
  <w:style w:type="paragraph" w:customStyle="1" w:styleId="VSUET">
    <w:name w:val="VSUET_СписокИсточников"/>
    <w:basedOn w:val="ab"/>
    <w:link w:val="VSUETf"/>
    <w:qFormat/>
    <w:rsid w:val="00496732"/>
    <w:pPr>
      <w:keepLines/>
      <w:widowControl w:val="0"/>
      <w:numPr>
        <w:numId w:val="2"/>
      </w:numPr>
      <w:tabs>
        <w:tab w:val="left" w:pos="567"/>
        <w:tab w:val="left" w:pos="794"/>
      </w:tabs>
      <w:suppressAutoHyphens/>
      <w:ind w:left="0" w:firstLine="567"/>
    </w:pPr>
    <w:rPr>
      <w:rFonts w:eastAsia="Times New Roman"/>
      <w:sz w:val="19"/>
      <w:lang w:eastAsia="ru-RU"/>
    </w:rPr>
  </w:style>
  <w:style w:type="character" w:customStyle="1" w:styleId="VSUETf">
    <w:name w:val="VSUET_СписокИсточников Знак"/>
    <w:basedOn w:val="a3"/>
    <w:link w:val="VSUET"/>
    <w:rsid w:val="00496732"/>
    <w:rPr>
      <w:rFonts w:eastAsia="Times New Roman"/>
      <w:sz w:val="19"/>
      <w:lang w:eastAsia="ru-RU"/>
    </w:rPr>
  </w:style>
  <w:style w:type="paragraph" w:styleId="ab">
    <w:name w:val="List Paragraph"/>
    <w:basedOn w:val="a1"/>
    <w:uiPriority w:val="34"/>
    <w:rsid w:val="00045ED0"/>
    <w:pPr>
      <w:ind w:left="720"/>
      <w:contextualSpacing/>
    </w:pPr>
  </w:style>
  <w:style w:type="paragraph" w:customStyle="1" w:styleId="VSUETd">
    <w:name w:val="VSUET_Расшифровка формула"/>
    <w:basedOn w:val="VSUET0"/>
    <w:next w:val="VSUET0"/>
    <w:link w:val="VSUETf0"/>
    <w:qFormat/>
    <w:rsid w:val="00522C81"/>
    <w:pPr>
      <w:spacing w:after="80"/>
      <w:ind w:firstLine="0"/>
    </w:pPr>
    <w:rPr>
      <w:rFonts w:eastAsia="Times New Roman"/>
      <w:lang w:eastAsia="ru-RU"/>
    </w:rPr>
  </w:style>
  <w:style w:type="character" w:customStyle="1" w:styleId="VSUETf0">
    <w:name w:val="VSUET_Расшифровка формула Знак"/>
    <w:basedOn w:val="VSUET7"/>
    <w:link w:val="VSUETd"/>
    <w:rsid w:val="00522C81"/>
    <w:rPr>
      <w:rFonts w:eastAsia="Times New Roman"/>
      <w:sz w:val="22"/>
      <w:szCs w:val="28"/>
      <w:lang w:eastAsia="ru-RU"/>
    </w:rPr>
  </w:style>
  <w:style w:type="paragraph" w:customStyle="1" w:styleId="VSUETAffiliation">
    <w:name w:val="VSUET_Affiliation"/>
    <w:basedOn w:val="a1"/>
    <w:link w:val="VSUETAffiliation0"/>
    <w:qFormat/>
    <w:rsid w:val="00431611"/>
    <w:pPr>
      <w:keepNext/>
      <w:keepLines/>
      <w:contextualSpacing/>
      <w:jc w:val="right"/>
    </w:pPr>
    <w:rPr>
      <w:rFonts w:eastAsia="Times New Roman"/>
      <w:sz w:val="24"/>
      <w:szCs w:val="18"/>
      <w:lang w:val="en-US" w:eastAsia="ru-RU"/>
    </w:rPr>
  </w:style>
  <w:style w:type="character" w:customStyle="1" w:styleId="VSUETAffiliation0">
    <w:name w:val="VSUET_Affiliation Знак"/>
    <w:basedOn w:val="a3"/>
    <w:link w:val="VSUETAffiliation"/>
    <w:rsid w:val="00431611"/>
    <w:rPr>
      <w:rFonts w:ascii="Times New Roman" w:eastAsia="Times New Roman" w:hAnsi="Times New Roman" w:cs="Times New Roman"/>
      <w:sz w:val="24"/>
      <w:szCs w:val="18"/>
      <w:lang w:val="en-US" w:eastAsia="ru-RU"/>
    </w:rPr>
  </w:style>
  <w:style w:type="paragraph" w:customStyle="1" w:styleId="VSUETAuthors">
    <w:name w:val="VSUET_Authors"/>
    <w:basedOn w:val="VSUET1"/>
    <w:link w:val="VSUETAuthors0"/>
    <w:qFormat/>
    <w:rsid w:val="00FE58EC"/>
    <w:pPr>
      <w:widowControl w:val="0"/>
      <w:suppressAutoHyphens w:val="0"/>
    </w:pPr>
    <w:rPr>
      <w:szCs w:val="28"/>
      <w:lang w:val="en-US" w:eastAsia="ru-RU"/>
    </w:rPr>
  </w:style>
  <w:style w:type="character" w:customStyle="1" w:styleId="VSUETAuthors0">
    <w:name w:val="VSUET_Authors Знак"/>
    <w:basedOn w:val="VSUET2"/>
    <w:link w:val="VSUETAuthors"/>
    <w:rsid w:val="00FE58EC"/>
    <w:rPr>
      <w:rFonts w:ascii="Times New Roman" w:eastAsia="Times New Roman" w:hAnsi="Times New Roman" w:cs="Times New Roman"/>
      <w:sz w:val="24"/>
      <w:szCs w:val="28"/>
      <w:lang w:val="en-US" w:eastAsia="ru-RU"/>
    </w:rPr>
  </w:style>
  <w:style w:type="paragraph" w:customStyle="1" w:styleId="VSUETAffUp">
    <w:name w:val="VSUET_AffUp"/>
    <w:basedOn w:val="a1"/>
    <w:link w:val="VSUETAffUp0"/>
    <w:qFormat/>
    <w:rsid w:val="00AB0693"/>
    <w:pPr>
      <w:framePr w:hSpace="181" w:wrap="around" w:vAnchor="text" w:hAnchor="margin" w:y="126"/>
      <w:contextualSpacing/>
      <w:suppressOverlap/>
      <w:jc w:val="left"/>
    </w:pPr>
    <w:rPr>
      <w:rFonts w:eastAsia="Times New Roman" w:cs="Consolas"/>
      <w:szCs w:val="21"/>
      <w:vertAlign w:val="superscript"/>
      <w:lang w:val="en-CA" w:eastAsia="en-CA"/>
    </w:rPr>
  </w:style>
  <w:style w:type="character" w:customStyle="1" w:styleId="VSUETAffUp0">
    <w:name w:val="VSUET_AffUp Знак"/>
    <w:basedOn w:val="a3"/>
    <w:link w:val="VSUETAffUp"/>
    <w:rsid w:val="00AB0693"/>
    <w:rPr>
      <w:rFonts w:eastAsia="Times New Roman" w:cs="Consolas"/>
      <w:szCs w:val="21"/>
      <w:vertAlign w:val="superscript"/>
      <w:lang w:val="en-CA" w:eastAsia="en-CA"/>
    </w:rPr>
  </w:style>
  <w:style w:type="paragraph" w:styleId="ac">
    <w:name w:val="Title"/>
    <w:basedOn w:val="a1"/>
    <w:next w:val="a1"/>
    <w:link w:val="ad"/>
    <w:uiPriority w:val="10"/>
    <w:rsid w:val="00F03E4E"/>
    <w:pPr>
      <w:contextualSpacing/>
    </w:pPr>
    <w:rPr>
      <w:rFonts w:asciiTheme="majorHAnsi" w:eastAsiaTheme="majorEastAsia" w:hAnsiTheme="majorHAnsi" w:cstheme="majorBidi"/>
      <w:spacing w:val="-10"/>
      <w:kern w:val="28"/>
      <w:sz w:val="56"/>
      <w:szCs w:val="56"/>
    </w:rPr>
  </w:style>
  <w:style w:type="character" w:customStyle="1" w:styleId="ad">
    <w:name w:val="Заголовок Знак"/>
    <w:basedOn w:val="a3"/>
    <w:link w:val="ac"/>
    <w:uiPriority w:val="10"/>
    <w:rsid w:val="00F03E4E"/>
    <w:rPr>
      <w:rFonts w:asciiTheme="majorHAnsi" w:eastAsiaTheme="majorEastAsia" w:hAnsiTheme="majorHAnsi" w:cstheme="majorBidi"/>
      <w:spacing w:val="-10"/>
      <w:kern w:val="28"/>
      <w:sz w:val="56"/>
      <w:szCs w:val="56"/>
    </w:rPr>
  </w:style>
  <w:style w:type="paragraph" w:customStyle="1" w:styleId="VSUETBulletitem">
    <w:name w:val="VSUET_Bulletitem"/>
    <w:basedOn w:val="a1"/>
    <w:qFormat/>
    <w:rsid w:val="00F04988"/>
    <w:pPr>
      <w:numPr>
        <w:numId w:val="3"/>
      </w:numPr>
      <w:tabs>
        <w:tab w:val="clear" w:pos="227"/>
        <w:tab w:val="left" w:pos="851"/>
      </w:tabs>
      <w:overflowPunct w:val="0"/>
      <w:autoSpaceDE w:val="0"/>
      <w:autoSpaceDN w:val="0"/>
      <w:adjustRightInd w:val="0"/>
      <w:ind w:left="0" w:firstLine="567"/>
      <w:textAlignment w:val="baseline"/>
    </w:pPr>
    <w:rPr>
      <w:rFonts w:eastAsia="Times New Roman"/>
      <w:szCs w:val="20"/>
      <w:lang w:eastAsia="de-DE"/>
    </w:rPr>
  </w:style>
  <w:style w:type="paragraph" w:styleId="ae">
    <w:name w:val="footnote text"/>
    <w:basedOn w:val="a1"/>
    <w:link w:val="af"/>
    <w:uiPriority w:val="99"/>
    <w:semiHidden/>
    <w:unhideWhenUsed/>
    <w:rsid w:val="00C1552E"/>
    <w:rPr>
      <w:sz w:val="20"/>
      <w:szCs w:val="20"/>
    </w:rPr>
  </w:style>
  <w:style w:type="character" w:customStyle="1" w:styleId="af">
    <w:name w:val="Текст сноски Знак"/>
    <w:basedOn w:val="a3"/>
    <w:link w:val="ae"/>
    <w:uiPriority w:val="99"/>
    <w:semiHidden/>
    <w:rsid w:val="00C1552E"/>
    <w:rPr>
      <w:rFonts w:ascii="Times New Roman" w:hAnsi="Times New Roman"/>
      <w:sz w:val="20"/>
      <w:szCs w:val="20"/>
    </w:rPr>
  </w:style>
  <w:style w:type="character" w:styleId="af0">
    <w:name w:val="footnote reference"/>
    <w:basedOn w:val="a3"/>
    <w:uiPriority w:val="99"/>
    <w:semiHidden/>
    <w:unhideWhenUsed/>
    <w:rsid w:val="00C1552E"/>
    <w:rPr>
      <w:vertAlign w:val="superscript"/>
    </w:rPr>
  </w:style>
  <w:style w:type="character" w:styleId="af1">
    <w:name w:val="page number"/>
    <w:basedOn w:val="a3"/>
    <w:uiPriority w:val="99"/>
    <w:semiHidden/>
    <w:unhideWhenUsed/>
    <w:rsid w:val="00F236FF"/>
  </w:style>
  <w:style w:type="character" w:styleId="af2">
    <w:name w:val="Hyperlink"/>
    <w:basedOn w:val="a3"/>
    <w:uiPriority w:val="99"/>
    <w:unhideWhenUsed/>
    <w:rsid w:val="005E7F2E"/>
    <w:rPr>
      <w:color w:val="0563C1" w:themeColor="hyperlink"/>
      <w:u w:val="single"/>
    </w:rPr>
  </w:style>
  <w:style w:type="paragraph" w:customStyle="1" w:styleId="VSUETRefList">
    <w:name w:val="VSUET_RefList"/>
    <w:basedOn w:val="VSUET"/>
    <w:link w:val="VSUETRefList0"/>
    <w:qFormat/>
    <w:rsid w:val="00A84899"/>
    <w:pPr>
      <w:numPr>
        <w:numId w:val="12"/>
      </w:numPr>
      <w:ind w:left="0" w:firstLine="567"/>
    </w:pPr>
    <w:rPr>
      <w:lang w:val="en-US"/>
    </w:rPr>
  </w:style>
  <w:style w:type="character" w:customStyle="1" w:styleId="VSUETRefList0">
    <w:name w:val="VSUET_RefList Знак"/>
    <w:basedOn w:val="VSUETf"/>
    <w:link w:val="VSUETRefList"/>
    <w:rsid w:val="00A84899"/>
    <w:rPr>
      <w:rFonts w:eastAsia="Times New Roman"/>
      <w:sz w:val="19"/>
      <w:lang w:val="en-US" w:eastAsia="ru-RU"/>
    </w:rPr>
  </w:style>
  <w:style w:type="paragraph" w:customStyle="1" w:styleId="VSUETHeader">
    <w:name w:val="VSUET_HeaderЛитература"/>
    <w:basedOn w:val="21"/>
    <w:next w:val="VSUET"/>
    <w:link w:val="VSUETHeader0"/>
    <w:qFormat/>
    <w:rsid w:val="003812CA"/>
    <w:pPr>
      <w:keepNext w:val="0"/>
      <w:numPr>
        <w:ilvl w:val="0"/>
        <w:numId w:val="0"/>
      </w:numPr>
      <w:spacing w:before="60" w:after="60"/>
      <w:jc w:val="center"/>
    </w:pPr>
    <w:rPr>
      <w:rFonts w:eastAsia="Times New Roman" w:cs="Times New Roman"/>
      <w:b/>
      <w:noProof/>
      <w:sz w:val="20"/>
      <w:szCs w:val="20"/>
    </w:rPr>
  </w:style>
  <w:style w:type="paragraph" w:customStyle="1" w:styleId="VSUETHeaderReflist">
    <w:name w:val="VSUET_HeaderReflist"/>
    <w:basedOn w:val="VSUETHeader"/>
    <w:next w:val="VSUETRefList"/>
    <w:link w:val="VSUETHeaderReflist0"/>
    <w:qFormat/>
    <w:rsid w:val="00DA06F8"/>
  </w:style>
  <w:style w:type="character" w:customStyle="1" w:styleId="VSUETHeader0">
    <w:name w:val="VSUET_HeaderЛитература Знак"/>
    <w:basedOn w:val="22"/>
    <w:link w:val="VSUETHeader"/>
    <w:rsid w:val="003812CA"/>
    <w:rPr>
      <w:rFonts w:eastAsia="Times New Roman" w:cstheme="majorBidi"/>
      <w:b/>
      <w:noProof/>
      <w:sz w:val="20"/>
      <w:szCs w:val="20"/>
    </w:rPr>
  </w:style>
  <w:style w:type="character" w:customStyle="1" w:styleId="VSUETHeaderReflist0">
    <w:name w:val="VSUET_HeaderReflist Знак"/>
    <w:basedOn w:val="VSUETHeader0"/>
    <w:link w:val="VSUETHeaderReflist"/>
    <w:rsid w:val="00DA06F8"/>
    <w:rPr>
      <w:rFonts w:ascii="Times New Roman" w:eastAsia="Times New Roman" w:hAnsi="Times New Roman" w:cs="Times New Roman"/>
      <w:b/>
      <w:caps w:val="0"/>
      <w:noProof/>
      <w:sz w:val="22"/>
      <w:szCs w:val="20"/>
    </w:rPr>
  </w:style>
  <w:style w:type="paragraph" w:customStyle="1" w:styleId="VSUETHeaderNonumber">
    <w:name w:val="VSUET_HeaderNonumber"/>
    <w:basedOn w:val="21"/>
    <w:next w:val="VSUET0"/>
    <w:link w:val="VSUETHeaderNonumber0"/>
    <w:qFormat/>
    <w:rsid w:val="003812CA"/>
    <w:pPr>
      <w:numPr>
        <w:ilvl w:val="0"/>
        <w:numId w:val="0"/>
      </w:numPr>
      <w:spacing w:before="100" w:after="100"/>
      <w:jc w:val="center"/>
    </w:pPr>
    <w:rPr>
      <w:b/>
    </w:rPr>
  </w:style>
  <w:style w:type="character" w:customStyle="1" w:styleId="VSUETHeaderNonumber0">
    <w:name w:val="VSUET_HeaderNonumber Знак"/>
    <w:basedOn w:val="10"/>
    <w:link w:val="VSUETHeaderNonumber"/>
    <w:rsid w:val="003812CA"/>
    <w:rPr>
      <w:rFonts w:eastAsiaTheme="majorEastAsia" w:cstheme="majorBidi"/>
      <w:b/>
      <w:szCs w:val="26"/>
    </w:rPr>
  </w:style>
  <w:style w:type="table" w:styleId="af3">
    <w:name w:val="Grid Table Light"/>
    <w:basedOn w:val="a4"/>
    <w:uiPriority w:val="40"/>
    <w:rsid w:val="003A0A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VSUETf1">
    <w:name w:val="VSUET_КлючевыеСлова"/>
    <w:basedOn w:val="a1"/>
    <w:link w:val="VSUETf2"/>
    <w:qFormat/>
    <w:rsid w:val="00883106"/>
    <w:pPr>
      <w:keepNext/>
      <w:keepLines/>
      <w:spacing w:after="60"/>
    </w:pPr>
    <w:rPr>
      <w:sz w:val="18"/>
    </w:rPr>
  </w:style>
  <w:style w:type="paragraph" w:customStyle="1" w:styleId="VSUETArticleTitle">
    <w:name w:val="VSUET_ArticleTitle"/>
    <w:basedOn w:val="VSUET3"/>
    <w:link w:val="VSUETArticleTitle0"/>
    <w:qFormat/>
    <w:rsid w:val="00FC2A1B"/>
    <w:pPr>
      <w:contextualSpacing/>
    </w:pPr>
    <w:rPr>
      <w:lang w:val="en-US"/>
    </w:rPr>
  </w:style>
  <w:style w:type="character" w:customStyle="1" w:styleId="VSUETf2">
    <w:name w:val="VSUET_КлючевыеСлова Знак"/>
    <w:basedOn w:val="a3"/>
    <w:link w:val="VSUETf1"/>
    <w:rsid w:val="00883106"/>
    <w:rPr>
      <w:sz w:val="18"/>
    </w:rPr>
  </w:style>
  <w:style w:type="paragraph" w:customStyle="1" w:styleId="VSUETAbstract">
    <w:name w:val="VSUET_Abstract"/>
    <w:basedOn w:val="VSUET5"/>
    <w:link w:val="VSUETAbstract0"/>
    <w:qFormat/>
    <w:rsid w:val="00546E61"/>
    <w:rPr>
      <w:lang w:val="en-US"/>
    </w:rPr>
  </w:style>
  <w:style w:type="character" w:customStyle="1" w:styleId="VSUETArticleTitle0">
    <w:name w:val="VSUET_ArticleTitle Знак"/>
    <w:basedOn w:val="VSUET4"/>
    <w:link w:val="VSUETArticleTitle"/>
    <w:rsid w:val="00FC2A1B"/>
    <w:rPr>
      <w:rFonts w:ascii="Times New Roman" w:eastAsia="Times New Roman" w:hAnsi="Times New Roman" w:cs="Times New Roman"/>
      <w:b/>
      <w:sz w:val="32"/>
      <w:szCs w:val="28"/>
      <w:lang w:val="en-US" w:eastAsia="en-CA"/>
    </w:rPr>
  </w:style>
  <w:style w:type="paragraph" w:customStyle="1" w:styleId="VSUETKeywords">
    <w:name w:val="VSUET_Keywords"/>
    <w:basedOn w:val="VSUETf1"/>
    <w:link w:val="VSUETKeywords0"/>
    <w:qFormat/>
    <w:rsid w:val="00FC2A1B"/>
    <w:rPr>
      <w:lang w:val="en-US"/>
    </w:rPr>
  </w:style>
  <w:style w:type="character" w:customStyle="1" w:styleId="VSUETAbstract0">
    <w:name w:val="VSUET_Abstract Знак"/>
    <w:basedOn w:val="VSUET6"/>
    <w:link w:val="VSUETAbstract"/>
    <w:rsid w:val="00546E61"/>
    <w:rPr>
      <w:rFonts w:ascii="Times New Roman" w:hAnsi="Times New Roman"/>
      <w:sz w:val="18"/>
      <w:szCs w:val="18"/>
      <w:lang w:val="en-US"/>
    </w:rPr>
  </w:style>
  <w:style w:type="paragraph" w:customStyle="1" w:styleId="VSUETf3">
    <w:name w:val="VSUET_ЭлектроннаяПочта"/>
    <w:basedOn w:val="a1"/>
    <w:link w:val="VSUETf4"/>
    <w:qFormat/>
    <w:rsid w:val="00FE58EC"/>
    <w:pPr>
      <w:contextualSpacing/>
      <w:jc w:val="left"/>
    </w:pPr>
    <w:rPr>
      <w:sz w:val="24"/>
      <w:lang w:val="en-US" w:eastAsia="en-CA"/>
    </w:rPr>
  </w:style>
  <w:style w:type="character" w:customStyle="1" w:styleId="VSUETKeywords0">
    <w:name w:val="VSUET_Keywords Знак"/>
    <w:basedOn w:val="VSUETf2"/>
    <w:link w:val="VSUETKeywords"/>
    <w:rsid w:val="00FC2A1B"/>
    <w:rPr>
      <w:rFonts w:ascii="Times New Roman" w:hAnsi="Times New Roman"/>
      <w:sz w:val="18"/>
      <w:lang w:val="en-US"/>
    </w:rPr>
  </w:style>
  <w:style w:type="paragraph" w:customStyle="1" w:styleId="VSUETEmail">
    <w:name w:val="VSUET_Email"/>
    <w:basedOn w:val="VSUETf3"/>
    <w:link w:val="VSUETEmail0"/>
    <w:qFormat/>
    <w:rsid w:val="00FE58EC"/>
    <w:rPr>
      <w:rFonts w:eastAsia="Times New Roman"/>
    </w:rPr>
  </w:style>
  <w:style w:type="character" w:customStyle="1" w:styleId="VSUETf4">
    <w:name w:val="VSUET_ЭлектроннаяПочта Знак"/>
    <w:basedOn w:val="a3"/>
    <w:link w:val="VSUETf3"/>
    <w:rsid w:val="00FE58EC"/>
    <w:rPr>
      <w:rFonts w:ascii="Times New Roman" w:hAnsi="Times New Roman"/>
      <w:sz w:val="24"/>
      <w:lang w:val="en-US" w:eastAsia="en-CA"/>
    </w:rPr>
  </w:style>
  <w:style w:type="character" w:customStyle="1" w:styleId="VSUETEmail0">
    <w:name w:val="VSUET_Email Знак"/>
    <w:basedOn w:val="VSUETf4"/>
    <w:link w:val="VSUETEmail"/>
    <w:rsid w:val="00FE58EC"/>
    <w:rPr>
      <w:rFonts w:ascii="Times New Roman" w:eastAsia="Times New Roman" w:hAnsi="Times New Roman" w:cs="Times New Roman"/>
      <w:sz w:val="24"/>
      <w:szCs w:val="15"/>
      <w:lang w:val="en-US" w:eastAsia="en-CA"/>
    </w:rPr>
  </w:style>
  <w:style w:type="paragraph" w:customStyle="1" w:styleId="VSUETEngTOC">
    <w:name w:val="VSUET_EngTOC"/>
    <w:basedOn w:val="VSUETKeywords"/>
    <w:link w:val="VSUETEngTOC0"/>
    <w:rsid w:val="00313901"/>
    <w:pPr>
      <w:contextualSpacing/>
    </w:pPr>
    <w:rPr>
      <w:rFonts w:eastAsia="Times New Roman"/>
      <w:noProof/>
      <w:color w:val="FFFFFF" w:themeColor="background1"/>
      <w:sz w:val="2"/>
      <w:szCs w:val="18"/>
      <w:lang w:eastAsia="en-CA"/>
    </w:rPr>
  </w:style>
  <w:style w:type="character" w:customStyle="1" w:styleId="VSUETEngTOC0">
    <w:name w:val="VSUET_EngTOC Знак"/>
    <w:basedOn w:val="VSUETKeywords0"/>
    <w:link w:val="VSUETEngTOC"/>
    <w:rsid w:val="00313901"/>
    <w:rPr>
      <w:rFonts w:ascii="Times New Roman" w:eastAsia="Times New Roman" w:hAnsi="Times New Roman"/>
      <w:noProof/>
      <w:color w:val="FFFFFF" w:themeColor="background1"/>
      <w:sz w:val="2"/>
      <w:szCs w:val="18"/>
      <w:lang w:val="en-US" w:eastAsia="en-CA"/>
    </w:rPr>
  </w:style>
  <w:style w:type="paragraph" w:styleId="11">
    <w:name w:val="toc 1"/>
    <w:basedOn w:val="a1"/>
    <w:next w:val="a1"/>
    <w:autoRedefine/>
    <w:uiPriority w:val="39"/>
    <w:unhideWhenUsed/>
    <w:rsid w:val="00C423D8"/>
    <w:pPr>
      <w:spacing w:after="100"/>
    </w:pPr>
  </w:style>
  <w:style w:type="paragraph" w:customStyle="1" w:styleId="VSUETf5">
    <w:name w:val="VSUET_АдресСсылка"/>
    <w:basedOn w:val="a1"/>
    <w:link w:val="VSUETf6"/>
    <w:qFormat/>
    <w:rsid w:val="003078AC"/>
    <w:pPr>
      <w:jc w:val="left"/>
    </w:pPr>
    <w:rPr>
      <w:rFonts w:eastAsia="Times New Roman"/>
      <w:sz w:val="18"/>
      <w:lang w:eastAsia="en-CA"/>
    </w:rPr>
  </w:style>
  <w:style w:type="paragraph" w:customStyle="1" w:styleId="VSUETAdressRef">
    <w:name w:val="VSUET_AdressRef"/>
    <w:basedOn w:val="VSUETf5"/>
    <w:link w:val="VSUETAdressRef0"/>
    <w:qFormat/>
    <w:rsid w:val="00546E61"/>
    <w:rPr>
      <w:noProof/>
    </w:rPr>
  </w:style>
  <w:style w:type="character" w:customStyle="1" w:styleId="VSUETf6">
    <w:name w:val="VSUET_АдресСсылка Знак"/>
    <w:basedOn w:val="a3"/>
    <w:link w:val="VSUETf5"/>
    <w:rsid w:val="003078AC"/>
    <w:rPr>
      <w:rFonts w:eastAsia="Times New Roman"/>
      <w:sz w:val="18"/>
      <w:lang w:eastAsia="en-CA"/>
    </w:rPr>
  </w:style>
  <w:style w:type="character" w:customStyle="1" w:styleId="VSUETAdressRef0">
    <w:name w:val="VSUET_AdressRef Знак"/>
    <w:basedOn w:val="VSUETf6"/>
    <w:link w:val="VSUETAdressRef"/>
    <w:rsid w:val="00546E61"/>
    <w:rPr>
      <w:rFonts w:ascii="Times New Roman" w:eastAsia="Times New Roman" w:hAnsi="Times New Roman" w:cs="Times New Roman"/>
      <w:noProof/>
      <w:sz w:val="18"/>
      <w:szCs w:val="15"/>
      <w:lang w:eastAsia="en-CA"/>
    </w:rPr>
  </w:style>
  <w:style w:type="paragraph" w:styleId="a2">
    <w:name w:val="Plain Text"/>
    <w:basedOn w:val="a1"/>
    <w:link w:val="af4"/>
    <w:uiPriority w:val="99"/>
    <w:semiHidden/>
    <w:unhideWhenUsed/>
    <w:rsid w:val="00CA0C67"/>
    <w:rPr>
      <w:rFonts w:ascii="Consolas" w:hAnsi="Consolas" w:cs="Consolas"/>
      <w:sz w:val="21"/>
      <w:szCs w:val="21"/>
    </w:rPr>
  </w:style>
  <w:style w:type="character" w:customStyle="1" w:styleId="af4">
    <w:name w:val="Текст Знак"/>
    <w:basedOn w:val="a3"/>
    <w:link w:val="a2"/>
    <w:uiPriority w:val="99"/>
    <w:semiHidden/>
    <w:rsid w:val="00CA0C67"/>
    <w:rPr>
      <w:rFonts w:ascii="Consolas" w:hAnsi="Consolas" w:cs="Consolas"/>
      <w:sz w:val="21"/>
      <w:szCs w:val="21"/>
    </w:rPr>
  </w:style>
  <w:style w:type="character" w:styleId="af5">
    <w:name w:val="FollowedHyperlink"/>
    <w:basedOn w:val="a3"/>
    <w:uiPriority w:val="99"/>
    <w:semiHidden/>
    <w:unhideWhenUsed/>
    <w:rsid w:val="00696A1D"/>
    <w:rPr>
      <w:color w:val="954F72" w:themeColor="followedHyperlink"/>
      <w:u w:val="single"/>
    </w:rPr>
  </w:style>
  <w:style w:type="paragraph" w:customStyle="1" w:styleId="VSUETf7">
    <w:name w:val="VSUET_Рисунок"/>
    <w:basedOn w:val="VSUET8"/>
    <w:next w:val="VSUET8"/>
    <w:qFormat/>
    <w:rsid w:val="00D04569"/>
    <w:pPr>
      <w:jc w:val="center"/>
    </w:pPr>
    <w:rPr>
      <w:rFonts w:eastAsia="Times New Roman"/>
      <w:szCs w:val="20"/>
    </w:rPr>
  </w:style>
  <w:style w:type="paragraph" w:customStyle="1" w:styleId="VSUETDOI">
    <w:name w:val="VSUET_DOI"/>
    <w:basedOn w:val="VSUET5"/>
    <w:link w:val="VSUETDOI0"/>
    <w:qFormat/>
    <w:rsid w:val="00691682"/>
    <w:pPr>
      <w:jc w:val="left"/>
    </w:pPr>
    <w:rPr>
      <w:rFonts w:eastAsia="Times New Roman"/>
      <w:sz w:val="22"/>
      <w:lang w:val="en-CA" w:eastAsia="en-CA"/>
    </w:rPr>
  </w:style>
  <w:style w:type="character" w:customStyle="1" w:styleId="VSUETDOI0">
    <w:name w:val="VSUET_DOI Знак"/>
    <w:basedOn w:val="VSUET6"/>
    <w:link w:val="VSUETDOI"/>
    <w:rsid w:val="00691682"/>
    <w:rPr>
      <w:rFonts w:eastAsia="Times New Roman"/>
      <w:sz w:val="18"/>
      <w:szCs w:val="18"/>
      <w:lang w:val="en-CA" w:eastAsia="en-CA"/>
    </w:rPr>
  </w:style>
  <w:style w:type="paragraph" w:customStyle="1" w:styleId="VSUETCite">
    <w:name w:val="VSUET_Cite"/>
    <w:basedOn w:val="a1"/>
    <w:link w:val="VSUETCite0"/>
    <w:qFormat/>
    <w:rsid w:val="00111ACD"/>
    <w:pPr>
      <w:suppressAutoHyphens/>
    </w:pPr>
    <w:rPr>
      <w:sz w:val="16"/>
    </w:rPr>
  </w:style>
  <w:style w:type="character" w:customStyle="1" w:styleId="VSUETCite0">
    <w:name w:val="VSUET_Cite Знак"/>
    <w:basedOn w:val="a3"/>
    <w:link w:val="VSUETCite"/>
    <w:rsid w:val="00111ACD"/>
    <w:rPr>
      <w:sz w:val="16"/>
    </w:rPr>
  </w:style>
  <w:style w:type="paragraph" w:customStyle="1" w:styleId="VSUETAboutAuthors">
    <w:name w:val="VSUET_AboutAuthors"/>
    <w:basedOn w:val="VSUET0"/>
    <w:link w:val="VSUETAboutAuthors0"/>
    <w:qFormat/>
    <w:rsid w:val="007235FC"/>
    <w:pPr>
      <w:ind w:firstLine="0"/>
    </w:pPr>
    <w:rPr>
      <w:sz w:val="18"/>
    </w:rPr>
  </w:style>
  <w:style w:type="character" w:customStyle="1" w:styleId="VSUETAboutAuthors0">
    <w:name w:val="VSUET_AboutAuthors Знак"/>
    <w:basedOn w:val="VSUET7"/>
    <w:link w:val="VSUETAboutAuthors"/>
    <w:rsid w:val="007235FC"/>
    <w:rPr>
      <w:sz w:val="18"/>
      <w:szCs w:val="28"/>
    </w:rPr>
  </w:style>
  <w:style w:type="paragraph" w:customStyle="1" w:styleId="VSUETContrib">
    <w:name w:val="VSUET_Contrib"/>
    <w:basedOn w:val="VSUET0"/>
    <w:link w:val="VSUETContrib0"/>
    <w:qFormat/>
    <w:rsid w:val="005F46F5"/>
    <w:pPr>
      <w:suppressAutoHyphens/>
      <w:ind w:firstLine="0"/>
    </w:pPr>
    <w:rPr>
      <w:sz w:val="18"/>
    </w:rPr>
  </w:style>
  <w:style w:type="character" w:customStyle="1" w:styleId="VSUETContrib0">
    <w:name w:val="VSUET_Contrib Знак"/>
    <w:basedOn w:val="VSUET7"/>
    <w:link w:val="VSUETContrib"/>
    <w:rsid w:val="005F46F5"/>
    <w:rPr>
      <w:sz w:val="18"/>
      <w:szCs w:val="28"/>
    </w:rPr>
  </w:style>
  <w:style w:type="paragraph" w:customStyle="1" w:styleId="VSUETTableCaption">
    <w:name w:val="VSUET_TableCaption"/>
    <w:basedOn w:val="VSUETb"/>
    <w:next w:val="a1"/>
    <w:link w:val="VSUETTableCaption0"/>
    <w:qFormat/>
    <w:rsid w:val="006A5217"/>
    <w:rPr>
      <w:rFonts w:eastAsiaTheme="majorEastAsia"/>
    </w:rPr>
  </w:style>
  <w:style w:type="character" w:customStyle="1" w:styleId="VSUETTableCaption0">
    <w:name w:val="VSUET_TableCaption Знак"/>
    <w:basedOn w:val="VSUETe"/>
    <w:link w:val="VSUETTableCaption"/>
    <w:rsid w:val="006A5217"/>
    <w:rPr>
      <w:rFonts w:eastAsiaTheme="majorEastAsia"/>
      <w:szCs w:val="20"/>
      <w:lang w:eastAsia="ru-RU"/>
    </w:rPr>
  </w:style>
  <w:style w:type="paragraph" w:customStyle="1" w:styleId="VSUETFigureCaption">
    <w:name w:val="VSUET_FigureCaption"/>
    <w:basedOn w:val="VSUET8"/>
    <w:next w:val="VSUET0"/>
    <w:link w:val="VSUETFigureCaption0"/>
    <w:qFormat/>
    <w:rsid w:val="004B6DBD"/>
    <w:pPr>
      <w:keepNext w:val="0"/>
    </w:pPr>
    <w:rPr>
      <w:lang w:val="en-US"/>
    </w:rPr>
  </w:style>
  <w:style w:type="character" w:customStyle="1" w:styleId="VSUETFigureCaption0">
    <w:name w:val="VSUET_FigureCaption Знак"/>
    <w:basedOn w:val="VSUET9"/>
    <w:link w:val="VSUETFigureCaption"/>
    <w:rsid w:val="004B6DBD"/>
    <w:rPr>
      <w:sz w:val="20"/>
      <w:lang w:val="en-US"/>
    </w:rPr>
  </w:style>
  <w:style w:type="paragraph" w:styleId="af6">
    <w:name w:val="Body Text"/>
    <w:basedOn w:val="a1"/>
    <w:link w:val="af7"/>
    <w:uiPriority w:val="99"/>
    <w:semiHidden/>
    <w:unhideWhenUsed/>
    <w:rsid w:val="00EF27C8"/>
    <w:pPr>
      <w:spacing w:after="120"/>
    </w:pPr>
  </w:style>
  <w:style w:type="character" w:customStyle="1" w:styleId="af7">
    <w:name w:val="Основной текст Знак"/>
    <w:basedOn w:val="a3"/>
    <w:link w:val="af6"/>
    <w:uiPriority w:val="99"/>
    <w:semiHidden/>
    <w:rsid w:val="00EF27C8"/>
  </w:style>
  <w:style w:type="paragraph" w:customStyle="1" w:styleId="VSUETEng">
    <w:name w:val="VSUET_ТаблицаEng"/>
    <w:basedOn w:val="VSUETa"/>
    <w:link w:val="VSUETEng0"/>
    <w:qFormat/>
    <w:rsid w:val="006E7872"/>
    <w:pPr>
      <w:spacing w:before="0"/>
    </w:pPr>
    <w:rPr>
      <w:lang w:val="en-US"/>
    </w:rPr>
  </w:style>
  <w:style w:type="character" w:customStyle="1" w:styleId="VSUETEng0">
    <w:name w:val="VSUET_ТаблицаEng Знак"/>
    <w:basedOn w:val="VSUETc"/>
    <w:link w:val="VSUETEng"/>
    <w:rsid w:val="006E7872"/>
    <w:rPr>
      <w:rFonts w:eastAsia="Times New Roman"/>
      <w:spacing w:val="20"/>
      <w:szCs w:val="20"/>
      <w:lang w:val="en-US" w:eastAsia="ru-RU"/>
    </w:rPr>
  </w:style>
  <w:style w:type="paragraph" w:customStyle="1" w:styleId="VSUETOrcid">
    <w:name w:val="VSUET_Orcid"/>
    <w:basedOn w:val="VSUETf3"/>
    <w:link w:val="VSUETOrcid0"/>
    <w:qFormat/>
    <w:rsid w:val="00143D87"/>
    <w:rPr>
      <w:noProof/>
      <w:sz w:val="20"/>
      <w:szCs w:val="22"/>
    </w:rPr>
  </w:style>
  <w:style w:type="character" w:customStyle="1" w:styleId="VSUETOrcid0">
    <w:name w:val="VSUET_Orcid Знак"/>
    <w:basedOn w:val="VSUETf4"/>
    <w:link w:val="VSUETOrcid"/>
    <w:rsid w:val="00143D87"/>
    <w:rPr>
      <w:rFonts w:ascii="Times New Roman" w:hAnsi="Times New Roman"/>
      <w:noProof/>
      <w:sz w:val="20"/>
      <w:szCs w:val="22"/>
      <w:lang w:val="en-US" w:eastAsia="en-CA"/>
    </w:rPr>
  </w:style>
  <w:style w:type="paragraph" w:styleId="HTML">
    <w:name w:val="HTML Address"/>
    <w:basedOn w:val="a1"/>
    <w:link w:val="HTML0"/>
    <w:uiPriority w:val="99"/>
    <w:semiHidden/>
    <w:unhideWhenUsed/>
    <w:rsid w:val="00143D87"/>
    <w:rPr>
      <w:i/>
      <w:iCs/>
    </w:rPr>
  </w:style>
  <w:style w:type="character" w:customStyle="1" w:styleId="HTML0">
    <w:name w:val="Адрес HTML Знак"/>
    <w:basedOn w:val="a3"/>
    <w:link w:val="HTML"/>
    <w:uiPriority w:val="99"/>
    <w:semiHidden/>
    <w:rsid w:val="00143D87"/>
    <w:rPr>
      <w:i/>
      <w:iCs/>
    </w:rPr>
  </w:style>
  <w:style w:type="paragraph" w:styleId="af8">
    <w:name w:val="envelope address"/>
    <w:basedOn w:val="a1"/>
    <w:uiPriority w:val="99"/>
    <w:semiHidden/>
    <w:unhideWhenUsed/>
    <w:rsid w:val="00143D87"/>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f9">
    <w:name w:val="Intense Quote"/>
    <w:basedOn w:val="a1"/>
    <w:next w:val="a1"/>
    <w:link w:val="afa"/>
    <w:uiPriority w:val="30"/>
    <w:rsid w:val="00143D87"/>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a">
    <w:name w:val="Выделенная цитата Знак"/>
    <w:basedOn w:val="a3"/>
    <w:link w:val="af9"/>
    <w:uiPriority w:val="30"/>
    <w:rsid w:val="00143D87"/>
    <w:rPr>
      <w:i/>
      <w:iCs/>
      <w:color w:val="5B9BD5" w:themeColor="accent1"/>
    </w:rPr>
  </w:style>
  <w:style w:type="paragraph" w:styleId="afb">
    <w:name w:val="Date"/>
    <w:basedOn w:val="a1"/>
    <w:next w:val="a1"/>
    <w:link w:val="afc"/>
    <w:uiPriority w:val="99"/>
    <w:semiHidden/>
    <w:unhideWhenUsed/>
    <w:rsid w:val="00143D87"/>
  </w:style>
  <w:style w:type="character" w:customStyle="1" w:styleId="afc">
    <w:name w:val="Дата Знак"/>
    <w:basedOn w:val="a3"/>
    <w:link w:val="afb"/>
    <w:uiPriority w:val="99"/>
    <w:semiHidden/>
    <w:rsid w:val="00143D87"/>
  </w:style>
  <w:style w:type="paragraph" w:styleId="afd">
    <w:name w:val="Note Heading"/>
    <w:basedOn w:val="a1"/>
    <w:next w:val="a1"/>
    <w:link w:val="afe"/>
    <w:uiPriority w:val="99"/>
    <w:semiHidden/>
    <w:unhideWhenUsed/>
    <w:rsid w:val="00143D87"/>
  </w:style>
  <w:style w:type="character" w:customStyle="1" w:styleId="afe">
    <w:name w:val="Заголовок записки Знак"/>
    <w:basedOn w:val="a3"/>
    <w:link w:val="afd"/>
    <w:uiPriority w:val="99"/>
    <w:semiHidden/>
    <w:rsid w:val="00143D87"/>
  </w:style>
  <w:style w:type="paragraph" w:styleId="aff">
    <w:name w:val="TOC Heading"/>
    <w:basedOn w:val="1"/>
    <w:next w:val="a1"/>
    <w:uiPriority w:val="39"/>
    <w:semiHidden/>
    <w:unhideWhenUsed/>
    <w:qFormat/>
    <w:rsid w:val="00143D87"/>
    <w:pPr>
      <w:keepLines/>
      <w:suppressAutoHyphens w:val="0"/>
      <w:spacing w:before="240" w:after="0"/>
      <w:jc w:val="both"/>
      <w:outlineLvl w:val="9"/>
    </w:pPr>
    <w:rPr>
      <w:rFonts w:asciiTheme="majorHAnsi" w:hAnsiTheme="majorHAnsi"/>
      <w:b w:val="0"/>
      <w:color w:val="2E74B5" w:themeColor="accent1" w:themeShade="BF"/>
      <w:sz w:val="32"/>
      <w:szCs w:val="32"/>
    </w:rPr>
  </w:style>
  <w:style w:type="paragraph" w:styleId="aff0">
    <w:name w:val="toa heading"/>
    <w:basedOn w:val="a1"/>
    <w:next w:val="a1"/>
    <w:uiPriority w:val="99"/>
    <w:semiHidden/>
    <w:unhideWhenUsed/>
    <w:rsid w:val="00143D87"/>
    <w:pPr>
      <w:spacing w:before="120"/>
    </w:pPr>
    <w:rPr>
      <w:rFonts w:asciiTheme="majorHAnsi" w:eastAsiaTheme="majorEastAsia" w:hAnsiTheme="majorHAnsi" w:cstheme="majorBidi"/>
      <w:b/>
      <w:bCs/>
      <w:sz w:val="24"/>
      <w:szCs w:val="24"/>
    </w:rPr>
  </w:style>
  <w:style w:type="paragraph" w:styleId="aff1">
    <w:name w:val="Body Text First Indent"/>
    <w:basedOn w:val="af6"/>
    <w:link w:val="aff2"/>
    <w:uiPriority w:val="99"/>
    <w:semiHidden/>
    <w:unhideWhenUsed/>
    <w:rsid w:val="00143D87"/>
    <w:pPr>
      <w:spacing w:after="0"/>
      <w:ind w:firstLine="360"/>
    </w:pPr>
  </w:style>
  <w:style w:type="character" w:customStyle="1" w:styleId="aff2">
    <w:name w:val="Красная строка Знак"/>
    <w:basedOn w:val="af7"/>
    <w:link w:val="aff1"/>
    <w:uiPriority w:val="99"/>
    <w:semiHidden/>
    <w:rsid w:val="00143D87"/>
  </w:style>
  <w:style w:type="paragraph" w:styleId="aff3">
    <w:name w:val="Body Text Indent"/>
    <w:basedOn w:val="a1"/>
    <w:link w:val="aff4"/>
    <w:uiPriority w:val="99"/>
    <w:semiHidden/>
    <w:unhideWhenUsed/>
    <w:rsid w:val="00143D87"/>
    <w:pPr>
      <w:spacing w:after="120"/>
      <w:ind w:left="283"/>
    </w:pPr>
  </w:style>
  <w:style w:type="character" w:customStyle="1" w:styleId="aff4">
    <w:name w:val="Основной текст с отступом Знак"/>
    <w:basedOn w:val="a3"/>
    <w:link w:val="aff3"/>
    <w:uiPriority w:val="99"/>
    <w:semiHidden/>
    <w:rsid w:val="00143D87"/>
  </w:style>
  <w:style w:type="paragraph" w:styleId="23">
    <w:name w:val="Body Text First Indent 2"/>
    <w:basedOn w:val="aff3"/>
    <w:link w:val="24"/>
    <w:uiPriority w:val="99"/>
    <w:semiHidden/>
    <w:unhideWhenUsed/>
    <w:rsid w:val="00143D87"/>
    <w:pPr>
      <w:spacing w:after="0"/>
      <w:ind w:left="360" w:firstLine="360"/>
    </w:pPr>
  </w:style>
  <w:style w:type="character" w:customStyle="1" w:styleId="24">
    <w:name w:val="Красная строка 2 Знак"/>
    <w:basedOn w:val="aff4"/>
    <w:link w:val="23"/>
    <w:uiPriority w:val="99"/>
    <w:semiHidden/>
    <w:rsid w:val="00143D87"/>
  </w:style>
  <w:style w:type="paragraph" w:styleId="a0">
    <w:name w:val="List Bullet"/>
    <w:basedOn w:val="a1"/>
    <w:uiPriority w:val="99"/>
    <w:semiHidden/>
    <w:unhideWhenUsed/>
    <w:rsid w:val="00143D87"/>
    <w:pPr>
      <w:numPr>
        <w:numId w:val="17"/>
      </w:numPr>
      <w:contextualSpacing/>
    </w:pPr>
  </w:style>
  <w:style w:type="paragraph" w:styleId="20">
    <w:name w:val="List Bullet 2"/>
    <w:basedOn w:val="a1"/>
    <w:uiPriority w:val="99"/>
    <w:semiHidden/>
    <w:unhideWhenUsed/>
    <w:rsid w:val="00143D87"/>
    <w:pPr>
      <w:numPr>
        <w:numId w:val="18"/>
      </w:numPr>
      <w:contextualSpacing/>
    </w:pPr>
  </w:style>
  <w:style w:type="paragraph" w:styleId="30">
    <w:name w:val="List Bullet 3"/>
    <w:basedOn w:val="a1"/>
    <w:uiPriority w:val="99"/>
    <w:semiHidden/>
    <w:unhideWhenUsed/>
    <w:rsid w:val="00143D87"/>
    <w:pPr>
      <w:numPr>
        <w:numId w:val="19"/>
      </w:numPr>
      <w:contextualSpacing/>
    </w:pPr>
  </w:style>
  <w:style w:type="paragraph" w:styleId="40">
    <w:name w:val="List Bullet 4"/>
    <w:basedOn w:val="a1"/>
    <w:uiPriority w:val="99"/>
    <w:semiHidden/>
    <w:unhideWhenUsed/>
    <w:rsid w:val="00143D87"/>
    <w:pPr>
      <w:numPr>
        <w:numId w:val="20"/>
      </w:numPr>
      <w:contextualSpacing/>
    </w:pPr>
  </w:style>
  <w:style w:type="paragraph" w:styleId="50">
    <w:name w:val="List Bullet 5"/>
    <w:basedOn w:val="a1"/>
    <w:uiPriority w:val="99"/>
    <w:semiHidden/>
    <w:unhideWhenUsed/>
    <w:rsid w:val="00143D87"/>
    <w:pPr>
      <w:numPr>
        <w:numId w:val="21"/>
      </w:numPr>
      <w:contextualSpacing/>
    </w:pPr>
  </w:style>
  <w:style w:type="paragraph" w:styleId="aff5">
    <w:name w:val="caption"/>
    <w:basedOn w:val="a1"/>
    <w:next w:val="a1"/>
    <w:uiPriority w:val="35"/>
    <w:semiHidden/>
    <w:unhideWhenUsed/>
    <w:qFormat/>
    <w:rsid w:val="00143D87"/>
    <w:pPr>
      <w:spacing w:after="200"/>
    </w:pPr>
    <w:rPr>
      <w:i/>
      <w:iCs/>
      <w:color w:val="44546A" w:themeColor="text2"/>
      <w:sz w:val="18"/>
      <w:szCs w:val="18"/>
    </w:rPr>
  </w:style>
  <w:style w:type="paragraph" w:styleId="a">
    <w:name w:val="List Number"/>
    <w:basedOn w:val="a1"/>
    <w:uiPriority w:val="99"/>
    <w:semiHidden/>
    <w:unhideWhenUsed/>
    <w:rsid w:val="00143D87"/>
    <w:pPr>
      <w:numPr>
        <w:numId w:val="22"/>
      </w:numPr>
      <w:contextualSpacing/>
    </w:pPr>
  </w:style>
  <w:style w:type="paragraph" w:styleId="2">
    <w:name w:val="List Number 2"/>
    <w:basedOn w:val="a1"/>
    <w:uiPriority w:val="99"/>
    <w:semiHidden/>
    <w:unhideWhenUsed/>
    <w:rsid w:val="00143D87"/>
    <w:pPr>
      <w:numPr>
        <w:numId w:val="23"/>
      </w:numPr>
      <w:contextualSpacing/>
    </w:pPr>
  </w:style>
  <w:style w:type="paragraph" w:styleId="3">
    <w:name w:val="List Number 3"/>
    <w:basedOn w:val="a1"/>
    <w:uiPriority w:val="99"/>
    <w:semiHidden/>
    <w:unhideWhenUsed/>
    <w:rsid w:val="00143D87"/>
    <w:pPr>
      <w:numPr>
        <w:numId w:val="24"/>
      </w:numPr>
      <w:contextualSpacing/>
    </w:pPr>
  </w:style>
  <w:style w:type="paragraph" w:styleId="4">
    <w:name w:val="List Number 4"/>
    <w:basedOn w:val="a1"/>
    <w:uiPriority w:val="99"/>
    <w:semiHidden/>
    <w:unhideWhenUsed/>
    <w:rsid w:val="00143D87"/>
    <w:pPr>
      <w:numPr>
        <w:numId w:val="25"/>
      </w:numPr>
      <w:contextualSpacing/>
    </w:pPr>
  </w:style>
  <w:style w:type="paragraph" w:styleId="5">
    <w:name w:val="List Number 5"/>
    <w:basedOn w:val="a1"/>
    <w:uiPriority w:val="99"/>
    <w:semiHidden/>
    <w:unhideWhenUsed/>
    <w:rsid w:val="00143D87"/>
    <w:pPr>
      <w:numPr>
        <w:numId w:val="26"/>
      </w:numPr>
      <w:contextualSpacing/>
    </w:pPr>
  </w:style>
  <w:style w:type="paragraph" w:styleId="25">
    <w:name w:val="envelope return"/>
    <w:basedOn w:val="a1"/>
    <w:uiPriority w:val="99"/>
    <w:semiHidden/>
    <w:unhideWhenUsed/>
    <w:rsid w:val="00143D87"/>
    <w:rPr>
      <w:rFonts w:asciiTheme="majorHAnsi" w:eastAsiaTheme="majorEastAsia" w:hAnsiTheme="majorHAnsi" w:cstheme="majorBidi"/>
      <w:sz w:val="20"/>
      <w:szCs w:val="20"/>
    </w:rPr>
  </w:style>
  <w:style w:type="paragraph" w:styleId="aff6">
    <w:name w:val="Normal (Web)"/>
    <w:basedOn w:val="a1"/>
    <w:uiPriority w:val="99"/>
    <w:semiHidden/>
    <w:unhideWhenUsed/>
    <w:rsid w:val="00143D87"/>
    <w:rPr>
      <w:sz w:val="24"/>
      <w:szCs w:val="24"/>
    </w:rPr>
  </w:style>
  <w:style w:type="paragraph" w:styleId="aff7">
    <w:name w:val="Normal Indent"/>
    <w:basedOn w:val="a1"/>
    <w:uiPriority w:val="99"/>
    <w:semiHidden/>
    <w:unhideWhenUsed/>
    <w:rsid w:val="00143D87"/>
    <w:pPr>
      <w:ind w:left="708"/>
    </w:pPr>
  </w:style>
  <w:style w:type="paragraph" w:styleId="26">
    <w:name w:val="toc 2"/>
    <w:basedOn w:val="a1"/>
    <w:next w:val="a1"/>
    <w:autoRedefine/>
    <w:uiPriority w:val="39"/>
    <w:semiHidden/>
    <w:unhideWhenUsed/>
    <w:rsid w:val="00143D87"/>
    <w:pPr>
      <w:spacing w:after="100"/>
      <w:ind w:left="220"/>
    </w:pPr>
  </w:style>
  <w:style w:type="paragraph" w:styleId="33">
    <w:name w:val="toc 3"/>
    <w:basedOn w:val="a1"/>
    <w:next w:val="a1"/>
    <w:autoRedefine/>
    <w:uiPriority w:val="39"/>
    <w:semiHidden/>
    <w:unhideWhenUsed/>
    <w:rsid w:val="00143D87"/>
    <w:pPr>
      <w:spacing w:after="100"/>
      <w:ind w:left="440"/>
    </w:pPr>
  </w:style>
  <w:style w:type="paragraph" w:styleId="43">
    <w:name w:val="toc 4"/>
    <w:basedOn w:val="a1"/>
    <w:next w:val="a1"/>
    <w:autoRedefine/>
    <w:uiPriority w:val="39"/>
    <w:semiHidden/>
    <w:unhideWhenUsed/>
    <w:rsid w:val="00143D87"/>
    <w:pPr>
      <w:spacing w:after="100"/>
      <w:ind w:left="660"/>
    </w:pPr>
  </w:style>
  <w:style w:type="paragraph" w:styleId="53">
    <w:name w:val="toc 5"/>
    <w:basedOn w:val="a1"/>
    <w:next w:val="a1"/>
    <w:autoRedefine/>
    <w:uiPriority w:val="39"/>
    <w:semiHidden/>
    <w:unhideWhenUsed/>
    <w:rsid w:val="00143D87"/>
    <w:pPr>
      <w:spacing w:after="100"/>
      <w:ind w:left="880"/>
    </w:pPr>
  </w:style>
  <w:style w:type="paragraph" w:styleId="61">
    <w:name w:val="toc 6"/>
    <w:basedOn w:val="a1"/>
    <w:next w:val="a1"/>
    <w:autoRedefine/>
    <w:uiPriority w:val="39"/>
    <w:semiHidden/>
    <w:unhideWhenUsed/>
    <w:rsid w:val="00143D87"/>
    <w:pPr>
      <w:spacing w:after="100"/>
      <w:ind w:left="1100"/>
    </w:pPr>
  </w:style>
  <w:style w:type="paragraph" w:styleId="71">
    <w:name w:val="toc 7"/>
    <w:basedOn w:val="a1"/>
    <w:next w:val="a1"/>
    <w:autoRedefine/>
    <w:uiPriority w:val="39"/>
    <w:semiHidden/>
    <w:unhideWhenUsed/>
    <w:rsid w:val="00143D87"/>
    <w:pPr>
      <w:spacing w:after="100"/>
      <w:ind w:left="1320"/>
    </w:pPr>
  </w:style>
  <w:style w:type="paragraph" w:styleId="81">
    <w:name w:val="toc 8"/>
    <w:basedOn w:val="a1"/>
    <w:next w:val="a1"/>
    <w:autoRedefine/>
    <w:uiPriority w:val="39"/>
    <w:semiHidden/>
    <w:unhideWhenUsed/>
    <w:rsid w:val="00143D87"/>
    <w:pPr>
      <w:spacing w:after="100"/>
      <w:ind w:left="1540"/>
    </w:pPr>
  </w:style>
  <w:style w:type="paragraph" w:styleId="91">
    <w:name w:val="toc 9"/>
    <w:basedOn w:val="a1"/>
    <w:next w:val="a1"/>
    <w:autoRedefine/>
    <w:uiPriority w:val="39"/>
    <w:semiHidden/>
    <w:unhideWhenUsed/>
    <w:rsid w:val="00143D87"/>
    <w:pPr>
      <w:spacing w:after="100"/>
      <w:ind w:left="1760"/>
    </w:pPr>
  </w:style>
  <w:style w:type="paragraph" w:styleId="27">
    <w:name w:val="Body Text 2"/>
    <w:basedOn w:val="a1"/>
    <w:link w:val="28"/>
    <w:uiPriority w:val="99"/>
    <w:semiHidden/>
    <w:unhideWhenUsed/>
    <w:rsid w:val="00143D87"/>
    <w:pPr>
      <w:spacing w:after="120" w:line="480" w:lineRule="auto"/>
    </w:pPr>
  </w:style>
  <w:style w:type="character" w:customStyle="1" w:styleId="28">
    <w:name w:val="Основной текст 2 Знак"/>
    <w:basedOn w:val="a3"/>
    <w:link w:val="27"/>
    <w:uiPriority w:val="99"/>
    <w:semiHidden/>
    <w:rsid w:val="00143D87"/>
  </w:style>
  <w:style w:type="paragraph" w:styleId="34">
    <w:name w:val="Body Text 3"/>
    <w:basedOn w:val="a1"/>
    <w:link w:val="35"/>
    <w:uiPriority w:val="99"/>
    <w:semiHidden/>
    <w:unhideWhenUsed/>
    <w:rsid w:val="00143D87"/>
    <w:pPr>
      <w:spacing w:after="120"/>
    </w:pPr>
    <w:rPr>
      <w:sz w:val="16"/>
      <w:szCs w:val="16"/>
    </w:rPr>
  </w:style>
  <w:style w:type="character" w:customStyle="1" w:styleId="35">
    <w:name w:val="Основной текст 3 Знак"/>
    <w:basedOn w:val="a3"/>
    <w:link w:val="34"/>
    <w:uiPriority w:val="99"/>
    <w:semiHidden/>
    <w:rsid w:val="00143D87"/>
    <w:rPr>
      <w:sz w:val="16"/>
      <w:szCs w:val="16"/>
    </w:rPr>
  </w:style>
  <w:style w:type="paragraph" w:styleId="29">
    <w:name w:val="Body Text Indent 2"/>
    <w:basedOn w:val="a1"/>
    <w:link w:val="2a"/>
    <w:uiPriority w:val="99"/>
    <w:semiHidden/>
    <w:unhideWhenUsed/>
    <w:rsid w:val="00143D87"/>
    <w:pPr>
      <w:spacing w:after="120" w:line="480" w:lineRule="auto"/>
      <w:ind w:left="283"/>
    </w:pPr>
  </w:style>
  <w:style w:type="character" w:customStyle="1" w:styleId="2a">
    <w:name w:val="Основной текст с отступом 2 Знак"/>
    <w:basedOn w:val="a3"/>
    <w:link w:val="29"/>
    <w:uiPriority w:val="99"/>
    <w:semiHidden/>
    <w:rsid w:val="00143D87"/>
  </w:style>
  <w:style w:type="paragraph" w:styleId="36">
    <w:name w:val="Body Text Indent 3"/>
    <w:basedOn w:val="a1"/>
    <w:link w:val="37"/>
    <w:uiPriority w:val="99"/>
    <w:semiHidden/>
    <w:unhideWhenUsed/>
    <w:rsid w:val="00143D87"/>
    <w:pPr>
      <w:spacing w:after="120"/>
      <w:ind w:left="283"/>
    </w:pPr>
    <w:rPr>
      <w:sz w:val="16"/>
      <w:szCs w:val="16"/>
    </w:rPr>
  </w:style>
  <w:style w:type="character" w:customStyle="1" w:styleId="37">
    <w:name w:val="Основной текст с отступом 3 Знак"/>
    <w:basedOn w:val="a3"/>
    <w:link w:val="36"/>
    <w:uiPriority w:val="99"/>
    <w:semiHidden/>
    <w:rsid w:val="00143D87"/>
    <w:rPr>
      <w:sz w:val="16"/>
      <w:szCs w:val="16"/>
    </w:rPr>
  </w:style>
  <w:style w:type="paragraph" w:styleId="aff8">
    <w:name w:val="table of figures"/>
    <w:basedOn w:val="a1"/>
    <w:next w:val="a1"/>
    <w:uiPriority w:val="99"/>
    <w:semiHidden/>
    <w:unhideWhenUsed/>
    <w:rsid w:val="00143D87"/>
  </w:style>
  <w:style w:type="paragraph" w:styleId="aff9">
    <w:name w:val="Subtitle"/>
    <w:basedOn w:val="a1"/>
    <w:next w:val="a1"/>
    <w:link w:val="affa"/>
    <w:uiPriority w:val="11"/>
    <w:rsid w:val="00143D87"/>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affa">
    <w:name w:val="Подзаголовок Знак"/>
    <w:basedOn w:val="a3"/>
    <w:link w:val="aff9"/>
    <w:uiPriority w:val="11"/>
    <w:rsid w:val="00143D87"/>
    <w:rPr>
      <w:rFonts w:asciiTheme="minorHAnsi" w:eastAsiaTheme="minorEastAsia" w:hAnsiTheme="minorHAnsi" w:cstheme="minorBidi"/>
      <w:color w:val="5A5A5A" w:themeColor="text1" w:themeTint="A5"/>
      <w:spacing w:val="15"/>
      <w:szCs w:val="22"/>
    </w:rPr>
  </w:style>
  <w:style w:type="paragraph" w:styleId="affb">
    <w:name w:val="Signature"/>
    <w:basedOn w:val="a1"/>
    <w:link w:val="affc"/>
    <w:uiPriority w:val="99"/>
    <w:semiHidden/>
    <w:unhideWhenUsed/>
    <w:rsid w:val="00143D87"/>
    <w:pPr>
      <w:ind w:left="4252"/>
    </w:pPr>
  </w:style>
  <w:style w:type="character" w:customStyle="1" w:styleId="affc">
    <w:name w:val="Подпись Знак"/>
    <w:basedOn w:val="a3"/>
    <w:link w:val="affb"/>
    <w:uiPriority w:val="99"/>
    <w:semiHidden/>
    <w:rsid w:val="00143D87"/>
  </w:style>
  <w:style w:type="paragraph" w:styleId="affd">
    <w:name w:val="Salutation"/>
    <w:basedOn w:val="a1"/>
    <w:next w:val="a1"/>
    <w:link w:val="affe"/>
    <w:uiPriority w:val="99"/>
    <w:semiHidden/>
    <w:unhideWhenUsed/>
    <w:rsid w:val="00143D87"/>
  </w:style>
  <w:style w:type="character" w:customStyle="1" w:styleId="affe">
    <w:name w:val="Приветствие Знак"/>
    <w:basedOn w:val="a3"/>
    <w:link w:val="affd"/>
    <w:uiPriority w:val="99"/>
    <w:semiHidden/>
    <w:rsid w:val="00143D87"/>
  </w:style>
  <w:style w:type="paragraph" w:styleId="afff">
    <w:name w:val="List Continue"/>
    <w:basedOn w:val="a1"/>
    <w:uiPriority w:val="99"/>
    <w:semiHidden/>
    <w:unhideWhenUsed/>
    <w:rsid w:val="00143D87"/>
    <w:pPr>
      <w:spacing w:after="120"/>
      <w:ind w:left="283"/>
      <w:contextualSpacing/>
    </w:pPr>
  </w:style>
  <w:style w:type="paragraph" w:styleId="2b">
    <w:name w:val="List Continue 2"/>
    <w:basedOn w:val="a1"/>
    <w:uiPriority w:val="99"/>
    <w:semiHidden/>
    <w:unhideWhenUsed/>
    <w:rsid w:val="00143D87"/>
    <w:pPr>
      <w:spacing w:after="120"/>
      <w:ind w:left="566"/>
      <w:contextualSpacing/>
    </w:pPr>
  </w:style>
  <w:style w:type="paragraph" w:styleId="38">
    <w:name w:val="List Continue 3"/>
    <w:basedOn w:val="a1"/>
    <w:uiPriority w:val="99"/>
    <w:semiHidden/>
    <w:unhideWhenUsed/>
    <w:rsid w:val="00143D87"/>
    <w:pPr>
      <w:spacing w:after="120"/>
      <w:ind w:left="849"/>
      <w:contextualSpacing/>
    </w:pPr>
  </w:style>
  <w:style w:type="paragraph" w:styleId="44">
    <w:name w:val="List Continue 4"/>
    <w:basedOn w:val="a1"/>
    <w:uiPriority w:val="99"/>
    <w:semiHidden/>
    <w:unhideWhenUsed/>
    <w:rsid w:val="00143D87"/>
    <w:pPr>
      <w:spacing w:after="120"/>
      <w:ind w:left="1132"/>
      <w:contextualSpacing/>
    </w:pPr>
  </w:style>
  <w:style w:type="paragraph" w:styleId="54">
    <w:name w:val="List Continue 5"/>
    <w:basedOn w:val="a1"/>
    <w:uiPriority w:val="99"/>
    <w:semiHidden/>
    <w:unhideWhenUsed/>
    <w:rsid w:val="00143D87"/>
    <w:pPr>
      <w:spacing w:after="120"/>
      <w:ind w:left="1415"/>
      <w:contextualSpacing/>
    </w:pPr>
  </w:style>
  <w:style w:type="paragraph" w:styleId="afff0">
    <w:name w:val="Closing"/>
    <w:basedOn w:val="a1"/>
    <w:link w:val="afff1"/>
    <w:uiPriority w:val="99"/>
    <w:semiHidden/>
    <w:unhideWhenUsed/>
    <w:rsid w:val="00143D87"/>
    <w:pPr>
      <w:ind w:left="4252"/>
    </w:pPr>
  </w:style>
  <w:style w:type="character" w:customStyle="1" w:styleId="afff1">
    <w:name w:val="Прощание Знак"/>
    <w:basedOn w:val="a3"/>
    <w:link w:val="afff0"/>
    <w:uiPriority w:val="99"/>
    <w:semiHidden/>
    <w:rsid w:val="00143D87"/>
  </w:style>
  <w:style w:type="paragraph" w:styleId="afff2">
    <w:name w:val="List"/>
    <w:basedOn w:val="a1"/>
    <w:uiPriority w:val="99"/>
    <w:semiHidden/>
    <w:unhideWhenUsed/>
    <w:rsid w:val="00143D87"/>
    <w:pPr>
      <w:ind w:left="283" w:hanging="283"/>
      <w:contextualSpacing/>
    </w:pPr>
  </w:style>
  <w:style w:type="paragraph" w:styleId="2c">
    <w:name w:val="List 2"/>
    <w:basedOn w:val="a1"/>
    <w:uiPriority w:val="99"/>
    <w:semiHidden/>
    <w:unhideWhenUsed/>
    <w:rsid w:val="00143D87"/>
    <w:pPr>
      <w:ind w:left="566" w:hanging="283"/>
      <w:contextualSpacing/>
    </w:pPr>
  </w:style>
  <w:style w:type="paragraph" w:styleId="39">
    <w:name w:val="List 3"/>
    <w:basedOn w:val="a1"/>
    <w:uiPriority w:val="99"/>
    <w:semiHidden/>
    <w:unhideWhenUsed/>
    <w:rsid w:val="00143D87"/>
    <w:pPr>
      <w:ind w:left="849" w:hanging="283"/>
      <w:contextualSpacing/>
    </w:pPr>
  </w:style>
  <w:style w:type="paragraph" w:styleId="45">
    <w:name w:val="List 4"/>
    <w:basedOn w:val="a1"/>
    <w:uiPriority w:val="99"/>
    <w:semiHidden/>
    <w:unhideWhenUsed/>
    <w:rsid w:val="00143D87"/>
    <w:pPr>
      <w:ind w:left="1132" w:hanging="283"/>
      <w:contextualSpacing/>
    </w:pPr>
  </w:style>
  <w:style w:type="paragraph" w:styleId="55">
    <w:name w:val="List 5"/>
    <w:basedOn w:val="a1"/>
    <w:uiPriority w:val="99"/>
    <w:semiHidden/>
    <w:unhideWhenUsed/>
    <w:rsid w:val="00143D87"/>
    <w:pPr>
      <w:ind w:left="1415" w:hanging="283"/>
      <w:contextualSpacing/>
    </w:pPr>
  </w:style>
  <w:style w:type="paragraph" w:styleId="afff3">
    <w:name w:val="Bibliography"/>
    <w:basedOn w:val="a1"/>
    <w:next w:val="a1"/>
    <w:uiPriority w:val="37"/>
    <w:semiHidden/>
    <w:unhideWhenUsed/>
    <w:rsid w:val="00143D87"/>
  </w:style>
  <w:style w:type="paragraph" w:styleId="HTML1">
    <w:name w:val="HTML Preformatted"/>
    <w:basedOn w:val="a1"/>
    <w:link w:val="HTML2"/>
    <w:uiPriority w:val="99"/>
    <w:semiHidden/>
    <w:unhideWhenUsed/>
    <w:rsid w:val="00143D87"/>
    <w:rPr>
      <w:rFonts w:ascii="Consolas" w:hAnsi="Consolas"/>
      <w:sz w:val="20"/>
      <w:szCs w:val="20"/>
    </w:rPr>
  </w:style>
  <w:style w:type="character" w:customStyle="1" w:styleId="HTML2">
    <w:name w:val="Стандартный HTML Знак"/>
    <w:basedOn w:val="a3"/>
    <w:link w:val="HTML1"/>
    <w:uiPriority w:val="99"/>
    <w:semiHidden/>
    <w:rsid w:val="00143D87"/>
    <w:rPr>
      <w:rFonts w:ascii="Consolas" w:hAnsi="Consolas"/>
      <w:sz w:val="20"/>
      <w:szCs w:val="20"/>
    </w:rPr>
  </w:style>
  <w:style w:type="paragraph" w:styleId="afff4">
    <w:name w:val="Document Map"/>
    <w:basedOn w:val="a1"/>
    <w:link w:val="afff5"/>
    <w:uiPriority w:val="99"/>
    <w:semiHidden/>
    <w:unhideWhenUsed/>
    <w:rsid w:val="00143D87"/>
    <w:rPr>
      <w:rFonts w:ascii="Segoe UI" w:hAnsi="Segoe UI" w:cs="Segoe UI"/>
      <w:sz w:val="16"/>
      <w:szCs w:val="16"/>
    </w:rPr>
  </w:style>
  <w:style w:type="character" w:customStyle="1" w:styleId="afff5">
    <w:name w:val="Схема документа Знак"/>
    <w:basedOn w:val="a3"/>
    <w:link w:val="afff4"/>
    <w:uiPriority w:val="99"/>
    <w:semiHidden/>
    <w:rsid w:val="00143D87"/>
    <w:rPr>
      <w:rFonts w:ascii="Segoe UI" w:hAnsi="Segoe UI" w:cs="Segoe UI"/>
      <w:sz w:val="16"/>
      <w:szCs w:val="16"/>
    </w:rPr>
  </w:style>
  <w:style w:type="paragraph" w:styleId="afff6">
    <w:name w:val="table of authorities"/>
    <w:basedOn w:val="a1"/>
    <w:next w:val="a1"/>
    <w:uiPriority w:val="99"/>
    <w:semiHidden/>
    <w:unhideWhenUsed/>
    <w:rsid w:val="00143D87"/>
    <w:pPr>
      <w:ind w:left="220" w:hanging="220"/>
    </w:pPr>
  </w:style>
  <w:style w:type="paragraph" w:styleId="afff7">
    <w:name w:val="Balloon Text"/>
    <w:basedOn w:val="a1"/>
    <w:link w:val="afff8"/>
    <w:uiPriority w:val="99"/>
    <w:semiHidden/>
    <w:unhideWhenUsed/>
    <w:rsid w:val="00143D87"/>
    <w:rPr>
      <w:rFonts w:ascii="Segoe UI" w:hAnsi="Segoe UI" w:cs="Segoe UI"/>
      <w:sz w:val="18"/>
      <w:szCs w:val="18"/>
    </w:rPr>
  </w:style>
  <w:style w:type="character" w:customStyle="1" w:styleId="afff8">
    <w:name w:val="Текст выноски Знак"/>
    <w:basedOn w:val="a3"/>
    <w:link w:val="afff7"/>
    <w:uiPriority w:val="99"/>
    <w:semiHidden/>
    <w:rsid w:val="00143D87"/>
    <w:rPr>
      <w:rFonts w:ascii="Segoe UI" w:hAnsi="Segoe UI" w:cs="Segoe UI"/>
      <w:sz w:val="18"/>
      <w:szCs w:val="18"/>
    </w:rPr>
  </w:style>
  <w:style w:type="paragraph" w:styleId="afff9">
    <w:name w:val="endnote text"/>
    <w:basedOn w:val="a1"/>
    <w:link w:val="afffa"/>
    <w:uiPriority w:val="99"/>
    <w:semiHidden/>
    <w:unhideWhenUsed/>
    <w:rsid w:val="00143D87"/>
    <w:rPr>
      <w:sz w:val="20"/>
      <w:szCs w:val="20"/>
    </w:rPr>
  </w:style>
  <w:style w:type="character" w:customStyle="1" w:styleId="afffa">
    <w:name w:val="Текст концевой сноски Знак"/>
    <w:basedOn w:val="a3"/>
    <w:link w:val="afff9"/>
    <w:uiPriority w:val="99"/>
    <w:semiHidden/>
    <w:rsid w:val="00143D87"/>
    <w:rPr>
      <w:sz w:val="20"/>
      <w:szCs w:val="20"/>
    </w:rPr>
  </w:style>
  <w:style w:type="paragraph" w:styleId="afffb">
    <w:name w:val="macro"/>
    <w:link w:val="afffc"/>
    <w:uiPriority w:val="99"/>
    <w:semiHidden/>
    <w:unhideWhenUsed/>
    <w:rsid w:val="00143D87"/>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Consolas" w:hAnsi="Consolas"/>
      <w:sz w:val="20"/>
      <w:szCs w:val="20"/>
    </w:rPr>
  </w:style>
  <w:style w:type="character" w:customStyle="1" w:styleId="afffc">
    <w:name w:val="Текст макроса Знак"/>
    <w:basedOn w:val="a3"/>
    <w:link w:val="afffb"/>
    <w:uiPriority w:val="99"/>
    <w:semiHidden/>
    <w:rsid w:val="00143D87"/>
    <w:rPr>
      <w:rFonts w:ascii="Consolas" w:hAnsi="Consolas"/>
      <w:sz w:val="20"/>
      <w:szCs w:val="20"/>
    </w:rPr>
  </w:style>
  <w:style w:type="paragraph" w:styleId="afffd">
    <w:name w:val="annotation text"/>
    <w:basedOn w:val="a1"/>
    <w:link w:val="afffe"/>
    <w:uiPriority w:val="99"/>
    <w:semiHidden/>
    <w:unhideWhenUsed/>
    <w:rsid w:val="00143D87"/>
    <w:rPr>
      <w:sz w:val="20"/>
      <w:szCs w:val="20"/>
    </w:rPr>
  </w:style>
  <w:style w:type="character" w:customStyle="1" w:styleId="afffe">
    <w:name w:val="Текст примечания Знак"/>
    <w:basedOn w:val="a3"/>
    <w:link w:val="afffd"/>
    <w:uiPriority w:val="99"/>
    <w:semiHidden/>
    <w:rsid w:val="00143D87"/>
    <w:rPr>
      <w:sz w:val="20"/>
      <w:szCs w:val="20"/>
    </w:rPr>
  </w:style>
  <w:style w:type="paragraph" w:styleId="affff">
    <w:name w:val="annotation subject"/>
    <w:basedOn w:val="afffd"/>
    <w:next w:val="afffd"/>
    <w:link w:val="affff0"/>
    <w:uiPriority w:val="99"/>
    <w:semiHidden/>
    <w:unhideWhenUsed/>
    <w:rsid w:val="00143D87"/>
    <w:rPr>
      <w:b/>
      <w:bCs/>
    </w:rPr>
  </w:style>
  <w:style w:type="character" w:customStyle="1" w:styleId="affff0">
    <w:name w:val="Тема примечания Знак"/>
    <w:basedOn w:val="afffe"/>
    <w:link w:val="affff"/>
    <w:uiPriority w:val="99"/>
    <w:semiHidden/>
    <w:rsid w:val="00143D87"/>
    <w:rPr>
      <w:b/>
      <w:bCs/>
      <w:sz w:val="20"/>
      <w:szCs w:val="20"/>
    </w:rPr>
  </w:style>
  <w:style w:type="paragraph" w:styleId="12">
    <w:name w:val="index 1"/>
    <w:basedOn w:val="a1"/>
    <w:next w:val="a1"/>
    <w:autoRedefine/>
    <w:uiPriority w:val="99"/>
    <w:semiHidden/>
    <w:unhideWhenUsed/>
    <w:rsid w:val="00143D87"/>
    <w:pPr>
      <w:ind w:left="220" w:hanging="220"/>
    </w:pPr>
  </w:style>
  <w:style w:type="paragraph" w:styleId="affff1">
    <w:name w:val="index heading"/>
    <w:basedOn w:val="a1"/>
    <w:next w:val="12"/>
    <w:uiPriority w:val="99"/>
    <w:semiHidden/>
    <w:unhideWhenUsed/>
    <w:rsid w:val="00143D87"/>
    <w:rPr>
      <w:rFonts w:asciiTheme="majorHAnsi" w:eastAsiaTheme="majorEastAsia" w:hAnsiTheme="majorHAnsi" w:cstheme="majorBidi"/>
      <w:b/>
      <w:bCs/>
    </w:rPr>
  </w:style>
  <w:style w:type="paragraph" w:styleId="2d">
    <w:name w:val="index 2"/>
    <w:basedOn w:val="a1"/>
    <w:next w:val="a1"/>
    <w:autoRedefine/>
    <w:uiPriority w:val="99"/>
    <w:semiHidden/>
    <w:unhideWhenUsed/>
    <w:rsid w:val="00143D87"/>
    <w:pPr>
      <w:ind w:left="440" w:hanging="220"/>
    </w:pPr>
  </w:style>
  <w:style w:type="paragraph" w:styleId="3a">
    <w:name w:val="index 3"/>
    <w:basedOn w:val="a1"/>
    <w:next w:val="a1"/>
    <w:autoRedefine/>
    <w:uiPriority w:val="99"/>
    <w:semiHidden/>
    <w:unhideWhenUsed/>
    <w:rsid w:val="00143D87"/>
    <w:pPr>
      <w:ind w:left="660" w:hanging="220"/>
    </w:pPr>
  </w:style>
  <w:style w:type="paragraph" w:styleId="46">
    <w:name w:val="index 4"/>
    <w:basedOn w:val="a1"/>
    <w:next w:val="a1"/>
    <w:autoRedefine/>
    <w:uiPriority w:val="99"/>
    <w:semiHidden/>
    <w:unhideWhenUsed/>
    <w:rsid w:val="00143D87"/>
    <w:pPr>
      <w:ind w:left="880" w:hanging="220"/>
    </w:pPr>
  </w:style>
  <w:style w:type="paragraph" w:styleId="56">
    <w:name w:val="index 5"/>
    <w:basedOn w:val="a1"/>
    <w:next w:val="a1"/>
    <w:autoRedefine/>
    <w:uiPriority w:val="99"/>
    <w:semiHidden/>
    <w:unhideWhenUsed/>
    <w:rsid w:val="00143D87"/>
    <w:pPr>
      <w:ind w:left="1100" w:hanging="220"/>
    </w:pPr>
  </w:style>
  <w:style w:type="paragraph" w:styleId="62">
    <w:name w:val="index 6"/>
    <w:basedOn w:val="a1"/>
    <w:next w:val="a1"/>
    <w:autoRedefine/>
    <w:uiPriority w:val="99"/>
    <w:semiHidden/>
    <w:unhideWhenUsed/>
    <w:rsid w:val="00143D87"/>
    <w:pPr>
      <w:ind w:left="1320" w:hanging="220"/>
    </w:pPr>
  </w:style>
  <w:style w:type="paragraph" w:styleId="72">
    <w:name w:val="index 7"/>
    <w:basedOn w:val="a1"/>
    <w:next w:val="a1"/>
    <w:autoRedefine/>
    <w:uiPriority w:val="99"/>
    <w:semiHidden/>
    <w:unhideWhenUsed/>
    <w:rsid w:val="00143D87"/>
    <w:pPr>
      <w:ind w:left="1540" w:hanging="220"/>
    </w:pPr>
  </w:style>
  <w:style w:type="paragraph" w:styleId="82">
    <w:name w:val="index 8"/>
    <w:basedOn w:val="a1"/>
    <w:next w:val="a1"/>
    <w:autoRedefine/>
    <w:uiPriority w:val="99"/>
    <w:semiHidden/>
    <w:unhideWhenUsed/>
    <w:rsid w:val="00143D87"/>
    <w:pPr>
      <w:ind w:left="1760" w:hanging="220"/>
    </w:pPr>
  </w:style>
  <w:style w:type="paragraph" w:styleId="92">
    <w:name w:val="index 9"/>
    <w:basedOn w:val="a1"/>
    <w:next w:val="a1"/>
    <w:autoRedefine/>
    <w:uiPriority w:val="99"/>
    <w:semiHidden/>
    <w:unhideWhenUsed/>
    <w:rsid w:val="00143D87"/>
    <w:pPr>
      <w:ind w:left="1980" w:hanging="220"/>
    </w:pPr>
  </w:style>
  <w:style w:type="paragraph" w:styleId="affff2">
    <w:name w:val="Block Text"/>
    <w:basedOn w:val="a1"/>
    <w:uiPriority w:val="99"/>
    <w:semiHidden/>
    <w:unhideWhenUsed/>
    <w:rsid w:val="00143D87"/>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2e">
    <w:name w:val="Quote"/>
    <w:basedOn w:val="a1"/>
    <w:next w:val="a1"/>
    <w:link w:val="2f"/>
    <w:uiPriority w:val="29"/>
    <w:rsid w:val="00143D87"/>
    <w:pPr>
      <w:spacing w:before="200" w:after="160"/>
      <w:ind w:left="864" w:right="864"/>
      <w:jc w:val="center"/>
    </w:pPr>
    <w:rPr>
      <w:i/>
      <w:iCs/>
      <w:color w:val="404040" w:themeColor="text1" w:themeTint="BF"/>
    </w:rPr>
  </w:style>
  <w:style w:type="character" w:customStyle="1" w:styleId="2f">
    <w:name w:val="Цитата 2 Знак"/>
    <w:basedOn w:val="a3"/>
    <w:link w:val="2e"/>
    <w:uiPriority w:val="29"/>
    <w:rsid w:val="00143D87"/>
    <w:rPr>
      <w:i/>
      <w:iCs/>
      <w:color w:val="404040" w:themeColor="text1" w:themeTint="BF"/>
    </w:rPr>
  </w:style>
  <w:style w:type="paragraph" w:styleId="affff3">
    <w:name w:val="Message Header"/>
    <w:basedOn w:val="a1"/>
    <w:link w:val="affff4"/>
    <w:uiPriority w:val="99"/>
    <w:semiHidden/>
    <w:unhideWhenUsed/>
    <w:rsid w:val="00143D87"/>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affff4">
    <w:name w:val="Шапка Знак"/>
    <w:basedOn w:val="a3"/>
    <w:link w:val="affff3"/>
    <w:uiPriority w:val="99"/>
    <w:semiHidden/>
    <w:rsid w:val="00143D87"/>
    <w:rPr>
      <w:rFonts w:asciiTheme="majorHAnsi" w:eastAsiaTheme="majorEastAsia" w:hAnsiTheme="majorHAnsi" w:cstheme="majorBidi"/>
      <w:sz w:val="24"/>
      <w:szCs w:val="24"/>
      <w:shd w:val="pct20" w:color="auto" w:fill="auto"/>
    </w:rPr>
  </w:style>
  <w:style w:type="paragraph" w:styleId="affff5">
    <w:name w:val="E-mail Signature"/>
    <w:basedOn w:val="a1"/>
    <w:link w:val="affff6"/>
    <w:uiPriority w:val="99"/>
    <w:semiHidden/>
    <w:unhideWhenUsed/>
    <w:rsid w:val="00143D87"/>
  </w:style>
  <w:style w:type="character" w:customStyle="1" w:styleId="affff6">
    <w:name w:val="Электронная подпись Знак"/>
    <w:basedOn w:val="a3"/>
    <w:link w:val="affff5"/>
    <w:uiPriority w:val="99"/>
    <w:semiHidden/>
    <w:rsid w:val="00143D87"/>
  </w:style>
  <w:style w:type="paragraph" w:customStyle="1" w:styleId="VSUETf8">
    <w:name w:val="VSUET_Благодарности"/>
    <w:basedOn w:val="a1"/>
    <w:link w:val="VSUETf9"/>
    <w:qFormat/>
    <w:rsid w:val="0021242D"/>
    <w:pPr>
      <w:suppressAutoHyphens/>
    </w:pPr>
  </w:style>
  <w:style w:type="character" w:customStyle="1" w:styleId="VSUETf9">
    <w:name w:val="VSUET_Благодарности Знак"/>
    <w:basedOn w:val="a3"/>
    <w:link w:val="VSUETf8"/>
    <w:rsid w:val="0021242D"/>
  </w:style>
  <w:style w:type="paragraph" w:customStyle="1" w:styleId="VSUETDashitem">
    <w:name w:val="VSUET_Dashitem"/>
    <w:basedOn w:val="VSUETBulletitem"/>
    <w:qFormat/>
    <w:rsid w:val="00F04988"/>
    <w:pPr>
      <w:numPr>
        <w:numId w:val="27"/>
      </w:numPr>
      <w:tabs>
        <w:tab w:val="clear" w:pos="227"/>
        <w:tab w:val="left" w:pos="709"/>
      </w:tabs>
      <w:ind w:left="0" w:firstLine="567"/>
    </w:pPr>
    <w:rPr>
      <w:rFonts w:eastAsiaTheme="majorEastAsia"/>
    </w:rPr>
  </w:style>
  <w:style w:type="paragraph" w:customStyle="1" w:styleId="VSUETConflict">
    <w:name w:val="VSUET_Conflict"/>
    <w:basedOn w:val="a1"/>
    <w:rsid w:val="00883106"/>
    <w:pPr>
      <w:suppressAutoHyphens/>
      <w:jc w:val="center"/>
    </w:pPr>
    <w:rPr>
      <w:rFonts w:eastAsia="Times New Roman"/>
      <w:sz w:val="18"/>
      <w:lang w:val="en-US" w:eastAsia="en-CA"/>
    </w:rPr>
  </w:style>
  <w:style w:type="paragraph" w:customStyle="1" w:styleId="VSUETMIsc">
    <w:name w:val="VSUET_MIsc"/>
    <w:basedOn w:val="a1"/>
    <w:qFormat/>
    <w:rsid w:val="00883106"/>
    <w:pPr>
      <w:suppressAutoHyphens/>
      <w:jc w:val="center"/>
    </w:pPr>
    <w:rPr>
      <w:rFonts w:eastAsia="Times New Roman"/>
      <w:sz w:val="20"/>
      <w:lang w:val="en-CA" w:eastAsia="en-CA"/>
    </w:rPr>
  </w:style>
  <w:style w:type="paragraph" w:customStyle="1" w:styleId="VSUETHeaderMisc">
    <w:name w:val="VSUET_HeaderMisc"/>
    <w:basedOn w:val="VSUETHeaderNonumber"/>
    <w:rsid w:val="00883106"/>
    <w:pPr>
      <w:spacing w:before="0" w:after="0"/>
    </w:pPr>
    <w:rPr>
      <w:rFonts w:eastAsia="Times New Roman" w:cs="Times New Roman"/>
      <w:bCs/>
      <w:sz w:val="18"/>
      <w:szCs w:val="20"/>
    </w:rPr>
  </w:style>
  <w:style w:type="paragraph" w:customStyle="1" w:styleId="VSUETHeaderInfo">
    <w:name w:val="VSUET_HeaderInfo"/>
    <w:basedOn w:val="VSUETHeaderNonumber"/>
    <w:rsid w:val="00883106"/>
    <w:pPr>
      <w:spacing w:before="240" w:after="0"/>
      <w:outlineLvl w:val="9"/>
    </w:pPr>
    <w:rPr>
      <w:sz w:val="18"/>
      <w:szCs w:val="20"/>
      <w:lang w:val="en-US" w:eastAsia="en-CA"/>
    </w:rPr>
  </w:style>
  <w:style w:type="paragraph" w:customStyle="1" w:styleId="VSUETfa">
    <w:name w:val="VSUET_ТекстТаблицы"/>
    <w:basedOn w:val="a1"/>
    <w:qFormat/>
    <w:rsid w:val="00B21AFB"/>
    <w:pPr>
      <w:suppressAutoHyphens/>
      <w:spacing w:line="192" w:lineRule="auto"/>
      <w:jc w:val="center"/>
    </w:pPr>
    <w:rPr>
      <w:rFonts w:eastAsia="Calibri"/>
      <w:sz w:val="18"/>
      <w:szCs w:val="22"/>
    </w:rPr>
  </w:style>
  <w:style w:type="paragraph" w:customStyle="1" w:styleId="VSUETfb">
    <w:name w:val="VSUET_БоковикТаблицы"/>
    <w:basedOn w:val="VSUETfa"/>
    <w:rsid w:val="00B21AFB"/>
    <w:pPr>
      <w:jc w:val="left"/>
    </w:pPr>
  </w:style>
  <w:style w:type="paragraph" w:customStyle="1" w:styleId="VSUETfc">
    <w:name w:val="VSUET_ЗаголовокГрафы"/>
    <w:basedOn w:val="VSUETfa"/>
    <w:qFormat/>
    <w:rsid w:val="00E02028"/>
  </w:style>
  <w:style w:type="paragraph" w:styleId="affff7">
    <w:name w:val="footer"/>
    <w:basedOn w:val="a1"/>
    <w:link w:val="affff8"/>
    <w:uiPriority w:val="99"/>
    <w:semiHidden/>
    <w:unhideWhenUsed/>
    <w:rsid w:val="00E2726D"/>
    <w:pPr>
      <w:tabs>
        <w:tab w:val="center" w:pos="4677"/>
        <w:tab w:val="right" w:pos="9355"/>
      </w:tabs>
    </w:pPr>
  </w:style>
  <w:style w:type="character" w:customStyle="1" w:styleId="affff8">
    <w:name w:val="Нижний колонтитул Знак"/>
    <w:basedOn w:val="a3"/>
    <w:link w:val="affff7"/>
    <w:uiPriority w:val="99"/>
    <w:semiHidden/>
    <w:rsid w:val="00E2726D"/>
  </w:style>
  <w:style w:type="paragraph" w:customStyle="1" w:styleId="VSUETHidden">
    <w:name w:val="VSUET_Hidden"/>
    <w:basedOn w:val="a1"/>
    <w:link w:val="VSUETHidden0"/>
    <w:qFormat/>
    <w:rsid w:val="0041002B"/>
    <w:pPr>
      <w:keepNext/>
      <w:keepLines/>
      <w:suppressAutoHyphens/>
    </w:pPr>
    <w:rPr>
      <w:vanish/>
      <w:sz w:val="14"/>
      <w:lang w:eastAsia="en-CA"/>
    </w:rPr>
  </w:style>
  <w:style w:type="character" w:customStyle="1" w:styleId="VSUETHidden0">
    <w:name w:val="VSUET_Hidden Знак"/>
    <w:basedOn w:val="a3"/>
    <w:link w:val="VSUETHidden"/>
    <w:rsid w:val="0041002B"/>
    <w:rPr>
      <w:vanish/>
      <w:sz w:val="1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011903">
      <w:bodyDiv w:val="1"/>
      <w:marLeft w:val="0"/>
      <w:marRight w:val="0"/>
      <w:marTop w:val="0"/>
      <w:marBottom w:val="0"/>
      <w:divBdr>
        <w:top w:val="none" w:sz="0" w:space="0" w:color="auto"/>
        <w:left w:val="none" w:sz="0" w:space="0" w:color="auto"/>
        <w:bottom w:val="none" w:sz="0" w:space="0" w:color="auto"/>
        <w:right w:val="none" w:sz="0" w:space="0" w:color="auto"/>
      </w:divBdr>
    </w:div>
    <w:div w:id="658271743">
      <w:bodyDiv w:val="1"/>
      <w:marLeft w:val="0"/>
      <w:marRight w:val="0"/>
      <w:marTop w:val="0"/>
      <w:marBottom w:val="0"/>
      <w:divBdr>
        <w:top w:val="none" w:sz="0" w:space="0" w:color="auto"/>
        <w:left w:val="none" w:sz="0" w:space="0" w:color="auto"/>
        <w:bottom w:val="none" w:sz="0" w:space="0" w:color="auto"/>
        <w:right w:val="none" w:sz="0" w:space="0" w:color="auto"/>
      </w:divBdr>
    </w:div>
    <w:div w:id="708607955">
      <w:bodyDiv w:val="1"/>
      <w:marLeft w:val="0"/>
      <w:marRight w:val="0"/>
      <w:marTop w:val="0"/>
      <w:marBottom w:val="0"/>
      <w:divBdr>
        <w:top w:val="none" w:sz="0" w:space="0" w:color="auto"/>
        <w:left w:val="none" w:sz="0" w:space="0" w:color="auto"/>
        <w:bottom w:val="none" w:sz="0" w:space="0" w:color="auto"/>
        <w:right w:val="none" w:sz="0" w:space="0" w:color="auto"/>
      </w:divBdr>
    </w:div>
    <w:div w:id="912663418">
      <w:bodyDiv w:val="1"/>
      <w:marLeft w:val="0"/>
      <w:marRight w:val="0"/>
      <w:marTop w:val="0"/>
      <w:marBottom w:val="0"/>
      <w:divBdr>
        <w:top w:val="none" w:sz="0" w:space="0" w:color="auto"/>
        <w:left w:val="none" w:sz="0" w:space="0" w:color="auto"/>
        <w:bottom w:val="none" w:sz="0" w:space="0" w:color="auto"/>
        <w:right w:val="none" w:sz="0" w:space="0" w:color="auto"/>
      </w:divBdr>
    </w:div>
    <w:div w:id="995762259">
      <w:bodyDiv w:val="1"/>
      <w:marLeft w:val="0"/>
      <w:marRight w:val="0"/>
      <w:marTop w:val="0"/>
      <w:marBottom w:val="0"/>
      <w:divBdr>
        <w:top w:val="none" w:sz="0" w:space="0" w:color="auto"/>
        <w:left w:val="none" w:sz="0" w:space="0" w:color="auto"/>
        <w:bottom w:val="none" w:sz="0" w:space="0" w:color="auto"/>
        <w:right w:val="none" w:sz="0" w:space="0" w:color="auto"/>
      </w:divBdr>
    </w:div>
    <w:div w:id="1192569258">
      <w:bodyDiv w:val="1"/>
      <w:marLeft w:val="0"/>
      <w:marRight w:val="0"/>
      <w:marTop w:val="0"/>
      <w:marBottom w:val="0"/>
      <w:divBdr>
        <w:top w:val="none" w:sz="0" w:space="0" w:color="auto"/>
        <w:left w:val="none" w:sz="0" w:space="0" w:color="auto"/>
        <w:bottom w:val="none" w:sz="0" w:space="0" w:color="auto"/>
        <w:right w:val="none" w:sz="0" w:space="0" w:color="auto"/>
      </w:divBdr>
    </w:div>
    <w:div w:id="1492286922">
      <w:bodyDiv w:val="1"/>
      <w:marLeft w:val="0"/>
      <w:marRight w:val="0"/>
      <w:marTop w:val="0"/>
      <w:marBottom w:val="0"/>
      <w:divBdr>
        <w:top w:val="none" w:sz="0" w:space="0" w:color="auto"/>
        <w:left w:val="none" w:sz="0" w:space="0" w:color="auto"/>
        <w:bottom w:val="none" w:sz="0" w:space="0" w:color="auto"/>
        <w:right w:val="none" w:sz="0" w:space="0" w:color="auto"/>
      </w:divBdr>
    </w:div>
    <w:div w:id="166705019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image" Target="media/image6.png"/><Relationship Id="rId39" Type="http://schemas.openxmlformats.org/officeDocument/2006/relationships/hyperlink" Target="http://www.mathtype.com" TargetMode="External"/><Relationship Id="rId21" Type="http://schemas.openxmlformats.org/officeDocument/2006/relationships/hyperlink" Target="https://support.office.com/ru-ru/article/%D0%BA%D0%B0%D0%BA-%D0%B2%D0%BA%D0%BB%D1%8E%D1%87%D0%B0%D1%82%D1%8C-%D0%B8-%D0%BE%D1%82%D0%BA%D0%BB%D1%8E%D1%87%D0%B0%D1%82%D1%8C-%D0%BC%D0%B0%D0%BA%D1%80%D0%BE%D1%81%D1%8B-%D0%B2-%D0%B4%D0%BE%D0%BA%D1%83%D0%BC%D0%B5%D0%BD%D1%82%D0%B0%D1%85-12b036fd-d140-4e74-b45e-16fed1a7e5c6?redirectSourcePath=%252fru-ru%252farticle%252f%2525D0%252592%2525D0%2525BA%2525D0%2525BB%2525D1%25258E%2525D1%252587%2525D0%2525B5%2525D0%2525BD%2525D0%2525B8%2525D0%2525B5-%2525D0%2525B8-%2525D0%2525BE%2525D1%252582%2525D0%2525BA%2525D0%2525BB%2525D1%25258E%2525D1%252587%2525D0%2525B5%2525D0%2525BD%2525D0%2525B8%2525D0%2525B5-%2525D0%2525BC%2525D0%2525B0%2525D0%2525BA%2525D1%252580%2525D0%2525BE%2525D1%252581%2525D0%2525BE%2525D0%2525B2-%2525D0%2525B2-%2525D0%2525B4%2525D0%2525BE%2525D0%2525BA%2525D1%252583%2525D0%2525BC%2525D0%2525B5%2525D0%2525BD%2525D1%252582%2525D0%2525B0%2525D1%252585-Office-7b4fdd2e-174f-47e2-9611-9efe4f860b12&amp;ui=ru-RU&amp;rs=ru-RU&amp;ad=RU" TargetMode="External"/><Relationship Id="rId34" Type="http://schemas.openxmlformats.org/officeDocument/2006/relationships/oleObject" Target="embeddings/oleObject1.bin"/><Relationship Id="rId42" Type="http://schemas.openxmlformats.org/officeDocument/2006/relationships/hyperlink" Target="http://www.sciencedirect.com/" TargetMode="External"/><Relationship Id="rId47" Type="http://schemas.openxmlformats.org/officeDocument/2006/relationships/hyperlink" Target="http://elibrary.ru/" TargetMode="External"/><Relationship Id="rId50" Type="http://schemas.openxmlformats.org/officeDocument/2006/relationships/footer" Target="footer6.xml"/><Relationship Id="rId55" Type="http://schemas.openxmlformats.org/officeDocument/2006/relationships/footer" Target="footer9.xml"/><Relationship Id="rId7" Type="http://schemas.openxmlformats.org/officeDocument/2006/relationships/styles" Target="styles.xml"/><Relationship Id="rId2" Type="http://schemas.microsoft.com/office/2006/relationships/keyMapCustomizations" Target="customizations.xml"/><Relationship Id="rId16" Type="http://schemas.openxmlformats.org/officeDocument/2006/relationships/header" Target="header3.xml"/><Relationship Id="rId29" Type="http://schemas.openxmlformats.org/officeDocument/2006/relationships/image" Target="media/image9.gif"/><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image" Target="media/image11.png"/><Relationship Id="rId37" Type="http://schemas.openxmlformats.org/officeDocument/2006/relationships/image" Target="media/image14.wmf"/><Relationship Id="rId40" Type="http://schemas.openxmlformats.org/officeDocument/2006/relationships/hyperlink" Target="http://ru.wikipedia.org/wiki/&#1050;&#1072;&#1090;&#1077;&#1075;&#1086;&#1088;&#1080;&#1103;:&#1057;&#1080;&#1089;&#1090;&#1077;&#1084;&#1099;_&#1091;&#1087;&#1088;&#1072;&#1074;&#1083;&#1077;&#1085;&#1080;&#1103;_&#1073;&#1080;&#1073;&#1083;&#1080;&#1086;&#1075;&#1088;&#1072;&#1092;&#1080;&#1095;&#1077;&#1089;&#1082;&#1086;&#1081;_&#1080;&#1085;&#1092;&#1086;&#1088;&#1084;&#1072;&#1094;&#1080;&#1077;&#1081;" TargetMode="External"/><Relationship Id="rId45" Type="http://schemas.openxmlformats.org/officeDocument/2006/relationships/hyperlink" Target="http://www.springer.com/" TargetMode="External"/><Relationship Id="rId53" Type="http://schemas.openxmlformats.org/officeDocument/2006/relationships/header" Target="header4.xml"/><Relationship Id="rId58" Type="http://schemas.openxmlformats.org/officeDocument/2006/relationships/footer" Target="footer11.xml"/><Relationship Id="rId5" Type="http://schemas.openxmlformats.org/officeDocument/2006/relationships/customXml" Target="../customXml/item3.xml"/><Relationship Id="rId61" Type="http://schemas.openxmlformats.org/officeDocument/2006/relationships/theme" Target="theme/theme1.xml"/><Relationship Id="rId19" Type="http://schemas.openxmlformats.org/officeDocument/2006/relationships/hyperlink" Target="https://support.microsoft.com/ru-ru/help/2633585/spaces-are-missing-between-some-words-when-you-open-a-word-2010-document-in-word-2007" TargetMode="External"/><Relationship Id="rId14" Type="http://schemas.openxmlformats.org/officeDocument/2006/relationships/footer" Target="footer1.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footer" Target="footer4.xml"/><Relationship Id="rId35" Type="http://schemas.openxmlformats.org/officeDocument/2006/relationships/image" Target="media/image13.wmf"/><Relationship Id="rId43" Type="http://schemas.openxmlformats.org/officeDocument/2006/relationships/hyperlink" Target="http://www.scienceresearch.com/scienceresearch/" TargetMode="External"/><Relationship Id="rId48" Type="http://schemas.openxmlformats.org/officeDocument/2006/relationships/footer" Target="footer5.xml"/><Relationship Id="rId56" Type="http://schemas.openxmlformats.org/officeDocument/2006/relationships/footer" Target="footer10.xml"/><Relationship Id="rId8" Type="http://schemas.openxmlformats.org/officeDocument/2006/relationships/settings" Target="settings.xml"/><Relationship Id="rId51" Type="http://schemas.openxmlformats.org/officeDocument/2006/relationships/footer" Target="footer7.xml"/><Relationship Id="rId3" Type="http://schemas.openxmlformats.org/officeDocument/2006/relationships/customXml" Target="../customXml/item1.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png"/><Relationship Id="rId33" Type="http://schemas.openxmlformats.org/officeDocument/2006/relationships/image" Target="media/image12.wmf"/><Relationship Id="rId38" Type="http://schemas.openxmlformats.org/officeDocument/2006/relationships/oleObject" Target="embeddings/oleObject3.bin"/><Relationship Id="rId46" Type="http://schemas.openxmlformats.org/officeDocument/2006/relationships/hyperlink" Target="http://onlinelibrary.wiley.com/" TargetMode="External"/><Relationship Id="rId59" Type="http://schemas.openxmlformats.org/officeDocument/2006/relationships/fontTable" Target="fontTable.xml"/><Relationship Id="rId20" Type="http://schemas.openxmlformats.org/officeDocument/2006/relationships/hyperlink" Target="https://www.vestnik-vsuet.ru/vguit/manager/files/Example2020.pdf" TargetMode="External"/><Relationship Id="rId41" Type="http://schemas.openxmlformats.org/officeDocument/2006/relationships/hyperlink" Target="http://scholar.google.ru/" TargetMode="External"/><Relationship Id="rId54" Type="http://schemas.openxmlformats.org/officeDocument/2006/relationships/header" Target="header5.xml"/><Relationship Id="rId6"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oleObject" Target="embeddings/oleObject2.bin"/><Relationship Id="rId49" Type="http://schemas.openxmlformats.org/officeDocument/2006/relationships/image" Target="media/image15.png"/><Relationship Id="rId57" Type="http://schemas.openxmlformats.org/officeDocument/2006/relationships/header" Target="header6.xml"/><Relationship Id="rId10" Type="http://schemas.openxmlformats.org/officeDocument/2006/relationships/footnotes" Target="footnotes.xml"/><Relationship Id="rId31" Type="http://schemas.openxmlformats.org/officeDocument/2006/relationships/image" Target="media/image10.png"/><Relationship Id="rId44" Type="http://schemas.openxmlformats.org/officeDocument/2006/relationships/hyperlink" Target="https://www.scopus.com/" TargetMode="External"/><Relationship Id="rId52" Type="http://schemas.openxmlformats.org/officeDocument/2006/relationships/footer" Target="footer8.xml"/><Relationship Id="rId60" Type="http://schemas.openxmlformats.org/officeDocument/2006/relationships/glossaryDocument" Target="glossary/document.xml"/><Relationship Id="rId4" Type="http://schemas.openxmlformats.org/officeDocument/2006/relationships/customXml" Target="../customXml/item2.xml"/><Relationship Id="rId9" Type="http://schemas.openxmlformats.org/officeDocument/2006/relationships/webSettings" Target="webSettings.xml"/><Relationship Id="rId1" Type="http://schemas.openxmlformats.org/officeDocument/2006/relationships/image" Target="media/image16.png"/><Relationship Id="rId62" Type="http://schemas.openxmlformats.org/officeDocument/2006/relationships/image" Target="media/image17.png"/><Relationship Id="rId63" Type="http://schemas.openxmlformats.org/officeDocument/2006/relationships/image" Target="media/image18.png"/><Relationship Id="rId64" Type="http://schemas.openxmlformats.org/officeDocument/2006/relationships/image" Target="media/image19.png"/><Relationship Id="rId65" Type="http://schemas.openxmlformats.org/officeDocument/2006/relationships/image" Target="media/image20.png"/><Relationship Id="rId66" Type="http://schemas.openxmlformats.org/officeDocument/2006/relationships/image" Target="media/image2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4"/>
        <w:category>
          <w:name w:val="Общие"/>
          <w:gallery w:val="placeholder"/>
        </w:category>
        <w:types>
          <w:type w:val="bbPlcHdr"/>
        </w:types>
        <w:behaviors>
          <w:behavior w:val="content"/>
        </w:behaviors>
        <w:guid w:val="{11B1BC69-22A1-46AC-8595-24F4C552E7D3}"/>
      </w:docPartPr>
      <w:docPartBody>
        <w:p w:rsidR="00DD067D" w:rsidRDefault="00DD067D">
          <w:r w:rsidRPr="00572CAA">
            <w:rPr>
              <w:rStyle w:val="20"/>
            </w:rPr>
            <w:t>Место для ввода текста.</w:t>
          </w:r>
        </w:p>
      </w:docPartBody>
    </w:docPart>
    <w:docPart>
      <w:docPartPr>
        <w:name w:val="71D721CB67AB451C8C9ED716DF988105"/>
        <w:category>
          <w:name w:val="Общие"/>
          <w:gallery w:val="placeholder"/>
        </w:category>
        <w:types>
          <w:type w:val="bbPlcHdr"/>
        </w:types>
        <w:behaviors>
          <w:behavior w:val="content"/>
        </w:behaviors>
        <w:guid w:val="{51CC9F5B-45DF-4E46-84EA-4D42D802DDCE}"/>
      </w:docPartPr>
      <w:docPartBody>
        <w:p w:rsidR="003D160B" w:rsidRDefault="00F121BE" w:rsidP="00F121BE">
          <w:r w:rsidRPr="00572CAA">
            <w:rPr>
              <w:rStyle w:val="20"/>
            </w:rPr>
            <w:t>Место для ввода текста.</w:t>
          </w:r>
        </w:p>
      </w:docPartBody>
    </w:docPart>
    <w:docPart>
      <w:docPartPr>
        <w:name w:val="2A1C585062774847852A1FF0C9E5204B"/>
        <w:category>
          <w:name w:val="Общие"/>
          <w:gallery w:val="placeholder"/>
        </w:category>
        <w:types>
          <w:type w:val="bbPlcHdr"/>
        </w:types>
        <w:behaviors>
          <w:behavior w:val="content"/>
        </w:behaviors>
        <w:guid w:val="{C5E0C50F-693C-40A2-B372-88634E2656A2}"/>
      </w:docPartPr>
      <w:docPartBody>
        <w:p w:rsidR="003D160B" w:rsidRDefault="00F121BE" w:rsidP="00F121BE">
          <w:pPr>
            <w:pStyle w:val="71D721CB67AB451C8C9ED716DF988105"/>
          </w:pPr>
          <w:r w:rsidRPr="00EA1D39">
            <w:rPr>
              <w:rStyle w:val="20"/>
            </w:rPr>
            <w:t>Click to enter "Название"</w:t>
          </w:r>
        </w:p>
      </w:docPartBody>
    </w:docPart>
    <w:docPart>
      <w:docPartPr>
        <w:name w:val="B600E031FAA94A4C8D37BCD94B656A01"/>
        <w:category>
          <w:name w:val="Общие"/>
          <w:gallery w:val="placeholder"/>
        </w:category>
        <w:types>
          <w:type w:val="bbPlcHdr"/>
        </w:types>
        <w:behaviors>
          <w:behavior w:val="content"/>
        </w:behaviors>
        <w:guid w:val="{CFA376CE-C534-4395-9516-7322DDB82C8A}"/>
      </w:docPartPr>
      <w:docPartBody>
        <w:p w:rsidR="003D160B" w:rsidRDefault="00F121BE" w:rsidP="00F121BE">
          <w:pPr>
            <w:pStyle w:val="2A1C585062774847852A1FF0C9E5204B"/>
          </w:pPr>
          <w:r w:rsidRPr="00DE262D">
            <w:rPr>
              <w:rStyle w:val="20"/>
            </w:rPr>
            <w:t>Click to enter "Адрес ссылка"</w:t>
          </w:r>
        </w:p>
      </w:docPartBody>
    </w:docPart>
    <w:docPart>
      <w:docPartPr>
        <w:name w:val="Литература_таблица"/>
        <w:style w:val="ТЕКСТ"/>
        <w:category>
          <w:name w:val="Литература_табл"/>
          <w:gallery w:val="autoTxt"/>
        </w:category>
        <w:behaviors>
          <w:behavior w:val="content"/>
        </w:behaviors>
        <w:guid w:val="{EEB96FD7-F313-450B-BECB-237458C02014}"/>
      </w:docPartPr>
      <w:docPartBody>
        <w:p w:rsidR="00550B44" w:rsidRPr="007C0884" w:rsidRDefault="00550B44" w:rsidP="00692FE9">
          <w:pPr>
            <w:pStyle w:val="B600E031FAA94A4C8D37BCD94B656A01"/>
            <w:rPr>
              <w:rFonts w:eastAsia="Times New Roman"/>
              <w:b/>
              <w:caps/>
              <w:noProof/>
              <w:szCs w:val="20"/>
              <w:lang w:val="en-US"/>
            </w:rPr>
            <w:sectPr w:rsidR="00550B44" w:rsidRPr="007C0884" w:rsidSect="00692FE9">
              <w:type w:val="continuous"/>
              <w:pgSz w:w="11906" w:h="16838" w:code="9"/>
              <w:pgMar w:top="1418" w:right="1021" w:bottom="1418" w:left="1247" w:header="1020" w:footer="1020" w:gutter="0"/>
              <w:cols w:space="709"/>
              <w:docGrid w:linePitch="360"/>
            </w:sectPr>
          </w:pPr>
        </w:p>
        <w:sdt>
          <w:sdtPr>
            <w:id w:val="2081952608"/>
            <w:lock w:val="sdtContentLocked"/>
            <w:placeholder>
              <w:docPart w:val="B783DD841DC3460E9CCD1B73F599F0CE"/>
            </w:placeholder>
            <w:group/>
          </w:sdtPr>
          <w:sdtContent>
            <w:tbl>
              <w:tblPr>
                <w:tblW w:w="5000" w:type="pct"/>
                <w:tblLook w:val="04A0" w:firstRow="1" w:lastRow="0" w:firstColumn="1" w:lastColumn="0" w:noHBand="0" w:noVBand="1"/>
              </w:tblPr>
              <w:tblGrid>
                <w:gridCol w:w="4677"/>
                <w:gridCol w:w="4678"/>
              </w:tblGrid>
              <w:tr w:rsidR="00550B44" w:rsidTr="00692FE9">
                <w:tc>
                  <w:tcPr>
                    <w:tcW w:w="2500" w:type="pct"/>
                    <w:tcMar>
                      <w:left w:w="0" w:type="dxa"/>
                      <w:right w:w="57" w:type="dxa"/>
                    </w:tcMar>
                  </w:tcPr>
                  <w:sdt>
                    <w:sdtPr>
                      <w:id w:val="-1588146064"/>
                      <w:lock w:val="contentLocked"/>
                      <w:placeholder>
                        <w:docPart w:val="1360E028BD214B9EA7C11CCFF9A2F5E5"/>
                      </w:placeholder>
                      <w:group/>
                    </w:sdtPr>
                    <w:sdtContent>
                      <w:p w:rsidR="00550B44" w:rsidRDefault="00550B44" w:rsidP="00692FE9">
                        <w:r>
                          <w:t>литературА</w:t>
                        </w:r>
                      </w:p>
                    </w:sdtContent>
                  </w:sdt>
                </w:tc>
                <w:tc>
                  <w:tcPr>
                    <w:tcW w:w="2500" w:type="pct"/>
                    <w:tcMar>
                      <w:left w:w="57" w:type="dxa"/>
                      <w:right w:w="0" w:type="dxa"/>
                    </w:tcMar>
                  </w:tcPr>
                  <w:p w:rsidR="00550B44" w:rsidRPr="00B230C5" w:rsidRDefault="00000000" w:rsidP="00692FE9">
                    <w:pPr>
                      <w:rPr>
                        <w:lang w:val="en-US"/>
                      </w:rPr>
                    </w:pPr>
                    <w:sdt>
                      <w:sdtPr>
                        <w:id w:val="-862044061"/>
                        <w:lock w:val="contentLocked"/>
                        <w:placeholder>
                          <w:docPart w:val="E09943A40B034C739858C9876DEF91A6"/>
                        </w:placeholder>
                        <w:group/>
                      </w:sdtPr>
                      <w:sdtEndPr>
                        <w:rPr>
                          <w:lang w:val="en-US"/>
                        </w:rPr>
                      </w:sdtEndPr>
                      <w:sdtContent>
                        <w:r w:rsidR="00550B44" w:rsidRPr="00CD6119">
                          <w:t>References</w:t>
                        </w:r>
                      </w:sdtContent>
                    </w:sdt>
                  </w:p>
                </w:tc>
              </w:tr>
              <w:tr w:rsidR="00550B44" w:rsidTr="00692FE9">
                <w:tc>
                  <w:tcPr>
                    <w:tcW w:w="2500" w:type="pct"/>
                    <w:tcMar>
                      <w:left w:w="0" w:type="dxa"/>
                      <w:right w:w="57" w:type="dxa"/>
                    </w:tcMar>
                  </w:tcPr>
                  <w:sdt>
                    <w:sdtPr>
                      <w:alias w:val="Литература"/>
                      <w:tag w:val="Литература"/>
                      <w:id w:val="1760482661"/>
                      <w:placeholder>
                        <w:docPart w:val="77E28DD487C64F26B5761A9CCAC9E2A6"/>
                      </w:placeholder>
                      <w15:dataBinding w:prefixMappings="xmlns:ns0='http://AddIn Basic XML Script/Basic Nodes' " w:xpath="/ns0:basic_XML[1]/ns0:references[1]" w:storeItemID="{584DB894-62EB-436C-AFF3-E7CAAF8E4356}"/>
                      <w:docPartList>
                        <w:docPartGallery w:val="AutoText"/>
                        <w:docPartCategory w:val="Литература"/>
                      </w:docPartList>
                    </w:sdtPr>
                    <w:sdtContent>
                      <w:p w:rsidR="00550B44" w:rsidRPr="00470F82" w:rsidRDefault="00550B44" w:rsidP="00692FE9">
                        <w:r w:rsidRPr="00B230C5">
                          <w:t xml:space="preserve">Валукин М.Е., Глушков А.И. Эволюция движений в мужском классическом танце. </w:t>
                        </w:r>
                        <w:r w:rsidRPr="00470F82">
                          <w:t>М.: ГИТИС, 2006. 251 с.</w:t>
                        </w:r>
                      </w:p>
                      <w:p w:rsidR="00550B44" w:rsidRPr="00470F82" w:rsidRDefault="00550B44" w:rsidP="00692FE9">
                        <w:r w:rsidRPr="00B230C5">
                          <w:t xml:space="preserve">Эволюция движений в мужском классическом танце / Валукин М.Е. [и др.]. </w:t>
                        </w:r>
                        <w:r w:rsidRPr="00470F82">
                          <w:t>М.: ГИТИС, 2006. 251 с.</w:t>
                        </w:r>
                      </w:p>
                      <w:p w:rsidR="00550B44" w:rsidRPr="00470F82" w:rsidRDefault="00550B44" w:rsidP="00692FE9">
                        <w:r w:rsidRPr="00B230C5">
                          <w:t xml:space="preserve">Ковшиков В.А., Глухов В.П. Психолингвистика. Теория речевой деятельности: учеб. пособие для студентов педвузов. </w:t>
                        </w:r>
                        <w:r w:rsidRPr="00470F82">
                          <w:t>М.: Высшая школа, 2006. 320 с.</w:t>
                        </w:r>
                      </w:p>
                      <w:p w:rsidR="00550B44" w:rsidRPr="00A83404" w:rsidRDefault="00550B44" w:rsidP="00692FE9">
                        <w:r w:rsidRPr="00B230C5">
                          <w:t xml:space="preserve">Психолингвистика. Теория речевой деятельности: учеб, пособие для студентов педвузов / Ковшиков В.А. [и др.] </w:t>
                        </w:r>
                        <w:r w:rsidRPr="00A83404">
                          <w:t>М.:</w:t>
                        </w:r>
                        <w:r w:rsidRPr="00470F82">
                          <w:t xml:space="preserve"> </w:t>
                        </w:r>
                        <w:r w:rsidRPr="00A83404">
                          <w:t>Высшая</w:t>
                        </w:r>
                        <w:r w:rsidRPr="00470F82">
                          <w:t xml:space="preserve"> </w:t>
                        </w:r>
                        <w:r w:rsidRPr="00A83404">
                          <w:t>школа,</w:t>
                        </w:r>
                        <w:r w:rsidRPr="00470F82">
                          <w:t xml:space="preserve"> </w:t>
                        </w:r>
                        <w:r w:rsidRPr="00A83404">
                          <w:t>2006.</w:t>
                        </w:r>
                        <w:r w:rsidRPr="00470F82">
                          <w:t xml:space="preserve"> </w:t>
                        </w:r>
                        <w:r w:rsidRPr="00A83404">
                          <w:t>320</w:t>
                        </w:r>
                        <w:r w:rsidRPr="00470F82">
                          <w:t xml:space="preserve"> </w:t>
                        </w:r>
                        <w:r w:rsidRPr="00A83404">
                          <w:t>с.</w:t>
                        </w:r>
                      </w:p>
                      <w:p w:rsidR="00550B44" w:rsidRPr="00A83404" w:rsidRDefault="00550B44" w:rsidP="00692FE9">
                        <w:r w:rsidRPr="00B230C5">
                          <w:t xml:space="preserve">Ефимова Т.Н., Кусакин А.В., Иванов Б.И. Охрана и рациональное использование болот в Республике Марий Эл // Проблемы региональной экологии. </w:t>
                        </w:r>
                        <w:r w:rsidRPr="00A83404">
                          <w:t>2007.</w:t>
                        </w:r>
                        <w:r w:rsidRPr="00470F82">
                          <w:t xml:space="preserve"> </w:t>
                        </w:r>
                        <w:r w:rsidRPr="00A83404">
                          <w:t>T.</w:t>
                        </w:r>
                        <w:r w:rsidRPr="00470F82">
                          <w:t xml:space="preserve"> </w:t>
                        </w:r>
                        <w:r w:rsidRPr="00A83404">
                          <w:t>3.</w:t>
                        </w:r>
                        <w:r w:rsidRPr="00470F82">
                          <w:t xml:space="preserve"> </w:t>
                        </w:r>
                        <w:r w:rsidRPr="00A83404">
                          <w:t>№</w:t>
                        </w:r>
                        <w:r w:rsidRPr="00470F82">
                          <w:t xml:space="preserve"> </w:t>
                        </w:r>
                        <w:r w:rsidRPr="00A83404">
                          <w:t>1.</w:t>
                        </w:r>
                        <w:r w:rsidRPr="00470F82">
                          <w:t xml:space="preserve"> </w:t>
                        </w:r>
                        <w:r w:rsidRPr="00A83404">
                          <w:t>С.</w:t>
                        </w:r>
                        <w:r w:rsidRPr="00470F82">
                          <w:t xml:space="preserve"> </w:t>
                        </w:r>
                        <w:r w:rsidRPr="00A83404">
                          <w:t>80–86.</w:t>
                        </w:r>
                      </w:p>
                      <w:p w:rsidR="00550B44" w:rsidRPr="00A83404" w:rsidRDefault="00550B44" w:rsidP="00692FE9">
                        <w:r w:rsidRPr="00B230C5">
                          <w:t xml:space="preserve">Охрана и рациональное использование болот в Республике Марий Эл / Ефимова Т.Н. [и др.] // Проблемы региональной экологии. </w:t>
                        </w:r>
                        <w:r w:rsidRPr="00A83404">
                          <w:t>2007.</w:t>
                        </w:r>
                        <w:r w:rsidRPr="00470F82">
                          <w:t xml:space="preserve"> </w:t>
                        </w:r>
                        <w:r w:rsidRPr="00A83404">
                          <w:t>T.</w:t>
                        </w:r>
                        <w:r w:rsidRPr="00470F82">
                          <w:t xml:space="preserve"> </w:t>
                        </w:r>
                        <w:r w:rsidRPr="00A83404">
                          <w:t>3.</w:t>
                        </w:r>
                        <w:r w:rsidRPr="00470F82">
                          <w:t xml:space="preserve"> </w:t>
                        </w:r>
                        <w:r w:rsidRPr="00A83404">
                          <w:t>№</w:t>
                        </w:r>
                        <w:r w:rsidRPr="00470F82">
                          <w:t xml:space="preserve"> </w:t>
                        </w:r>
                        <w:r w:rsidRPr="00A83404">
                          <w:t>1.</w:t>
                        </w:r>
                        <w:r w:rsidRPr="00470F82">
                          <w:t xml:space="preserve"> </w:t>
                        </w:r>
                        <w:r w:rsidRPr="00A83404">
                          <w:t>С.</w:t>
                        </w:r>
                        <w:r w:rsidRPr="00470F82">
                          <w:t xml:space="preserve"> </w:t>
                        </w:r>
                        <w:r w:rsidRPr="00A83404">
                          <w:t>80–86.</w:t>
                        </w:r>
                      </w:p>
                      <w:p w:rsidR="00550B44" w:rsidRPr="00470F82" w:rsidRDefault="00550B44" w:rsidP="00692FE9">
                        <w:r w:rsidRPr="00B230C5">
                          <w:t xml:space="preserve">Содержание и технологии образования взрослых: проблема опережающего образования: сб. науч. тр. / Институт образования взрослых Рос. акад. образования; под ред. </w:t>
                        </w:r>
                        <w:r w:rsidRPr="00470F82">
                          <w:t>А.Е. Марона. М.: ИОВ, 2007. 118 с.</w:t>
                        </w:r>
                      </w:p>
                      <w:p w:rsidR="00550B44" w:rsidRPr="00470F82" w:rsidRDefault="00550B44" w:rsidP="00692FE9">
                        <w:r w:rsidRPr="00B230C5">
                          <w:t xml:space="preserve">Ходоскин Д.П. Исследование начальной скорости торможения на регулируемых перекрестках // Политтранспортные системы: мат. </w:t>
                        </w:r>
                        <w:r w:rsidRPr="00470F82">
                          <w:t>VII</w:t>
                        </w:r>
                        <w:r w:rsidRPr="00B230C5">
                          <w:t xml:space="preserve"> Всерос. науч.-техн. конф., Красноярск, 25–27 ноября 2010 г. Новосибирск: Изд-во СГУПСа, 2010. </w:t>
                        </w:r>
                        <w:r w:rsidRPr="00470F82">
                          <w:t>С. 578–583.</w:t>
                        </w:r>
                      </w:p>
                      <w:p w:rsidR="00550B44" w:rsidRPr="00470F82" w:rsidRDefault="00550B44" w:rsidP="00692FE9">
                        <w:r w:rsidRPr="00B230C5">
                          <w:t xml:space="preserve">Экономика и политика России и государств ближнего зарубежья: аналит. обзор, апр. 2007 / Рос. акад. наук, Институт мировой экономики и междунар. отношений. </w:t>
                        </w:r>
                        <w:r w:rsidRPr="00470F82">
                          <w:t>М.: ИМЭМО, 2007. 39 с.</w:t>
                        </w:r>
                      </w:p>
                      <w:p w:rsidR="00550B44" w:rsidRPr="00470F82" w:rsidRDefault="00550B44" w:rsidP="00692FE9">
                        <w:r w:rsidRPr="00B230C5">
                          <w:t xml:space="preserve">Пат. № 2201911, </w:t>
                        </w:r>
                        <w:r w:rsidRPr="00470F82">
                          <w:t>RU</w:t>
                        </w:r>
                        <w:r w:rsidRPr="00B230C5">
                          <w:t xml:space="preserve">, С2 7 С 05 </w:t>
                        </w:r>
                        <w:r w:rsidRPr="00470F82">
                          <w:t>F</w:t>
                        </w:r>
                        <w:r w:rsidRPr="00B230C5">
                          <w:t xml:space="preserve"> 11/08, 9/00. Способ утилизации твердых бытовых отходов и получения органического удобрения / Стом Д.И., Солдатов С.В., Казаринова Т.Ф., Никонова Т.С. № 2000132175/13; Заявл. </w:t>
                        </w:r>
                        <w:r w:rsidRPr="00470F82">
                          <w:t>2000132175; Опубл. 10.04.2003, Бюлл. № 10.</w:t>
                        </w:r>
                      </w:p>
                      <w:p w:rsidR="00550B44" w:rsidRPr="00470F82" w:rsidRDefault="00550B44" w:rsidP="00692FE9">
                        <w:r w:rsidRPr="00B230C5">
                          <w:t xml:space="preserve">ГОСТ 12.1.033. ССБТ. Пожарная безопасность. Термины и определения. </w:t>
                        </w:r>
                        <w:r w:rsidRPr="00470F82">
                          <w:t>Введен 01.07.82. М.: Межгосударственный стандарт: ИПК изд-во стандартов, 2001. 7 с.</w:t>
                        </w:r>
                      </w:p>
                      <w:p w:rsidR="00550B44" w:rsidRPr="00470F82" w:rsidRDefault="00550B44" w:rsidP="00692FE9">
                        <w:r w:rsidRPr="00B230C5">
                          <w:t xml:space="preserve">Якимов М.А. Изучение взаимодействия между компонентами электролитов в тройных водно-солевых системах на примере нитратных систем: дис… д-ра хим. наук: 10.01.71 : защищена 05.02.71: утв. 10.06.71. </w:t>
                        </w:r>
                        <w:r w:rsidRPr="00470F82">
                          <w:t>Л.: ЛГУ, 1971. 200 с.</w:t>
                        </w:r>
                      </w:p>
                      <w:p w:rsidR="00550B44" w:rsidRPr="00470F82" w:rsidRDefault="00550B44" w:rsidP="00692FE9">
                        <w:r w:rsidRPr="00B230C5">
                          <w:t xml:space="preserve">Якимов М.А. Изучение взаимодействия между компонентами электролитов в тройных водно-солевых системах на примере нитратных систем: автореф. дис. докт. хим. наук : Л.10.01.71 / Л.: ЛГУ, 1971. </w:t>
                        </w:r>
                        <w:r w:rsidRPr="00470F82">
                          <w:t>40 с.</w:t>
                        </w:r>
                      </w:p>
                      <w:p w:rsidR="00550B44" w:rsidRPr="00B230C5" w:rsidRDefault="00550B44" w:rsidP="00692FE9">
                        <w:r w:rsidRPr="00B230C5">
                          <w:t xml:space="preserve">Шкловский И. Разум, жизнь, вселенная [Электронный ресурс] М.: Янус, 1996. Режим доступа: </w:t>
                        </w:r>
                        <w:r w:rsidRPr="00470F82">
                          <w:t>http</w:t>
                        </w:r>
                        <w:r w:rsidRPr="00B230C5">
                          <w:t>://</w:t>
                        </w:r>
                        <w:r w:rsidRPr="00470F82">
                          <w:t>www</w:t>
                        </w:r>
                        <w:r w:rsidRPr="00B230C5">
                          <w:t>.</w:t>
                        </w:r>
                        <w:r w:rsidRPr="00470F82">
                          <w:t>elibrary</w:t>
                        </w:r>
                        <w:r w:rsidRPr="00B230C5">
                          <w:t>/</w:t>
                        </w:r>
                        <w:r w:rsidRPr="00470F82">
                          <w:t>books</w:t>
                        </w:r>
                        <w:r w:rsidRPr="00B230C5">
                          <w:t>/</w:t>
                        </w:r>
                        <w:r w:rsidRPr="00470F82">
                          <w:t>shklovsky</w:t>
                        </w:r>
                        <w:r w:rsidRPr="00B230C5">
                          <w:t xml:space="preserve">/ </w:t>
                        </w:r>
                        <w:r w:rsidRPr="00470F82">
                          <w:t>titul</w:t>
                        </w:r>
                        <w:r w:rsidRPr="00B230C5">
                          <w:t>.</w:t>
                        </w:r>
                        <w:r w:rsidRPr="00470F82">
                          <w:t>htm</w:t>
                        </w:r>
                        <w:r w:rsidRPr="00B230C5">
                          <w:t xml:space="preserve"> (23 ноября 2001 г.)</w:t>
                        </w:r>
                      </w:p>
                    </w:sdtContent>
                  </w:sdt>
                  <w:p w:rsidR="00550B44" w:rsidRPr="00B230C5" w:rsidRDefault="00550B44" w:rsidP="00692FE9"/>
                </w:tc>
                <w:tc>
                  <w:tcPr>
                    <w:tcW w:w="2500" w:type="pct"/>
                    <w:tcMar>
                      <w:left w:w="57" w:type="dxa"/>
                      <w:right w:w="0" w:type="dxa"/>
                    </w:tcMar>
                  </w:tcPr>
                  <w:sdt>
                    <w:sdtPr>
                      <w:alias w:val="References"/>
                      <w:tag w:val="References"/>
                      <w:id w:val="-673492"/>
                      <w:placeholder>
                        <w:docPart w:val="4E24D14B56004622B333BEF10086DDBE"/>
                      </w:placeholder>
                      <w15:dataBinding w:prefixMappings="xmlns:ns0='http://AddIn Basic XML Script/Basic Nodes' " w:xpath="/ns0:basic_XML[1]/ns0:references[2]" w:storeItemID="{584DB894-62EB-436C-AFF3-E7CAAF8E4356}"/>
                      <w:docPartList>
                        <w:docPartGallery w:val="AutoText"/>
                        <w:docPartCategory w:val="Reflist"/>
                      </w:docPartList>
                    </w:sdtPr>
                    <w:sdtContent>
                      <w:p w:rsidR="00550B44" w:rsidRPr="00470F82" w:rsidRDefault="00550B44" w:rsidP="00692FE9">
                        <w:r w:rsidRPr="00470F82">
                          <w:t>Zagurenko A.G., Korotovskikh V.A., Kolesnikov A.A., Timonov A.V., Kardymon D.V. Techno-economic optimization of the design of hydraulic fracturing. Neftyanoe khozyaistvo [Oil Industry], 2008, vol. 10, no.11, pp. 54-57. (In Russ.).</w:t>
                        </w:r>
                      </w:p>
                      <w:p w:rsidR="00550B44" w:rsidRPr="00470F82" w:rsidRDefault="00550B44" w:rsidP="00692FE9">
                        <w:r w:rsidRPr="00470F82">
                          <w:t>Swaminathan V., Lepkoswka-White E., Rao B.P. Browsers or buyers in cyberspace? An investigation of electronic factors influencing electronic exchange. Journal of ComputerMediated Communication, 1999, vol. 5, no. 2. Available at: http://www. ascusc.org/ jcmc/vol5/ issue2/ (Accessed 28 April 2011).</w:t>
                        </w:r>
                      </w:p>
                      <w:p w:rsidR="00550B44" w:rsidRPr="00470F82" w:rsidRDefault="00550B44" w:rsidP="00692FE9">
                        <w:r w:rsidRPr="00470F82">
                          <w:t xml:space="preserve">Zhang Z., Zhu D. Experimental research on the localized electrochemical micromachining. Russkii zhurnal elektrokhimii. [Russian Journal of Electrochemistry], 2008, vol. 44, no. 8, pp. 926-930. doi: 10.1134/S1023193508080077 </w:t>
                        </w:r>
                      </w:p>
                      <w:p w:rsidR="00550B44" w:rsidRPr="00470F82" w:rsidRDefault="00550B44" w:rsidP="00692FE9">
                        <w:r w:rsidRPr="00470F82">
                          <w:t>Astakhov M.V., Tagantsev T.V. Experimental study of the strength of joints "steel-composite". Trudy MGTU «Matematicheskoe modelirovanie slozhnykh tekhnicheskikh sistem» [Proc. of the Bauman MSTU “Mathematical Modeling of Complex Technical Systems”], 2006, no. 593, pp. 125-130. (In Russ.).</w:t>
                        </w:r>
                      </w:p>
                      <w:p w:rsidR="00550B44" w:rsidRPr="00470F82" w:rsidRDefault="00550B44" w:rsidP="00692FE9">
                        <w:r w:rsidRPr="00470F82">
                          <w:t>Usmanov T.S., Gusmanov A.A., Mullagalin I.Z. [et al.] Features of the design of field development with the use of hydraulic fracturing. Trudy 6 Mezhdunarodnogo Simpoziuma “Novye resursosberegayushchie tekhnologii nedropol'zovaniya i povysheniya neftegazootdachi” [Proc. 6th Int. Symp. “New energy saving subsoil technologies and the increasing of the oil and gas impact”]. Moscow, 2007, pp. 267-272. (In Russ.).</w:t>
                        </w:r>
                      </w:p>
                      <w:p w:rsidR="00550B44" w:rsidRPr="00020E4E" w:rsidRDefault="00550B44" w:rsidP="00692FE9">
                        <w:r w:rsidRPr="00470F82">
                          <w:t xml:space="preserve">Nenashev M.F. Poslednee pravitel’stvo SSSR [Last government of the USSR]. </w:t>
                        </w:r>
                        <w:r w:rsidRPr="00020E4E">
                          <w:t>Moscow, Krom Publ., 1993. 221 p. (In Russ.).</w:t>
                        </w:r>
                      </w:p>
                      <w:p w:rsidR="00550B44" w:rsidRPr="00020E4E" w:rsidRDefault="00550B44" w:rsidP="00692FE9">
                        <w:r w:rsidRPr="00470F82">
                          <w:t xml:space="preserve">Lindorf L.S., Mamikoniants L.G. Ekspluatatsiia turbogeneratorov s neposredstvennym okhlazhdeniem [Operation of turbine generators with direct cooling]. </w:t>
                        </w:r>
                        <w:r w:rsidRPr="00020E4E">
                          <w:t>Moscow, Energiia Publ., 1972. 352 p. (In Russ.).</w:t>
                        </w:r>
                      </w:p>
                      <w:p w:rsidR="00550B44" w:rsidRPr="00020E4E" w:rsidRDefault="00550B44" w:rsidP="00692FE9">
                        <w:r w:rsidRPr="00470F82">
                          <w:t xml:space="preserve">Kanevskaya R.D. Matematicheskoe modelirovanie gidrodinamicheskikh protsessov razrabotki mestorozhdenii uglevodorodov [Mathematical modeling of hydrodynamic processes of hydrocarbon deposit development]. </w:t>
                        </w:r>
                        <w:r w:rsidRPr="00020E4E">
                          <w:t>Izhevsk, 2002. 140 p. (In Russ.).</w:t>
                        </w:r>
                      </w:p>
                      <w:p w:rsidR="00550B44" w:rsidRPr="002A48EB" w:rsidRDefault="00550B44" w:rsidP="00692FE9">
                        <w:r w:rsidRPr="00470F82">
                          <w:t xml:space="preserve">Izvekov V.I., Serikhin N.A., Abramov A.I. Proektirovanie </w:t>
                        </w:r>
                        <w:r w:rsidRPr="00B230C5">
                          <w:t>turbogeneratorov</w:t>
                        </w:r>
                        <w:r w:rsidRPr="00470F82">
                          <w:t xml:space="preserve"> [Design of turbo-generators]. </w:t>
                        </w:r>
                        <w:r w:rsidRPr="004A3611">
                          <w:t>Moscow, MEI Publ., 2005, 440 p. (In Russ.).</w:t>
                        </w:r>
                      </w:p>
                      <w:p w:rsidR="00550B44" w:rsidRPr="00B230C5" w:rsidRDefault="00550B44" w:rsidP="00692FE9">
                        <w:r w:rsidRPr="004A3611">
                          <w:t xml:space="preserve">Latyshev, V.N., Tribologiya rezaniya. Kn. 1: Friktsionnye protsessy </w:t>
                        </w:r>
                        <w:r w:rsidRPr="00B230C5">
                          <w:t>pri rezanie metallov (Tribology of Cutting, Vol. 1: Frictional Processes in Metal Cutting), Ivanovo: Ivanovskii Gos. Univ., 2009. (In Russ.).</w:t>
                        </w:r>
                      </w:p>
                      <w:p w:rsidR="00550B44" w:rsidRPr="00470F82" w:rsidRDefault="00550B44" w:rsidP="00692FE9">
                        <w:r w:rsidRPr="00B230C5">
                          <w:br w:type="column"/>
                          <w:t>Timoshenko S.P., Young D.H., Weaver W. Vibration problems in engineering</w:t>
                        </w:r>
                        <w:r w:rsidRPr="00470F82">
                          <w:t>. 4th ed. New York, Wiley, 1974. 521 p. (Russ. ed.: Timoshenko S.P., Iang D.Kh., Uiver U. Kolebaniia v inzhenernom dele. Moscow, Mashinostroenie Publ., 1985. 472 p.).</w:t>
                        </w:r>
                      </w:p>
                      <w:p w:rsidR="00550B44" w:rsidRPr="00470F82" w:rsidRDefault="00550B44" w:rsidP="00692FE9">
                        <w:r w:rsidRPr="00470F82">
                          <w:t>Brooking A., Jones P., Cox F. Expert systems. Principles and case studies. Chapman and Hall, 1984. 231 p. (Russ. ed.: Bruking A., Dzhons P., Koks F. Ekspertnye sistemy. Printsipy raboty i primery. Moscow, Radio i sviaz' Publ., 1987. 224 p.).</w:t>
                        </w:r>
                      </w:p>
                      <w:p w:rsidR="00550B44" w:rsidRPr="00470F82" w:rsidRDefault="00550B44" w:rsidP="00692FE9">
                        <w:r w:rsidRPr="00470F82">
                          <w:t>Latypov A.R., Khasanov M.M., Baikov V.A. Geology and Production (NGT GiD). The Certificate on official registration of the computer program. No. 2004611198, 2004. ((In Russ.), unpublished).</w:t>
                        </w:r>
                      </w:p>
                      <w:p w:rsidR="00550B44" w:rsidRPr="00470F82" w:rsidRDefault="00550B44" w:rsidP="00692FE9">
                        <w:r w:rsidRPr="00470F82">
                          <w:t>Semenov V.I. Matematicheskoe modelirovanie plazmy v sisteme kompaktnyi tor. Diss. dokt. fiz.-mat. nauk [Mathematical modeling of the plasma in the compact torus. Dr. phys. and math. sci. diss.]. Moscow, 2003. 272 p. (In Russ.).</w:t>
                        </w:r>
                      </w:p>
                      <w:p w:rsidR="00550B44" w:rsidRPr="00470F82" w:rsidRDefault="00550B44" w:rsidP="00692FE9">
                        <w:r w:rsidRPr="00470F82">
                          <w:t>GOST 8.586.5–2005. Metodika vypolneniia izmerenii. Izmerenie raskhoda i kolichestva zhidkostei i gazov s pomoshch'iu standartnykh suzhaiushchikh ustroistv [State Standard 8.586.5 – 2005. Method of measurement. Measurement of flow rate and volume of liquids and gases by means of orifice devices]. Moscow, Standartinform Publ., 2007. 10 p. (In Russ.).</w:t>
                        </w:r>
                      </w:p>
                      <w:p w:rsidR="00550B44" w:rsidRPr="00470F82" w:rsidRDefault="00550B44" w:rsidP="00692FE9">
                        <w:r w:rsidRPr="00470F82">
                          <w:t>Palkin M.V. Sposob orientirovaniia po krenu letatel'nogo apparata s opticheskoi golovkoi samonavedeniia [The way to orient on the roll of aircraft with optical homing head]. Patent RF, no. 2280590, 2006.</w:t>
                        </w:r>
                      </w:p>
                    </w:sdtContent>
                  </w:sdt>
                  <w:p w:rsidR="00550B44" w:rsidRPr="00B230C5" w:rsidRDefault="00000000" w:rsidP="00692FE9"/>
                </w:tc>
              </w:tr>
            </w:tbl>
          </w:sdtContent>
        </w:sdt>
        <w:p w:rsidR="002B3866" w:rsidRDefault="002B3866"/>
      </w:docPartBody>
    </w:docPart>
    <w:docPart>
      <w:docPartPr>
        <w:name w:val="B783DD841DC3460E9CCD1B73F599F0CE"/>
        <w:category>
          <w:name w:val="Общие"/>
          <w:gallery w:val="placeholder"/>
        </w:category>
        <w:types>
          <w:type w:val="bbPlcHdr"/>
        </w:types>
        <w:behaviors>
          <w:behavior w:val="content"/>
        </w:behaviors>
        <w:guid w:val="{55F1D43F-FE12-4853-BEB9-0C6B328C98C5}"/>
      </w:docPartPr>
      <w:docPartBody>
        <w:p w:rsidR="002B3866" w:rsidRDefault="00550B44" w:rsidP="00550B44">
          <w:pPr>
            <w:pStyle w:val="B783DD841DC3460E9CCD1B73F599F0CE"/>
          </w:pPr>
          <w:r w:rsidRPr="00572CAA">
            <w:rPr>
              <w:rStyle w:val="20"/>
            </w:rPr>
            <w:t>Место для ввода текста.</w:t>
          </w:r>
        </w:p>
      </w:docPartBody>
    </w:docPart>
    <w:docPart>
      <w:docPartPr>
        <w:name w:val="1360E028BD214B9EA7C11CCFF9A2F5E5"/>
        <w:category>
          <w:name w:val="Общие"/>
          <w:gallery w:val="placeholder"/>
        </w:category>
        <w:types>
          <w:type w:val="bbPlcHdr"/>
        </w:types>
        <w:behaviors>
          <w:behavior w:val="content"/>
        </w:behaviors>
        <w:guid w:val="{98DD80B8-C2E8-43EA-9F18-533837EBA9AC}"/>
      </w:docPartPr>
      <w:docPartBody>
        <w:p w:rsidR="002B3866" w:rsidRDefault="00550B44" w:rsidP="00550B44">
          <w:pPr>
            <w:pStyle w:val="1360E028BD214B9EA7C11CCFF9A2F5E5"/>
          </w:pPr>
          <w:r w:rsidRPr="00572CAA">
            <w:rPr>
              <w:rStyle w:val="20"/>
            </w:rPr>
            <w:t>Место для ввода текста.</w:t>
          </w:r>
        </w:p>
      </w:docPartBody>
    </w:docPart>
    <w:docPart>
      <w:docPartPr>
        <w:name w:val="E09943A40B034C739858C9876DEF91A6"/>
        <w:category>
          <w:name w:val="Общие"/>
          <w:gallery w:val="placeholder"/>
        </w:category>
        <w:types>
          <w:type w:val="bbPlcHdr"/>
        </w:types>
        <w:behaviors>
          <w:behavior w:val="content"/>
        </w:behaviors>
        <w:guid w:val="{F6C1AEBD-082D-45C5-88FC-769BAE75DE5E}"/>
      </w:docPartPr>
      <w:docPartBody>
        <w:p w:rsidR="002B3866" w:rsidRDefault="00550B44" w:rsidP="00550B44">
          <w:pPr>
            <w:pStyle w:val="E09943A40B034C739858C9876DEF91A6"/>
          </w:pPr>
          <w:r w:rsidRPr="00572CAA">
            <w:rPr>
              <w:rStyle w:val="20"/>
            </w:rPr>
            <w:t>Место для ввода текста.</w:t>
          </w:r>
        </w:p>
      </w:docPartBody>
    </w:docPart>
    <w:docPart>
      <w:docPartPr>
        <w:name w:val="77E28DD487C64F26B5761A9CCAC9E2A6"/>
        <w:category>
          <w:name w:val="Общие"/>
          <w:gallery w:val="placeholder"/>
        </w:category>
        <w:types>
          <w:type w:val="bbPlcHdr"/>
        </w:types>
        <w:behaviors>
          <w:behavior w:val="content"/>
        </w:behaviors>
        <w:guid w:val="{57E8BCE0-BADE-4556-88C3-ABFD1EBED987}"/>
      </w:docPartPr>
      <w:docPartBody>
        <w:p w:rsidR="002B3866" w:rsidRDefault="00550B44" w:rsidP="00550B44">
          <w:pPr>
            <w:pStyle w:val="77E28DD487C64F26B5761A9CCAC9E2A6"/>
          </w:pPr>
          <w:r w:rsidRPr="0054350B">
            <w:rPr>
              <w:rStyle w:val="20"/>
            </w:rPr>
            <w:t>Выберите стандартный блок.</w:t>
          </w:r>
        </w:p>
      </w:docPartBody>
    </w:docPart>
    <w:docPart>
      <w:docPartPr>
        <w:name w:val="4E24D14B56004622B333BEF10086DDBE"/>
        <w:category>
          <w:name w:val="Общие"/>
          <w:gallery w:val="placeholder"/>
        </w:category>
        <w:types>
          <w:type w:val="bbPlcHdr"/>
        </w:types>
        <w:behaviors>
          <w:behavior w:val="content"/>
        </w:behaviors>
        <w:guid w:val="{E9A378B3-131A-4FE0-AFCF-DE4E60A89E03}"/>
      </w:docPartPr>
      <w:docPartBody>
        <w:p w:rsidR="002B3866" w:rsidRDefault="00550B44" w:rsidP="00550B44">
          <w:pPr>
            <w:pStyle w:val="4E24D14B56004622B333BEF10086DDBE"/>
          </w:pPr>
          <w:r w:rsidRPr="0054350B">
            <w:rPr>
              <w:rStyle w:val="20"/>
            </w:rPr>
            <w:t>Выберите стандартный блок.</w:t>
          </w:r>
        </w:p>
      </w:docPartBody>
    </w:docPart>
    <w:docPart>
      <w:docPartPr>
        <w:name w:val="0F7A6E8B0F9B4E86A4142D85D46860F1"/>
        <w:category>
          <w:name w:val="Общие"/>
          <w:gallery w:val="placeholder"/>
        </w:category>
        <w:types>
          <w:type w:val="bbPlcHdr"/>
        </w:types>
        <w:behaviors>
          <w:behavior w:val="content"/>
        </w:behaviors>
        <w:guid w:val="{46142390-7A15-46F7-A18E-326BE81D0016}"/>
      </w:docPartPr>
      <w:docPartBody>
        <w:p w:rsidR="00AD4A1F" w:rsidRDefault="00961418" w:rsidP="00961418">
          <w:pPr>
            <w:pStyle w:val="0F7A6E8B0F9B4E86A4142D85D46860F1"/>
          </w:pPr>
          <w:r w:rsidRPr="00EA1D39">
            <w:rPr>
              <w:rStyle w:val="20"/>
            </w:rPr>
            <w:t>Click to enter "Аннотация"</w:t>
          </w:r>
        </w:p>
      </w:docPartBody>
    </w:docPart>
    <w:docPart>
      <w:docPartPr>
        <w:name w:val="CE8324DAAFE7470AACA3826D7B0CFD1A"/>
        <w:category>
          <w:name w:val="Общие"/>
          <w:gallery w:val="placeholder"/>
        </w:category>
        <w:types>
          <w:type w:val="bbPlcHdr"/>
        </w:types>
        <w:behaviors>
          <w:behavior w:val="content"/>
        </w:behaviors>
        <w:guid w:val="{91A3377B-13E9-46FA-BE84-BD209600E8A5}"/>
      </w:docPartPr>
      <w:docPartBody>
        <w:p w:rsidR="00BB1F0B" w:rsidRDefault="00791137" w:rsidP="00791137">
          <w:pPr>
            <w:pStyle w:val="CE8324DAAFE7470AACA3826D7B0CFD1A"/>
          </w:pPr>
          <w:r w:rsidRPr="00572CAA">
            <w:rPr>
              <w:rStyle w:val="20"/>
            </w:rPr>
            <w:t>Место для ввода текста.</w:t>
          </w:r>
        </w:p>
      </w:docPartBody>
    </w:docPart>
    <w:docPart>
      <w:docPartPr>
        <w:name w:val="Список литературы (русский язык)"/>
        <w:style w:val="Список источников"/>
        <w:category>
          <w:name w:val="Литература"/>
          <w:gallery w:val="autoTxt"/>
        </w:category>
        <w:behaviors>
          <w:behavior w:val="content"/>
        </w:behaviors>
        <w:guid w:val="{404FC664-D155-46B6-8308-E7BB12A5B4AB}"/>
      </w:docPartPr>
      <w:docPartBody>
        <w:p w:rsidR="00F65F44" w:rsidRDefault="00F65F44" w:rsidP="009E7949">
          <w:pPr>
            <w:tabs>
              <w:tab w:val="left" w:pos="540"/>
            </w:tabs>
          </w:pPr>
          <w:r>
            <w:t>Ссылка1</w:t>
          </w:r>
        </w:p>
        <w:p w:rsidR="009E7949" w:rsidRDefault="00F65F44" w:rsidP="00F65F44">
          <w:pPr>
            <w:pStyle w:val="a6"/>
          </w:pPr>
          <w:r>
            <w:t>Ссылка2</w:t>
          </w:r>
        </w:p>
      </w:docPartBody>
    </w:docPart>
    <w:docPart>
      <w:docPartPr>
        <w:name w:val="Список литературы (англ. язык)"/>
        <w:style w:val="RefList"/>
        <w:category>
          <w:name w:val="Reflist"/>
          <w:gallery w:val="autoTxt"/>
        </w:category>
        <w:behaviors>
          <w:behavior w:val="content"/>
        </w:behaviors>
        <w:guid w:val="{7C6C9B75-A41A-4803-B95B-C23919B05DE8}"/>
      </w:docPartPr>
      <w:docPartBody>
        <w:p w:rsidR="00F65F44" w:rsidRDefault="00F65F44" w:rsidP="009E7949">
          <w:r>
            <w:t>Ref1</w:t>
          </w:r>
        </w:p>
        <w:p w:rsidR="009E7949" w:rsidRDefault="00F65F44">
          <w:r>
            <w:t>Ref2</w:t>
          </w:r>
        </w:p>
      </w:docPartBody>
    </w:docPart>
    <w:docPart>
      <w:docPartPr>
        <w:name w:val="EC91FEAA8DB44EC1831C9F6CC449B3D7"/>
        <w:category>
          <w:name w:val="Общие"/>
          <w:gallery w:val="placeholder"/>
        </w:category>
        <w:types>
          <w:type w:val="bbPlcHdr"/>
        </w:types>
        <w:behaviors>
          <w:behavior w:val="content"/>
        </w:behaviors>
        <w:guid w:val="{0F927FFD-1DF4-457E-B971-19C48E4029B5}"/>
      </w:docPartPr>
      <w:docPartBody>
        <w:p w:rsidR="00B61E7D" w:rsidRDefault="00B61E7D" w:rsidP="00B61E7D">
          <w:pPr>
            <w:pStyle w:val="EC91FEAA8DB44EC1831C9F6CC449B3D7"/>
          </w:pPr>
          <w:r w:rsidRPr="00C77648">
            <w:rPr>
              <w:rStyle w:val="20"/>
            </w:rPr>
            <w:t>Место для ввода текста.</w:t>
          </w:r>
        </w:p>
      </w:docPartBody>
    </w:docPart>
    <w:docPart>
      <w:docPartPr>
        <w:name w:val="12F46F6553F641B2931EF28051CBBCBF"/>
        <w:category>
          <w:name w:val="Общие"/>
          <w:gallery w:val="placeholder"/>
        </w:category>
        <w:types>
          <w:type w:val="bbPlcHdr"/>
        </w:types>
        <w:behaviors>
          <w:behavior w:val="content"/>
        </w:behaviors>
        <w:guid w:val="{8F4CB832-D5B9-446B-806C-C7E4D511A997}"/>
      </w:docPartPr>
      <w:docPartBody>
        <w:p w:rsidR="00B61E7D" w:rsidRDefault="00B61E7D" w:rsidP="00B61E7D">
          <w:pPr>
            <w:pStyle w:val="12F46F6553F641B2931EF28051CBBCBF"/>
          </w:pPr>
          <w:r w:rsidRPr="00C77648">
            <w:rPr>
              <w:rStyle w:val="20"/>
            </w:rPr>
            <w:t>Место для ввода текста.</w:t>
          </w:r>
        </w:p>
      </w:docPartBody>
    </w:docPart>
    <w:docPart>
      <w:docPartPr>
        <w:name w:val="75C885B7D8294404A916CB7924FAF7EE"/>
        <w:category>
          <w:name w:val="Общие"/>
          <w:gallery w:val="placeholder"/>
        </w:category>
        <w:types>
          <w:type w:val="bbPlcHdr"/>
        </w:types>
        <w:behaviors>
          <w:behavior w:val="content"/>
        </w:behaviors>
        <w:guid w:val="{37D5280D-DFF0-4542-866C-D97BAF305E68}"/>
      </w:docPartPr>
      <w:docPartBody>
        <w:p w:rsidR="00B61E7D" w:rsidRDefault="00B61E7D" w:rsidP="00B61E7D">
          <w:pPr>
            <w:pStyle w:val="75C885B7D8294404A916CB7924FAF7EE"/>
          </w:pPr>
          <w:r w:rsidRPr="00C77648">
            <w:rPr>
              <w:rStyle w:val="20"/>
            </w:rPr>
            <w:t>Место для ввода текста.</w:t>
          </w:r>
        </w:p>
      </w:docPartBody>
    </w:docPart>
    <w:docPart>
      <w:docPartPr>
        <w:name w:val="04731A428DC54A55A16D73677ACB3FE0"/>
        <w:category>
          <w:name w:val="Общие"/>
          <w:gallery w:val="placeholder"/>
        </w:category>
        <w:types>
          <w:type w:val="bbPlcHdr"/>
        </w:types>
        <w:behaviors>
          <w:behavior w:val="content"/>
        </w:behaviors>
        <w:guid w:val="{ED098592-4EB0-47FB-9AFD-2D0DED399402}"/>
      </w:docPartPr>
      <w:docPartBody>
        <w:p w:rsidR="00BA15B9" w:rsidRDefault="00B61E7D" w:rsidP="00B61E7D">
          <w:pPr>
            <w:pStyle w:val="04731A428DC54A55A16D73677ACB3FE0"/>
          </w:pPr>
          <w:r w:rsidRPr="00C77648">
            <w:rPr>
              <w:rStyle w:val="20"/>
            </w:rPr>
            <w:t>Место для ввода текста.</w:t>
          </w:r>
        </w:p>
      </w:docPartBody>
    </w:docPart>
    <w:docPart>
      <w:docPartPr>
        <w:name w:val="6CC137ECAC4B433FB4C953B859B5EF8D"/>
        <w:category>
          <w:name w:val="Общие"/>
          <w:gallery w:val="placeholder"/>
        </w:category>
        <w:types>
          <w:type w:val="bbPlcHdr"/>
        </w:types>
        <w:behaviors>
          <w:behavior w:val="content"/>
        </w:behaviors>
        <w:guid w:val="{0996FF69-087B-409B-A971-4CE7AE147F9B}"/>
      </w:docPartPr>
      <w:docPartBody>
        <w:p w:rsidR="00BA15B9" w:rsidRDefault="00B61E7D" w:rsidP="00B61E7D">
          <w:pPr>
            <w:pStyle w:val="6CC137ECAC4B433FB4C953B859B5EF8D1"/>
          </w:pPr>
          <w:r w:rsidRPr="007913FA">
            <w:rPr>
              <w:rStyle w:val="20"/>
            </w:rPr>
            <w:t>Выберите элемент.</w:t>
          </w:r>
          <w:r>
            <w:rPr>
              <w:rStyle w:val="20"/>
            </w:rPr>
            <w:t xml:space="preserve"> </w:t>
          </w:r>
          <w:r w:rsidRPr="007913FA">
            <w:rPr>
              <w:rStyle w:val="20"/>
            </w:rPr>
            <w:t>Можно ввести свои данные</w:t>
          </w:r>
        </w:p>
      </w:docPartBody>
    </w:docPart>
    <w:docPart>
      <w:docPartPr>
        <w:name w:val="D408CCD008C04DF3A451F80C5F776D1B"/>
        <w:category>
          <w:name w:val="Общие"/>
          <w:gallery w:val="placeholder"/>
        </w:category>
        <w:types>
          <w:type w:val="bbPlcHdr"/>
        </w:types>
        <w:behaviors>
          <w:behavior w:val="content"/>
        </w:behaviors>
        <w:guid w:val="{8942B21C-94B4-4822-A2ED-92888344D2C8}"/>
      </w:docPartPr>
      <w:docPartBody>
        <w:p w:rsidR="00BA15B9" w:rsidRDefault="00B61E7D" w:rsidP="00B61E7D">
          <w:pPr>
            <w:pStyle w:val="D408CCD008C04DF3A451F80C5F776D1B"/>
          </w:pPr>
          <w:r w:rsidRPr="007913FA">
            <w:rPr>
              <w:rStyle w:val="20"/>
            </w:rPr>
            <w:t>Выберите элемент.</w:t>
          </w:r>
          <w:r>
            <w:rPr>
              <w:rStyle w:val="20"/>
            </w:rPr>
            <w:t xml:space="preserve"> </w:t>
          </w:r>
          <w:r w:rsidRPr="007913FA">
            <w:rPr>
              <w:rStyle w:val="20"/>
            </w:rPr>
            <w:t>Можно ввести свои данные</w:t>
          </w:r>
        </w:p>
      </w:docPartBody>
    </w:docPart>
    <w:docPart>
      <w:docPartPr>
        <w:name w:val="31FFD4A7FF5A4101A11FB1532DDEB7C0"/>
        <w:category>
          <w:name w:val="Общие"/>
          <w:gallery w:val="placeholder"/>
        </w:category>
        <w:types>
          <w:type w:val="bbPlcHdr"/>
        </w:types>
        <w:behaviors>
          <w:behavior w:val="content"/>
        </w:behaviors>
        <w:guid w:val="{9DA4EB8E-4EFC-4325-8AA8-30A17B9E1A83}"/>
      </w:docPartPr>
      <w:docPartBody>
        <w:p w:rsidR="00BA15B9" w:rsidRDefault="00B61E7D" w:rsidP="00B61E7D">
          <w:pPr>
            <w:pStyle w:val="31FFD4A7FF5A4101A11FB1532DDEB7C0"/>
          </w:pPr>
          <w:r w:rsidRPr="007913FA">
            <w:rPr>
              <w:rStyle w:val="20"/>
            </w:rPr>
            <w:t>Выберите элемент.</w:t>
          </w:r>
          <w:r>
            <w:rPr>
              <w:rStyle w:val="20"/>
            </w:rPr>
            <w:t xml:space="preserve"> </w:t>
          </w:r>
          <w:r w:rsidRPr="007913FA">
            <w:rPr>
              <w:rStyle w:val="20"/>
            </w:rPr>
            <w:t>Можно ввести свои данные</w:t>
          </w:r>
        </w:p>
      </w:docPartBody>
    </w:docPart>
    <w:docPart>
      <w:docPartPr>
        <w:name w:val="EAC77D115C0E4E7C8BF13BC378513BC3"/>
        <w:category>
          <w:name w:val="Общие"/>
          <w:gallery w:val="placeholder"/>
        </w:category>
        <w:types>
          <w:type w:val="bbPlcHdr"/>
        </w:types>
        <w:behaviors>
          <w:behavior w:val="content"/>
        </w:behaviors>
        <w:guid w:val="{EBF325FA-C9F2-43F1-B9FA-208E4FB35528}"/>
      </w:docPartPr>
      <w:docPartBody>
        <w:p w:rsidR="00A02782" w:rsidRDefault="00CC3441" w:rsidP="00CC3441">
          <w:pPr>
            <w:pStyle w:val="EAC77D115C0E4E7C8BF13BC378513BC3"/>
          </w:pPr>
          <w:r w:rsidRPr="00572CAA">
            <w:rPr>
              <w:rStyle w:val="20"/>
            </w:rPr>
            <w:t>Место для ввода текста.</w:t>
          </w:r>
        </w:p>
      </w:docPartBody>
    </w:docPart>
    <w:docPart>
      <w:docPartPr>
        <w:name w:val="98918687D1804E309179B759A5BAF37B"/>
        <w:category>
          <w:name w:val="Общие"/>
          <w:gallery w:val="placeholder"/>
        </w:category>
        <w:types>
          <w:type w:val="bbPlcHdr"/>
        </w:types>
        <w:behaviors>
          <w:behavior w:val="content"/>
        </w:behaviors>
        <w:guid w:val="{99786B09-184F-4FEB-93C6-C2C01E070D2B}"/>
      </w:docPartPr>
      <w:docPartBody>
        <w:p w:rsidR="00A02782" w:rsidRDefault="00CC3441" w:rsidP="00CC3441">
          <w:pPr>
            <w:pStyle w:val="98918687D1804E309179B759A5BAF37B"/>
          </w:pPr>
          <w:r w:rsidRPr="00572CAA">
            <w:rPr>
              <w:rStyle w:val="20"/>
            </w:rPr>
            <w:t>Место для ввода текста.</w:t>
          </w:r>
        </w:p>
      </w:docPartBody>
    </w:docPart>
    <w:docPart>
      <w:docPartPr>
        <w:name w:val="E7C21719AA394A438EBAB17389AF35BC"/>
        <w:category>
          <w:name w:val="Общие"/>
          <w:gallery w:val="placeholder"/>
        </w:category>
        <w:types>
          <w:type w:val="bbPlcHdr"/>
        </w:types>
        <w:behaviors>
          <w:behavior w:val="content"/>
        </w:behaviors>
        <w:guid w:val="{5E60F351-6DC0-4032-AF48-0425D303F528}"/>
      </w:docPartPr>
      <w:docPartBody>
        <w:p w:rsidR="00A02782" w:rsidRDefault="00CC3441" w:rsidP="00CC3441">
          <w:pPr>
            <w:pStyle w:val="E7C21719AA394A438EBAB17389AF35BC"/>
          </w:pPr>
          <w:r w:rsidRPr="00572CAA">
            <w:rPr>
              <w:rStyle w:val="20"/>
            </w:rPr>
            <w:t>Место для ввода текста.</w:t>
          </w:r>
        </w:p>
      </w:docPartBody>
    </w:docPart>
    <w:docPart>
      <w:docPartPr>
        <w:name w:val="E5DC9F44D79048FD8D529A91874B44DB"/>
        <w:category>
          <w:name w:val="Общие"/>
          <w:gallery w:val="placeholder"/>
        </w:category>
        <w:types>
          <w:type w:val="bbPlcHdr"/>
        </w:types>
        <w:behaviors>
          <w:behavior w:val="content"/>
        </w:behaviors>
        <w:guid w:val="{7FC9EACE-34A8-44F3-AA1A-8A8C144EABA4}"/>
      </w:docPartPr>
      <w:docPartBody>
        <w:p w:rsidR="00A02782" w:rsidRDefault="00CC3441" w:rsidP="00CC3441">
          <w:pPr>
            <w:pStyle w:val="E5DC9F44D79048FD8D529A91874B44DB"/>
          </w:pPr>
          <w:r w:rsidRPr="00572CAA">
            <w:rPr>
              <w:rStyle w:val="20"/>
            </w:rPr>
            <w:t>Место для ввода текста.</w:t>
          </w:r>
        </w:p>
      </w:docPartBody>
    </w:docPart>
    <w:docPart>
      <w:docPartPr>
        <w:name w:val="67F01432D565445D9A25AE3793CCF59C"/>
        <w:category>
          <w:name w:val="Общие"/>
          <w:gallery w:val="placeholder"/>
        </w:category>
        <w:types>
          <w:type w:val="bbPlcHdr"/>
        </w:types>
        <w:behaviors>
          <w:behavior w:val="content"/>
        </w:behaviors>
        <w:guid w:val="{70670121-66C1-41EA-963E-06EBCC50F1A8}"/>
      </w:docPartPr>
      <w:docPartBody>
        <w:p w:rsidR="00A02782" w:rsidRDefault="006A171C" w:rsidP="00526E2B">
          <w:pPr>
            <w:pStyle w:val="67F01432D565445D9A25AE3793CCF59C"/>
          </w:pPr>
          <w:r w:rsidRPr="00AD1BDB">
            <w:t>Выберите тип статьи.</w:t>
          </w:r>
        </w:p>
      </w:docPartBody>
    </w:docPart>
    <w:docPart>
      <w:docPartPr>
        <w:name w:val="79BA945B4D3B47FC9065F8B15ECD04CA"/>
        <w:category>
          <w:name w:val="Общие"/>
          <w:gallery w:val="placeholder"/>
        </w:category>
        <w:types>
          <w:type w:val="bbPlcHdr"/>
        </w:types>
        <w:behaviors>
          <w:behavior w:val="content"/>
        </w:behaviors>
        <w:guid w:val="{8E55A9A0-8DED-4CCF-AB74-4107B8AAB77B}"/>
      </w:docPartPr>
      <w:docPartBody>
        <w:p w:rsidR="00A02782" w:rsidRDefault="00CC3441" w:rsidP="00CC3441">
          <w:pPr>
            <w:pStyle w:val="79BA945B4D3B47FC9065F8B15ECD04CA"/>
          </w:pPr>
          <w:r w:rsidRPr="00DE262D">
            <w:rPr>
              <w:rStyle w:val="20"/>
            </w:rPr>
            <w:t>Click to enter "УДК"</w:t>
          </w:r>
        </w:p>
      </w:docPartBody>
    </w:docPart>
    <w:docPart>
      <w:docPartPr>
        <w:name w:val="80A9481216E24B79B4055F9157B5C189"/>
        <w:category>
          <w:name w:val="Общие"/>
          <w:gallery w:val="placeholder"/>
        </w:category>
        <w:types>
          <w:type w:val="bbPlcHdr"/>
        </w:types>
        <w:behaviors>
          <w:behavior w:val="content"/>
        </w:behaviors>
        <w:guid w:val="{950337AC-A5E7-4475-9ED2-1540D2D50A94}"/>
      </w:docPartPr>
      <w:docPartBody>
        <w:p w:rsidR="00A02782" w:rsidRDefault="00CC3441" w:rsidP="00CC3441">
          <w:pPr>
            <w:pStyle w:val="80A9481216E24B79B4055F9157B5C189"/>
          </w:pPr>
          <w:r w:rsidRPr="00EB5949">
            <w:rPr>
              <w:rStyle w:val="20"/>
            </w:rPr>
            <w:t>Место для ввода текста.</w:t>
          </w:r>
        </w:p>
      </w:docPartBody>
    </w:docPart>
    <w:docPart>
      <w:docPartPr>
        <w:name w:val="74A8479EFC4D45E98500F49A3AD6B67E"/>
        <w:category>
          <w:name w:val="Общие"/>
          <w:gallery w:val="placeholder"/>
        </w:category>
        <w:types>
          <w:type w:val="bbPlcHdr"/>
        </w:types>
        <w:behaviors>
          <w:behavior w:val="content"/>
        </w:behaviors>
        <w:guid w:val="{C438065E-A476-4CD6-A89A-05209DE7D639}"/>
      </w:docPartPr>
      <w:docPartBody>
        <w:p w:rsidR="00A02782" w:rsidRDefault="00CC3441" w:rsidP="00CC3441">
          <w:pPr>
            <w:pStyle w:val="74A8479EFC4D45E98500F49A3AD6B67E"/>
          </w:pPr>
          <w:r w:rsidRPr="00C77648">
            <w:rPr>
              <w:rStyle w:val="20"/>
            </w:rPr>
            <w:t>Место для ввода текста.</w:t>
          </w:r>
        </w:p>
      </w:docPartBody>
    </w:docPart>
    <w:docPart>
      <w:docPartPr>
        <w:name w:val="E27BA54EF51B4734BF2F6060CEF50851"/>
        <w:category>
          <w:name w:val="Общие"/>
          <w:gallery w:val="placeholder"/>
        </w:category>
        <w:types>
          <w:type w:val="bbPlcHdr"/>
        </w:types>
        <w:behaviors>
          <w:behavior w:val="content"/>
        </w:behaviors>
        <w:guid w:val="{C6689AD4-4464-406F-B270-96CB2C2781F5}"/>
      </w:docPartPr>
      <w:docPartBody>
        <w:p w:rsidR="00A02782" w:rsidRDefault="00CC3441" w:rsidP="00CC3441">
          <w:pPr>
            <w:pStyle w:val="E27BA54EF51B4734BF2F6060CEF50851"/>
          </w:pPr>
          <w:r w:rsidRPr="00C77648">
            <w:rPr>
              <w:rStyle w:val="20"/>
            </w:rPr>
            <w:t>Место для ввода текста.</w:t>
          </w:r>
        </w:p>
      </w:docPartBody>
    </w:docPart>
    <w:docPart>
      <w:docPartPr>
        <w:name w:val="60EC9B5866754636995F59D79D401729"/>
        <w:category>
          <w:name w:val="Общие"/>
          <w:gallery w:val="placeholder"/>
        </w:category>
        <w:types>
          <w:type w:val="bbPlcHdr"/>
        </w:types>
        <w:behaviors>
          <w:behavior w:val="content"/>
        </w:behaviors>
        <w:guid w:val="{3738A05B-D567-4130-BEA8-BFEEB7CFA5DA}"/>
      </w:docPartPr>
      <w:docPartBody>
        <w:p w:rsidR="00A02782" w:rsidRDefault="00CC3441" w:rsidP="00CC3441">
          <w:pPr>
            <w:pStyle w:val="60EC9B5866754636995F59D79D401729"/>
          </w:pPr>
          <w:r w:rsidRPr="00572CAA">
            <w:rPr>
              <w:rStyle w:val="20"/>
            </w:rPr>
            <w:t>Место для ввода текста.</w:t>
          </w:r>
        </w:p>
      </w:docPartBody>
    </w:docPart>
    <w:docPart>
      <w:docPartPr>
        <w:name w:val="E6F587BF1823468CBF87409B34988DEE"/>
        <w:category>
          <w:name w:val="Общие"/>
          <w:gallery w:val="placeholder"/>
        </w:category>
        <w:types>
          <w:type w:val="bbPlcHdr"/>
        </w:types>
        <w:behaviors>
          <w:behavior w:val="content"/>
        </w:behaviors>
        <w:guid w:val="{009BF99A-16F8-4FA7-B5BC-B9B9737FF215}"/>
      </w:docPartPr>
      <w:docPartBody>
        <w:p w:rsidR="00A02782" w:rsidRDefault="00CC3441" w:rsidP="00CC3441">
          <w:pPr>
            <w:pStyle w:val="E6F587BF1823468CBF87409B34988DEE"/>
          </w:pPr>
          <w:r w:rsidRPr="00EA1D39">
            <w:rPr>
              <w:rStyle w:val="20"/>
            </w:rPr>
            <w:t>Click to enter "Аннотация"</w:t>
          </w:r>
        </w:p>
      </w:docPartBody>
    </w:docPart>
    <w:docPart>
      <w:docPartPr>
        <w:name w:val="1C118F1D298F47458AB6C9DCE9FE5F93"/>
        <w:category>
          <w:name w:val="Общие"/>
          <w:gallery w:val="placeholder"/>
        </w:category>
        <w:types>
          <w:type w:val="bbPlcHdr"/>
        </w:types>
        <w:behaviors>
          <w:behavior w:val="content"/>
        </w:behaviors>
        <w:guid w:val="{628A9B40-D3C0-43ED-85B6-94FF6D87883D}"/>
      </w:docPartPr>
      <w:docPartBody>
        <w:p w:rsidR="00A02782" w:rsidRDefault="00CC3441" w:rsidP="00CC3441">
          <w:pPr>
            <w:pStyle w:val="1C118F1D298F47458AB6C9DCE9FE5F93"/>
          </w:pPr>
          <w:r w:rsidRPr="00572CAA">
            <w:rPr>
              <w:rStyle w:val="20"/>
            </w:rPr>
            <w:t>Место для ввода текста.</w:t>
          </w:r>
        </w:p>
      </w:docPartBody>
    </w:docPart>
    <w:docPart>
      <w:docPartPr>
        <w:name w:val="F837FE303D9A4354B3AE0247EE905FD6"/>
        <w:category>
          <w:name w:val="Общие"/>
          <w:gallery w:val="placeholder"/>
        </w:category>
        <w:types>
          <w:type w:val="bbPlcHdr"/>
        </w:types>
        <w:behaviors>
          <w:behavior w:val="content"/>
        </w:behaviors>
        <w:guid w:val="{6951C974-153D-4F29-B321-5E52CDC3560B}"/>
      </w:docPartPr>
      <w:docPartBody>
        <w:p w:rsidR="00A02782" w:rsidRDefault="00CC3441" w:rsidP="00CC3441">
          <w:pPr>
            <w:pStyle w:val="F837FE303D9A4354B3AE0247EE905FD6"/>
          </w:pPr>
          <w:r w:rsidRPr="00C77648">
            <w:rPr>
              <w:rStyle w:val="20"/>
            </w:rPr>
            <w:t>Место для ввода текста.</w:t>
          </w:r>
        </w:p>
      </w:docPartBody>
    </w:docPart>
    <w:docPart>
      <w:docPartPr>
        <w:name w:val="855EAF00DFA943FE8656F8DF40ABE83B"/>
        <w:category>
          <w:name w:val="Общие"/>
          <w:gallery w:val="placeholder"/>
        </w:category>
        <w:types>
          <w:type w:val="bbPlcHdr"/>
        </w:types>
        <w:behaviors>
          <w:behavior w:val="content"/>
        </w:behaviors>
        <w:guid w:val="{286F43A1-4267-4075-8BFB-3F446E1B209E}"/>
      </w:docPartPr>
      <w:docPartBody>
        <w:p w:rsidR="00A02782" w:rsidRDefault="00CC3441" w:rsidP="00CC3441">
          <w:pPr>
            <w:pStyle w:val="855EAF00DFA943FE8656F8DF40ABE83B"/>
          </w:pPr>
          <w:r w:rsidRPr="00C77648">
            <w:rPr>
              <w:rStyle w:val="20"/>
            </w:rPr>
            <w:t>Место для ввода текста.</w:t>
          </w:r>
        </w:p>
      </w:docPartBody>
    </w:docPart>
    <w:docPart>
      <w:docPartPr>
        <w:name w:val="62285E013727458098442673EFEC9F03"/>
        <w:category>
          <w:name w:val="Общие"/>
          <w:gallery w:val="placeholder"/>
        </w:category>
        <w:types>
          <w:type w:val="bbPlcHdr"/>
        </w:types>
        <w:behaviors>
          <w:behavior w:val="content"/>
        </w:behaviors>
        <w:guid w:val="{49AEA7E9-0772-4109-91F1-F49A32055E0B}"/>
      </w:docPartPr>
      <w:docPartBody>
        <w:p w:rsidR="00A02782" w:rsidRDefault="00CC3441" w:rsidP="00CC3441">
          <w:pPr>
            <w:pStyle w:val="62285E013727458098442673EFEC9F03"/>
          </w:pPr>
          <w:r w:rsidRPr="00C77648">
            <w:rPr>
              <w:rStyle w:val="20"/>
            </w:rPr>
            <w:t>Место для ввода текста.</w:t>
          </w:r>
        </w:p>
      </w:docPartBody>
    </w:docPart>
    <w:docPart>
      <w:docPartPr>
        <w:name w:val="271FAE3511204A4CBB42F72DA94380BB"/>
        <w:category>
          <w:name w:val="Общие"/>
          <w:gallery w:val="placeholder"/>
        </w:category>
        <w:types>
          <w:type w:val="bbPlcHdr"/>
        </w:types>
        <w:behaviors>
          <w:behavior w:val="content"/>
        </w:behaviors>
        <w:guid w:val="{E0917AED-3BB3-454D-97EB-6CC181EFF8C0}"/>
      </w:docPartPr>
      <w:docPartBody>
        <w:p w:rsidR="00A02782" w:rsidRDefault="00CC3441" w:rsidP="00CC3441">
          <w:pPr>
            <w:pStyle w:val="271FAE3511204A4CBB42F72DA94380BB"/>
          </w:pPr>
          <w:r w:rsidRPr="00C77648">
            <w:rPr>
              <w:rStyle w:val="20"/>
            </w:rPr>
            <w:t>Место для ввода текста.</w:t>
          </w:r>
        </w:p>
      </w:docPartBody>
    </w:docPart>
    <w:docPart>
      <w:docPartPr>
        <w:name w:val="1D7E0640BD7946C7BB5C61DCE77C7A46"/>
        <w:category>
          <w:name w:val="Общие"/>
          <w:gallery w:val="placeholder"/>
        </w:category>
        <w:types>
          <w:type w:val="bbPlcHdr"/>
        </w:types>
        <w:behaviors>
          <w:behavior w:val="content"/>
        </w:behaviors>
        <w:guid w:val="{8161273B-420D-4F1A-9569-0A3A89F01F09}"/>
      </w:docPartPr>
      <w:docPartBody>
        <w:p w:rsidR="00A02782" w:rsidRDefault="00CC3441" w:rsidP="00CC3441">
          <w:pPr>
            <w:pStyle w:val="1D7E0640BD7946C7BB5C61DCE77C7A46"/>
          </w:pPr>
          <w:r w:rsidRPr="00C77648">
            <w:rPr>
              <w:rStyle w:val="20"/>
            </w:rPr>
            <w:t>Место для ввода текста.</w:t>
          </w:r>
        </w:p>
      </w:docPartBody>
    </w:docPart>
    <w:docPart>
      <w:docPartPr>
        <w:name w:val="A84501354EB44B23B622D8AB1CACA407"/>
        <w:category>
          <w:name w:val="Общие"/>
          <w:gallery w:val="placeholder"/>
        </w:category>
        <w:types>
          <w:type w:val="bbPlcHdr"/>
        </w:types>
        <w:behaviors>
          <w:behavior w:val="content"/>
        </w:behaviors>
        <w:guid w:val="{A59C8765-E493-4664-B3CF-B7EA36244F3C}"/>
      </w:docPartPr>
      <w:docPartBody>
        <w:p w:rsidR="00A02782" w:rsidRDefault="00CC3441" w:rsidP="00CC3441">
          <w:pPr>
            <w:pStyle w:val="A84501354EB44B23B622D8AB1CACA407"/>
          </w:pPr>
          <w:r w:rsidRPr="00C77648">
            <w:rPr>
              <w:rStyle w:val="20"/>
            </w:rPr>
            <w:t>Место для ввода текста.</w:t>
          </w:r>
        </w:p>
      </w:docPartBody>
    </w:docPart>
    <w:docPart>
      <w:docPartPr>
        <w:name w:val="6801C1EA68104F81BF7172FAA7F8E8DD"/>
        <w:category>
          <w:name w:val="Общие"/>
          <w:gallery w:val="placeholder"/>
        </w:category>
        <w:types>
          <w:type w:val="bbPlcHdr"/>
        </w:types>
        <w:behaviors>
          <w:behavior w:val="content"/>
        </w:behaviors>
        <w:guid w:val="{D6988743-C3C7-460E-AE2A-9D80244C163A}"/>
      </w:docPartPr>
      <w:docPartBody>
        <w:p w:rsidR="00A02782" w:rsidRDefault="00CC3441" w:rsidP="00CC3441">
          <w:pPr>
            <w:pStyle w:val="6801C1EA68104F81BF7172FAA7F8E8DD"/>
          </w:pPr>
          <w:r w:rsidRPr="00C77648">
            <w:rPr>
              <w:rStyle w:val="20"/>
            </w:rPr>
            <w:t>Место для ввода текста.</w:t>
          </w:r>
        </w:p>
      </w:docPartBody>
    </w:docPart>
    <w:docPart>
      <w:docPartPr>
        <w:name w:val="EE70E7AF2EFB424B8710E114A8C7C509"/>
        <w:category>
          <w:name w:val="Общие"/>
          <w:gallery w:val="placeholder"/>
        </w:category>
        <w:types>
          <w:type w:val="bbPlcHdr"/>
        </w:types>
        <w:behaviors>
          <w:behavior w:val="content"/>
        </w:behaviors>
        <w:guid w:val="{36134812-05F1-4A7C-88A7-E896A45987A1}"/>
      </w:docPartPr>
      <w:docPartBody>
        <w:p w:rsidR="00A02782" w:rsidRDefault="00CC3441" w:rsidP="00CC3441">
          <w:pPr>
            <w:pStyle w:val="EE70E7AF2EFB424B8710E114A8C7C509"/>
          </w:pPr>
          <w:r w:rsidRPr="00572CAA">
            <w:rPr>
              <w:rStyle w:val="20"/>
            </w:rPr>
            <w:t>Место для ввода текста.</w:t>
          </w:r>
        </w:p>
      </w:docPartBody>
    </w:docPart>
    <w:docPart>
      <w:docPartPr>
        <w:name w:val="6CB08BF6B3754966B5BB17303DA178B6"/>
        <w:category>
          <w:name w:val="Общие"/>
          <w:gallery w:val="placeholder"/>
        </w:category>
        <w:types>
          <w:type w:val="bbPlcHdr"/>
        </w:types>
        <w:behaviors>
          <w:behavior w:val="content"/>
        </w:behaviors>
        <w:guid w:val="{FE5F056B-599D-4188-8044-4A7A421D9B20}"/>
      </w:docPartPr>
      <w:docPartBody>
        <w:p w:rsidR="00A02782" w:rsidRDefault="00CC3441" w:rsidP="00CC3441">
          <w:pPr>
            <w:pStyle w:val="6CB08BF6B3754966B5BB17303DA178B6"/>
          </w:pPr>
          <w:r w:rsidRPr="00C77648">
            <w:rPr>
              <w:rStyle w:val="20"/>
            </w:rPr>
            <w:t>Место для ввода текста.</w:t>
          </w:r>
        </w:p>
      </w:docPartBody>
    </w:docPart>
    <w:docPart>
      <w:docPartPr>
        <w:name w:val="641290DD2C8E4C5D8347440B2CA4EF09"/>
        <w:category>
          <w:name w:val="Общие"/>
          <w:gallery w:val="placeholder"/>
        </w:category>
        <w:types>
          <w:type w:val="bbPlcHdr"/>
        </w:types>
        <w:behaviors>
          <w:behavior w:val="content"/>
        </w:behaviors>
        <w:guid w:val="{25A77D21-09E3-45AD-B88D-8C29EA9B01FA}"/>
      </w:docPartPr>
      <w:docPartBody>
        <w:p w:rsidR="00A02782" w:rsidRDefault="00CC3441" w:rsidP="00CC3441">
          <w:pPr>
            <w:pStyle w:val="641290DD2C8E4C5D8347440B2CA4EF09"/>
          </w:pPr>
          <w:r w:rsidRPr="00EA1D39">
            <w:rPr>
              <w:rStyle w:val="20"/>
            </w:rPr>
            <w:t>Click to enter "Abstract"</w:t>
          </w:r>
        </w:p>
      </w:docPartBody>
    </w:docPart>
    <w:docPart>
      <w:docPartPr>
        <w:name w:val="584773B03CD74FCA8FC1CF104D7EC68B"/>
        <w:category>
          <w:name w:val="Общие"/>
          <w:gallery w:val="placeholder"/>
        </w:category>
        <w:types>
          <w:type w:val="bbPlcHdr"/>
        </w:types>
        <w:behaviors>
          <w:behavior w:val="content"/>
        </w:behaviors>
        <w:guid w:val="{340DE873-EFCC-470C-84CD-D0CD294B2FBA}"/>
      </w:docPartPr>
      <w:docPartBody>
        <w:p w:rsidR="00A02782" w:rsidRDefault="00CC3441" w:rsidP="00CC3441">
          <w:pPr>
            <w:pStyle w:val="584773B03CD74FCA8FC1CF104D7EC68B"/>
          </w:pPr>
          <w:r>
            <w:rPr>
              <w:rStyle w:val="20"/>
            </w:rPr>
            <w:t>Место для ввода текста.</w:t>
          </w:r>
        </w:p>
      </w:docPartBody>
    </w:docPart>
    <w:docPart>
      <w:docPartPr>
        <w:name w:val="D0F8B7536F3840E094576A119816327B"/>
        <w:category>
          <w:name w:val="Общие"/>
          <w:gallery w:val="placeholder"/>
        </w:category>
        <w:types>
          <w:type w:val="bbPlcHdr"/>
        </w:types>
        <w:behaviors>
          <w:behavior w:val="content"/>
        </w:behaviors>
        <w:guid w:val="{EBAC8CC9-9787-4C7C-B3FA-D3A6731E6A8A}"/>
      </w:docPartPr>
      <w:docPartBody>
        <w:p w:rsidR="00A02782" w:rsidRDefault="00CC3441" w:rsidP="00CC3441">
          <w:pPr>
            <w:pStyle w:val="D0F8B7536F3840E094576A119816327B"/>
          </w:pPr>
          <w:r w:rsidRPr="00572CAA">
            <w:rPr>
              <w:rStyle w:val="20"/>
            </w:rPr>
            <w:t>Место для ввода текста.</w:t>
          </w:r>
        </w:p>
      </w:docPartBody>
    </w:docPart>
    <w:docPart>
      <w:docPartPr>
        <w:name w:val="1FD3E425FC3B401695A71D46B8AB281C"/>
        <w:category>
          <w:name w:val="Общие"/>
          <w:gallery w:val="placeholder"/>
        </w:category>
        <w:types>
          <w:type w:val="bbPlcHdr"/>
        </w:types>
        <w:behaviors>
          <w:behavior w:val="content"/>
        </w:behaviors>
        <w:guid w:val="{0E2767D8-1649-4D71-AC44-6AAD03BBFE2D}"/>
      </w:docPartPr>
      <w:docPartBody>
        <w:p w:rsidR="00A02782" w:rsidRDefault="00CC3441" w:rsidP="00CC3441">
          <w:pPr>
            <w:pStyle w:val="1FD3E425FC3B401695A71D46B8AB281C"/>
          </w:pPr>
          <w:r w:rsidRPr="00572CAA">
            <w:rPr>
              <w:rStyle w:val="20"/>
            </w:rPr>
            <w:t>Место для ввода текста.</w:t>
          </w:r>
        </w:p>
      </w:docPartBody>
    </w:docPart>
    <w:docPart>
      <w:docPartPr>
        <w:name w:val="721D9BF49DE9476CA647E1E7DFFBF052"/>
        <w:category>
          <w:name w:val="Общие"/>
          <w:gallery w:val="placeholder"/>
        </w:category>
        <w:types>
          <w:type w:val="bbPlcHdr"/>
        </w:types>
        <w:behaviors>
          <w:behavior w:val="content"/>
        </w:behaviors>
        <w:guid w:val="{8A31BB51-53A4-4D5C-9A20-865C7107F9A4}"/>
      </w:docPartPr>
      <w:docPartBody>
        <w:p w:rsidR="00A02782" w:rsidRDefault="00CC3441" w:rsidP="00CC3441">
          <w:pPr>
            <w:pStyle w:val="721D9BF49DE9476CA647E1E7DFFBF052"/>
          </w:pPr>
          <w:r w:rsidRPr="00C77648">
            <w:rPr>
              <w:rStyle w:val="20"/>
            </w:rPr>
            <w:t>Место для ввода текста.</w:t>
          </w:r>
        </w:p>
      </w:docPartBody>
    </w:docPart>
    <w:docPart>
      <w:docPartPr>
        <w:name w:val="26F9BB7EDAA443969B23783F9DB1D6F1"/>
        <w:category>
          <w:name w:val="Общие"/>
          <w:gallery w:val="placeholder"/>
        </w:category>
        <w:types>
          <w:type w:val="bbPlcHdr"/>
        </w:types>
        <w:behaviors>
          <w:behavior w:val="content"/>
        </w:behaviors>
        <w:guid w:val="{B72DA472-369C-4A2B-BFD7-5338C43CBB0B}"/>
      </w:docPartPr>
      <w:docPartBody>
        <w:p w:rsidR="00A02782" w:rsidRDefault="00CC3441" w:rsidP="00CC3441">
          <w:pPr>
            <w:pStyle w:val="26F9BB7EDAA443969B23783F9DB1D6F1"/>
          </w:pPr>
          <w:r w:rsidRPr="00C77648">
            <w:rPr>
              <w:rStyle w:val="20"/>
            </w:rPr>
            <w:t>Место для ввода текста.</w:t>
          </w:r>
        </w:p>
      </w:docPartBody>
    </w:docPart>
    <w:docPart>
      <w:docPartPr>
        <w:name w:val="86E0691965AF4475A8A4409014BA0548"/>
        <w:category>
          <w:name w:val="Общие"/>
          <w:gallery w:val="placeholder"/>
        </w:category>
        <w:types>
          <w:type w:val="bbPlcHdr"/>
        </w:types>
        <w:behaviors>
          <w:behavior w:val="content"/>
        </w:behaviors>
        <w:guid w:val="{1BF281B8-C46E-43BD-8BAA-39FF49C0FC6C}"/>
      </w:docPartPr>
      <w:docPartBody>
        <w:p w:rsidR="00A02782" w:rsidRDefault="00CC3441" w:rsidP="00CC3441">
          <w:pPr>
            <w:pStyle w:val="86E0691965AF4475A8A4409014BA0548"/>
          </w:pPr>
          <w:r w:rsidRPr="00C77648">
            <w:rPr>
              <w:rStyle w:val="20"/>
            </w:rPr>
            <w:t>Место для ввода текста.</w:t>
          </w:r>
        </w:p>
      </w:docPartBody>
    </w:docPart>
    <w:docPart>
      <w:docPartPr>
        <w:name w:val="19C3EA6F381344E7B61EDB6C8DD418FE"/>
        <w:category>
          <w:name w:val="Общие"/>
          <w:gallery w:val="placeholder"/>
        </w:category>
        <w:types>
          <w:type w:val="bbPlcHdr"/>
        </w:types>
        <w:behaviors>
          <w:behavior w:val="content"/>
        </w:behaviors>
        <w:guid w:val="{EEBA4503-A0BF-48B9-A1C5-43904FFE7EAB}"/>
      </w:docPartPr>
      <w:docPartBody>
        <w:p w:rsidR="00A02782" w:rsidRDefault="00CC3441" w:rsidP="00CC3441">
          <w:pPr>
            <w:pStyle w:val="19C3EA6F381344E7B61EDB6C8DD418FE"/>
          </w:pPr>
          <w:r w:rsidRPr="00C77648">
            <w:rPr>
              <w:rStyle w:val="20"/>
            </w:rPr>
            <w:t>Место для ввода текста.</w:t>
          </w:r>
        </w:p>
      </w:docPartBody>
    </w:docPart>
    <w:docPart>
      <w:docPartPr>
        <w:name w:val="CEDCA6DD2BC64001AAD35031A5233707"/>
        <w:category>
          <w:name w:val="Общие"/>
          <w:gallery w:val="placeholder"/>
        </w:category>
        <w:types>
          <w:type w:val="bbPlcHdr"/>
        </w:types>
        <w:behaviors>
          <w:behavior w:val="content"/>
        </w:behaviors>
        <w:guid w:val="{D4A44FE9-6FFD-46E7-8A14-DFA755C2976D}"/>
      </w:docPartPr>
      <w:docPartBody>
        <w:p w:rsidR="00A02782" w:rsidRDefault="00CC3441" w:rsidP="00CC3441">
          <w:pPr>
            <w:pStyle w:val="CEDCA6DD2BC64001AAD35031A5233707"/>
          </w:pPr>
          <w:r w:rsidRPr="00C77648">
            <w:rPr>
              <w:rStyle w:val="20"/>
            </w:rPr>
            <w:t>Место для ввода текста.</w:t>
          </w:r>
        </w:p>
      </w:docPartBody>
    </w:docPart>
    <w:docPart>
      <w:docPartPr>
        <w:name w:val="4C1ACE42207F4E02A34F33DB4AD6BF05"/>
        <w:category>
          <w:name w:val="Общие"/>
          <w:gallery w:val="placeholder"/>
        </w:category>
        <w:types>
          <w:type w:val="bbPlcHdr"/>
        </w:types>
        <w:behaviors>
          <w:behavior w:val="content"/>
        </w:behaviors>
        <w:guid w:val="{92D8CCD4-28D9-4B55-8829-B3CD2C914DB5}"/>
      </w:docPartPr>
      <w:docPartBody>
        <w:p w:rsidR="00A02782" w:rsidRDefault="00CC3441" w:rsidP="00CC3441">
          <w:pPr>
            <w:pStyle w:val="4C1ACE42207F4E02A34F33DB4AD6BF05"/>
          </w:pPr>
          <w:r w:rsidRPr="00C77648">
            <w:rPr>
              <w:rStyle w:val="20"/>
            </w:rPr>
            <w:t>Место для ввода текста.</w:t>
          </w:r>
        </w:p>
      </w:docPartBody>
    </w:docPart>
    <w:docPart>
      <w:docPartPr>
        <w:name w:val="0822430AE44942C7A486BE2A92CB6759"/>
        <w:category>
          <w:name w:val="Общие"/>
          <w:gallery w:val="placeholder"/>
        </w:category>
        <w:types>
          <w:type w:val="bbPlcHdr"/>
        </w:types>
        <w:behaviors>
          <w:behavior w:val="content"/>
        </w:behaviors>
        <w:guid w:val="{CB609EFA-ED00-4C2B-9D53-FBEEF251A12D}"/>
      </w:docPartPr>
      <w:docPartBody>
        <w:p w:rsidR="00A02782" w:rsidRDefault="00CC3441" w:rsidP="00CC3441">
          <w:pPr>
            <w:pStyle w:val="0822430AE44942C7A486BE2A92CB6759"/>
          </w:pPr>
          <w:r w:rsidRPr="00C77648">
            <w:rPr>
              <w:rStyle w:val="20"/>
            </w:rPr>
            <w:t>Место для ввода текста.</w:t>
          </w:r>
        </w:p>
      </w:docPartBody>
    </w:docPart>
    <w:docPart>
      <w:docPartPr>
        <w:name w:val="2CFF64FCCAA848809BE9B3F02FA4FB78"/>
        <w:category>
          <w:name w:val="Общие"/>
          <w:gallery w:val="placeholder"/>
        </w:category>
        <w:types>
          <w:type w:val="bbPlcHdr"/>
        </w:types>
        <w:behaviors>
          <w:behavior w:val="content"/>
        </w:behaviors>
        <w:guid w:val="{418EAA81-59F8-4914-AC57-E6FD47E2623C}"/>
      </w:docPartPr>
      <w:docPartBody>
        <w:p w:rsidR="00A02782" w:rsidRDefault="00CC3441" w:rsidP="00CC3441">
          <w:pPr>
            <w:pStyle w:val="2CFF64FCCAA848809BE9B3F02FA4FB78"/>
          </w:pPr>
          <w:r w:rsidRPr="00C77648">
            <w:rPr>
              <w:rStyle w:val="20"/>
            </w:rPr>
            <w:t>Место для ввода текста.</w:t>
          </w:r>
        </w:p>
      </w:docPartBody>
    </w:docPart>
    <w:docPart>
      <w:docPartPr>
        <w:name w:val="9BD2D471682A4F9B9A3C3C9B75CDB5BA"/>
        <w:category>
          <w:name w:val="Общие"/>
          <w:gallery w:val="placeholder"/>
        </w:category>
        <w:types>
          <w:type w:val="bbPlcHdr"/>
        </w:types>
        <w:behaviors>
          <w:behavior w:val="content"/>
        </w:behaviors>
        <w:guid w:val="{1DA9E6B5-936E-4036-AF24-FC14EA252222}"/>
      </w:docPartPr>
      <w:docPartBody>
        <w:p w:rsidR="00A02782" w:rsidRDefault="00CC3441" w:rsidP="00CC3441">
          <w:pPr>
            <w:pStyle w:val="9BD2D471682A4F9B9A3C3C9B75CDB5BA"/>
          </w:pPr>
          <w:r w:rsidRPr="00C77648">
            <w:rPr>
              <w:rStyle w:val="20"/>
            </w:rPr>
            <w:t>Место для ввода текста.</w:t>
          </w:r>
        </w:p>
      </w:docPartBody>
    </w:docPart>
    <w:docPart>
      <w:docPartPr>
        <w:name w:val="84B8782678824A0EBC492FB6EAA6C1E3"/>
        <w:category>
          <w:name w:val="Общие"/>
          <w:gallery w:val="placeholder"/>
        </w:category>
        <w:types>
          <w:type w:val="bbPlcHdr"/>
        </w:types>
        <w:behaviors>
          <w:behavior w:val="content"/>
        </w:behaviors>
        <w:guid w:val="{A6A68061-6689-447D-B3F1-13520B204159}"/>
      </w:docPartPr>
      <w:docPartBody>
        <w:p w:rsidR="00A02782" w:rsidRDefault="00CC3441" w:rsidP="00CC3441">
          <w:pPr>
            <w:pStyle w:val="84B8782678824A0EBC492FB6EAA6C1E3"/>
          </w:pPr>
          <w:r w:rsidRPr="00C77648">
            <w:rPr>
              <w:rStyle w:val="20"/>
            </w:rPr>
            <w:t>Место для ввода текста.</w:t>
          </w:r>
        </w:p>
      </w:docPartBody>
    </w:docPart>
    <w:docPart>
      <w:docPartPr>
        <w:name w:val="A2C15E6A65AC4FA5B6C80CB89BB03D5E"/>
        <w:category>
          <w:name w:val="Общие"/>
          <w:gallery w:val="placeholder"/>
        </w:category>
        <w:types>
          <w:type w:val="bbPlcHdr"/>
        </w:types>
        <w:behaviors>
          <w:behavior w:val="content"/>
        </w:behaviors>
        <w:guid w:val="{592BCFA2-7BA8-4DDC-BC48-653A294F3E99}"/>
      </w:docPartPr>
      <w:docPartBody>
        <w:p w:rsidR="00A02782" w:rsidRDefault="00CC3441" w:rsidP="00CC3441">
          <w:pPr>
            <w:pStyle w:val="A2C15E6A65AC4FA5B6C80CB89BB03D5E"/>
          </w:pPr>
          <w:r w:rsidRPr="00C77648">
            <w:rPr>
              <w:rStyle w:val="20"/>
            </w:rPr>
            <w:t>Место для ввода текста.</w:t>
          </w:r>
        </w:p>
      </w:docPartBody>
    </w:docPart>
    <w:docPart>
      <w:docPartPr>
        <w:name w:val="3A43DB407F194F9EA2F6B798BF71961F"/>
        <w:category>
          <w:name w:val="Общие"/>
          <w:gallery w:val="placeholder"/>
        </w:category>
        <w:types>
          <w:type w:val="bbPlcHdr"/>
        </w:types>
        <w:behaviors>
          <w:behavior w:val="content"/>
        </w:behaviors>
        <w:guid w:val="{296404C0-59F4-4CEA-96AE-FAAC0F2C1B8E}"/>
      </w:docPartPr>
      <w:docPartBody>
        <w:p w:rsidR="00A02782" w:rsidRDefault="00CC3441" w:rsidP="00CC3441">
          <w:pPr>
            <w:pStyle w:val="3A43DB407F194F9EA2F6B798BF71961F"/>
          </w:pPr>
          <w:r w:rsidRPr="00C77648">
            <w:rPr>
              <w:rStyle w:val="20"/>
            </w:rPr>
            <w:t>Место для ввода текста.</w:t>
          </w:r>
        </w:p>
      </w:docPartBody>
    </w:docPart>
    <w:docPart>
      <w:docPartPr>
        <w:name w:val="389C69213A6141EC91E0D8C86D510EA5"/>
        <w:category>
          <w:name w:val="Общие"/>
          <w:gallery w:val="placeholder"/>
        </w:category>
        <w:types>
          <w:type w:val="bbPlcHdr"/>
        </w:types>
        <w:behaviors>
          <w:behavior w:val="content"/>
        </w:behaviors>
        <w:guid w:val="{D94D3387-0084-4CDE-9723-ED9E8C52A06E}"/>
      </w:docPartPr>
      <w:docPartBody>
        <w:p w:rsidR="00A02782" w:rsidRDefault="00CC3441" w:rsidP="00CC3441">
          <w:pPr>
            <w:pStyle w:val="389C69213A6141EC91E0D8C86D510EA5"/>
          </w:pPr>
          <w:r w:rsidRPr="00C77648">
            <w:rPr>
              <w:rStyle w:val="20"/>
            </w:rPr>
            <w:t>Место для ввода текста.</w:t>
          </w:r>
        </w:p>
      </w:docPartBody>
    </w:docPart>
    <w:docPart>
      <w:docPartPr>
        <w:name w:val="6028450F5C4B40DE91195071C169E015"/>
        <w:category>
          <w:name w:val="Общие"/>
          <w:gallery w:val="placeholder"/>
        </w:category>
        <w:types>
          <w:type w:val="bbPlcHdr"/>
        </w:types>
        <w:behaviors>
          <w:behavior w:val="content"/>
        </w:behaviors>
        <w:guid w:val="{59B03407-9252-4618-B2CE-5E264FEF0062}"/>
      </w:docPartPr>
      <w:docPartBody>
        <w:p w:rsidR="00A02782" w:rsidRDefault="00CC3441" w:rsidP="00CC3441">
          <w:pPr>
            <w:pStyle w:val="6028450F5C4B40DE91195071C169E015"/>
          </w:pPr>
          <w:r w:rsidRPr="00C77648">
            <w:rPr>
              <w:rStyle w:val="20"/>
            </w:rPr>
            <w:t>Место для ввода текста.</w:t>
          </w:r>
        </w:p>
      </w:docPartBody>
    </w:docPart>
    <w:docPart>
      <w:docPartPr>
        <w:name w:val="7334986706E845DEBF6F4053438A024B"/>
        <w:category>
          <w:name w:val="Общие"/>
          <w:gallery w:val="placeholder"/>
        </w:category>
        <w:types>
          <w:type w:val="bbPlcHdr"/>
        </w:types>
        <w:behaviors>
          <w:behavior w:val="content"/>
        </w:behaviors>
        <w:guid w:val="{B8DFD659-C74E-47B4-9B49-1ECDFB8BD773}"/>
      </w:docPartPr>
      <w:docPartBody>
        <w:p w:rsidR="00A02782" w:rsidRDefault="00CC3441" w:rsidP="00CC3441">
          <w:pPr>
            <w:pStyle w:val="7334986706E845DEBF6F4053438A024B"/>
          </w:pPr>
          <w:r w:rsidRPr="00572CAA">
            <w:rPr>
              <w:rStyle w:val="20"/>
            </w:rPr>
            <w:t>Место для ввода текста.</w:t>
          </w:r>
        </w:p>
      </w:docPartBody>
    </w:docPart>
    <w:docPart>
      <w:docPartPr>
        <w:name w:val="86C7F65EBE8448BD9429BB43C8AF183A"/>
        <w:category>
          <w:name w:val="Общие"/>
          <w:gallery w:val="placeholder"/>
        </w:category>
        <w:types>
          <w:type w:val="bbPlcHdr"/>
        </w:types>
        <w:behaviors>
          <w:behavior w:val="content"/>
        </w:behaviors>
        <w:guid w:val="{A36253B6-F8AC-4CF5-9A48-C179662F7959}"/>
      </w:docPartPr>
      <w:docPartBody>
        <w:p w:rsidR="00A02782" w:rsidRDefault="00CC3441" w:rsidP="00CC3441">
          <w:pPr>
            <w:pStyle w:val="86C7F65EBE8448BD9429BB43C8AF183A"/>
          </w:pPr>
          <w:r w:rsidRPr="00572CAA">
            <w:rPr>
              <w:rStyle w:val="20"/>
            </w:rPr>
            <w:t>Место для ввода текста.</w:t>
          </w:r>
        </w:p>
      </w:docPartBody>
    </w:docPart>
    <w:docPart>
      <w:docPartPr>
        <w:name w:val="F433EEBF6D744D2AB4A7DF03C31745ED"/>
        <w:category>
          <w:name w:val="Общие"/>
          <w:gallery w:val="placeholder"/>
        </w:category>
        <w:types>
          <w:type w:val="bbPlcHdr"/>
        </w:types>
        <w:behaviors>
          <w:behavior w:val="content"/>
        </w:behaviors>
        <w:guid w:val="{7DBC338E-13F0-4044-A740-4D89D44B542F}"/>
      </w:docPartPr>
      <w:docPartBody>
        <w:p w:rsidR="00A02782" w:rsidRDefault="006A171C" w:rsidP="006A171C">
          <w:pPr>
            <w:pStyle w:val="F433EEBF6D744D2AB4A7DF03C31745ED"/>
          </w:pPr>
          <w:bookmarkStart w:id="0" w:name="_Hlk527028064"/>
          <w:r w:rsidRPr="004D7743">
            <w:rPr>
              <w:rStyle w:val="a3"/>
              <w:color w:val="FF0000"/>
            </w:rPr>
            <w:t>Выберите элемент. Можно ввести свои данные</w:t>
          </w:r>
          <w:bookmarkEnd w:id="0"/>
        </w:p>
      </w:docPartBody>
    </w:docPart>
    <w:docPart>
      <w:docPartPr>
        <w:name w:val="753642953F594D1596768F2494F7F55A"/>
        <w:category>
          <w:name w:val="Общие"/>
          <w:gallery w:val="placeholder"/>
        </w:category>
        <w:types>
          <w:type w:val="bbPlcHdr"/>
        </w:types>
        <w:behaviors>
          <w:behavior w:val="content"/>
        </w:behaviors>
        <w:guid w:val="{6FD2824B-AD5C-44D9-9A1E-1B8342CB152A}"/>
      </w:docPartPr>
      <w:docPartBody>
        <w:p w:rsidR="00A02782" w:rsidRDefault="006A171C" w:rsidP="006A171C">
          <w:pPr>
            <w:pStyle w:val="753642953F594D1596768F2494F7F55A"/>
          </w:pPr>
          <w:r w:rsidRPr="004D7743">
            <w:rPr>
              <w:rStyle w:val="a3"/>
              <w:color w:val="FF0000"/>
            </w:rPr>
            <w:t>Выберите элемент.</w:t>
          </w:r>
          <w:r w:rsidRPr="004D7743">
            <w:rPr>
              <w:rStyle w:val="a3"/>
              <w:color w:val="FF0000"/>
              <w:lang w:val="en-US"/>
            </w:rPr>
            <w:t xml:space="preserve"> </w:t>
          </w:r>
          <w:r w:rsidRPr="004D7743">
            <w:rPr>
              <w:rStyle w:val="a3"/>
              <w:color w:val="FF0000"/>
            </w:rPr>
            <w:t>Можно ввести свои данные</w:t>
          </w:r>
        </w:p>
      </w:docPartBody>
    </w:docPart>
    <w:docPart>
      <w:docPartPr>
        <w:name w:val="DE1115BE5AD54B95990EB0957AF167D1"/>
        <w:category>
          <w:name w:val="Общие"/>
          <w:gallery w:val="placeholder"/>
        </w:category>
        <w:types>
          <w:type w:val="bbPlcHdr"/>
        </w:types>
        <w:behaviors>
          <w:behavior w:val="content"/>
        </w:behaviors>
        <w:guid w:val="{4526BB9C-2C4F-4D02-97D9-DB90CCDD8D3F}"/>
      </w:docPartPr>
      <w:docPartBody>
        <w:p w:rsidR="00A02782" w:rsidRDefault="00CC3441" w:rsidP="00CC3441">
          <w:pPr>
            <w:pStyle w:val="DE1115BE5AD54B95990EB0957AF167D1"/>
          </w:pPr>
          <w:r w:rsidRPr="007913FA">
            <w:rPr>
              <w:rStyle w:val="20"/>
            </w:rPr>
            <w:t>Выберите элемент.</w:t>
          </w:r>
          <w:r>
            <w:rPr>
              <w:rStyle w:val="20"/>
            </w:rPr>
            <w:t xml:space="preserve"> </w:t>
          </w:r>
          <w:r w:rsidRPr="007913FA">
            <w:rPr>
              <w:rStyle w:val="20"/>
            </w:rPr>
            <w:t>Можно ввести свои данные</w:t>
          </w:r>
        </w:p>
      </w:docPartBody>
    </w:docPart>
    <w:docPart>
      <w:docPartPr>
        <w:name w:val="789C523E7DB34219B1F8E94D8E5F93A9"/>
        <w:category>
          <w:name w:val="Общие"/>
          <w:gallery w:val="placeholder"/>
        </w:category>
        <w:types>
          <w:type w:val="bbPlcHdr"/>
        </w:types>
        <w:behaviors>
          <w:behavior w:val="content"/>
        </w:behaviors>
        <w:guid w:val="{54B571FC-40C2-402D-B275-7D361F5CCE62}"/>
      </w:docPartPr>
      <w:docPartBody>
        <w:p w:rsidR="00A02782" w:rsidRDefault="00CC3441" w:rsidP="00CC3441">
          <w:pPr>
            <w:pStyle w:val="789C523E7DB34219B1F8E94D8E5F93A9"/>
          </w:pPr>
          <w:r w:rsidRPr="00101E22">
            <w:rPr>
              <w:rStyle w:val="20"/>
            </w:rPr>
            <w:t>Выберите элемент.</w:t>
          </w:r>
          <w:r w:rsidRPr="00C972FA">
            <w:rPr>
              <w:rStyle w:val="20"/>
              <w:lang w:val="en-US"/>
            </w:rPr>
            <w:t xml:space="preserve"> </w:t>
          </w:r>
          <w:r>
            <w:rPr>
              <w:rStyle w:val="20"/>
            </w:rPr>
            <w:t>Можно ввести свои данные</w:t>
          </w:r>
        </w:p>
      </w:docPartBody>
    </w:docPart>
    <w:docPart>
      <w:docPartPr>
        <w:name w:val="182D6183912C4C908627AA790F59AD28"/>
        <w:category>
          <w:name w:val="Общие"/>
          <w:gallery w:val="placeholder"/>
        </w:category>
        <w:types>
          <w:type w:val="bbPlcHdr"/>
        </w:types>
        <w:behaviors>
          <w:behavior w:val="content"/>
        </w:behaviors>
        <w:guid w:val="{FD5D1CA3-3D74-48E8-976C-76C693562A1B}"/>
      </w:docPartPr>
      <w:docPartBody>
        <w:p w:rsidR="00A02782" w:rsidRDefault="00CC3441" w:rsidP="00CC3441">
          <w:pPr>
            <w:pStyle w:val="182D6183912C4C908627AA790F59AD28"/>
          </w:pPr>
          <w:r w:rsidRPr="007913FA">
            <w:rPr>
              <w:rStyle w:val="20"/>
            </w:rPr>
            <w:t>Выберите элемент.</w:t>
          </w:r>
          <w:r>
            <w:rPr>
              <w:rStyle w:val="20"/>
            </w:rPr>
            <w:t xml:space="preserve"> </w:t>
          </w:r>
          <w:r w:rsidRPr="007913FA">
            <w:rPr>
              <w:rStyle w:val="20"/>
            </w:rPr>
            <w:t>Можно ввести свои данные</w:t>
          </w:r>
        </w:p>
      </w:docPartBody>
    </w:docPart>
    <w:docPart>
      <w:docPartPr>
        <w:name w:val="09FDACD703DC4117B0BD7E26FDB105E1"/>
        <w:category>
          <w:name w:val="Общие"/>
          <w:gallery w:val="placeholder"/>
        </w:category>
        <w:types>
          <w:type w:val="bbPlcHdr"/>
        </w:types>
        <w:behaviors>
          <w:behavior w:val="content"/>
        </w:behaviors>
        <w:guid w:val="{5A200BFC-B8AD-44B0-A53F-8421C999DF5F}"/>
      </w:docPartPr>
      <w:docPartBody>
        <w:p w:rsidR="00A02782" w:rsidRDefault="00CC3441" w:rsidP="00CC3441">
          <w:pPr>
            <w:pStyle w:val="09FDACD703DC4117B0BD7E26FDB105E1"/>
          </w:pPr>
          <w:r w:rsidRPr="00101E22">
            <w:rPr>
              <w:rStyle w:val="20"/>
            </w:rPr>
            <w:t>Выберите элемент.</w:t>
          </w:r>
          <w:r w:rsidRPr="00C972FA">
            <w:rPr>
              <w:rStyle w:val="20"/>
              <w:lang w:val="en-US"/>
            </w:rPr>
            <w:t xml:space="preserve"> </w:t>
          </w:r>
          <w:r>
            <w:rPr>
              <w:rStyle w:val="20"/>
            </w:rPr>
            <w:t>Можно ввести свои данные</w:t>
          </w:r>
        </w:p>
      </w:docPartBody>
    </w:docPart>
    <w:docPart>
      <w:docPartPr>
        <w:name w:val="4F39BDEAB2364584B7FAE162E4DE44A6"/>
        <w:category>
          <w:name w:val="Общие"/>
          <w:gallery w:val="placeholder"/>
        </w:category>
        <w:types>
          <w:type w:val="bbPlcHdr"/>
        </w:types>
        <w:behaviors>
          <w:behavior w:val="content"/>
        </w:behaviors>
        <w:guid w:val="{AC4E9FBE-5D85-40DD-BDC2-F569DBBBC810}"/>
      </w:docPartPr>
      <w:docPartBody>
        <w:p w:rsidR="00A02782" w:rsidRDefault="00CC3441" w:rsidP="00CC3441">
          <w:pPr>
            <w:pStyle w:val="4F39BDEAB2364584B7FAE162E4DE44A6"/>
          </w:pPr>
          <w:r w:rsidRPr="007913FA">
            <w:rPr>
              <w:rStyle w:val="20"/>
            </w:rPr>
            <w:t>Выберите элемент.</w:t>
          </w:r>
          <w:r>
            <w:rPr>
              <w:rStyle w:val="20"/>
            </w:rPr>
            <w:t xml:space="preserve"> </w:t>
          </w:r>
          <w:r w:rsidRPr="007913FA">
            <w:rPr>
              <w:rStyle w:val="20"/>
            </w:rPr>
            <w:t>Можно ввести свои данные</w:t>
          </w:r>
        </w:p>
      </w:docPartBody>
    </w:docPart>
    <w:docPart>
      <w:docPartPr>
        <w:name w:val="369CE41F37B346ACB5AB31D37678A3EF"/>
        <w:category>
          <w:name w:val="Общие"/>
          <w:gallery w:val="placeholder"/>
        </w:category>
        <w:types>
          <w:type w:val="bbPlcHdr"/>
        </w:types>
        <w:behaviors>
          <w:behavior w:val="content"/>
        </w:behaviors>
        <w:guid w:val="{861ED320-BE87-45D7-809E-A7EB17A26B33}"/>
      </w:docPartPr>
      <w:docPartBody>
        <w:p w:rsidR="00A02782" w:rsidRDefault="00CC3441" w:rsidP="00CC3441">
          <w:pPr>
            <w:pStyle w:val="369CE41F37B346ACB5AB31D37678A3EF"/>
          </w:pPr>
          <w:r w:rsidRPr="00101E22">
            <w:rPr>
              <w:rStyle w:val="20"/>
            </w:rPr>
            <w:t>Выберите элемент.</w:t>
          </w:r>
          <w:r w:rsidRPr="00C972FA">
            <w:rPr>
              <w:rStyle w:val="20"/>
              <w:lang w:val="en-US"/>
            </w:rPr>
            <w:t xml:space="preserve"> </w:t>
          </w:r>
          <w:r>
            <w:rPr>
              <w:rStyle w:val="20"/>
            </w:rPr>
            <w:t>Можно ввести свои данные</w:t>
          </w:r>
        </w:p>
      </w:docPartBody>
    </w:docPart>
    <w:docPart>
      <w:docPartPr>
        <w:name w:val="5D683E63990F4BF0BFB58D75A294BF4C"/>
        <w:category>
          <w:name w:val="Общие"/>
          <w:gallery w:val="placeholder"/>
        </w:category>
        <w:types>
          <w:type w:val="bbPlcHdr"/>
        </w:types>
        <w:behaviors>
          <w:behavior w:val="content"/>
        </w:behaviors>
        <w:guid w:val="{86F2A6D3-ED24-47AC-B83D-0D3D156DB89F}"/>
      </w:docPartPr>
      <w:docPartBody>
        <w:p w:rsidR="00A02782" w:rsidRDefault="00CC3441" w:rsidP="00CC3441">
          <w:pPr>
            <w:pStyle w:val="5D683E63990F4BF0BFB58D75A294BF4C"/>
          </w:pPr>
          <w:r w:rsidRPr="00C77648">
            <w:rPr>
              <w:rStyle w:val="20"/>
            </w:rPr>
            <w:t>Место для ввода текста.</w:t>
          </w:r>
        </w:p>
      </w:docPartBody>
    </w:docPart>
    <w:docPart>
      <w:docPartPr>
        <w:name w:val="C0D20A1975944BDDB10F4517225F45CA"/>
        <w:category>
          <w:name w:val="Общие"/>
          <w:gallery w:val="placeholder"/>
        </w:category>
        <w:types>
          <w:type w:val="bbPlcHdr"/>
        </w:types>
        <w:behaviors>
          <w:behavior w:val="content"/>
        </w:behaviors>
        <w:guid w:val="{F7D270A1-5075-4FC9-8826-44EAD084821F}"/>
      </w:docPartPr>
      <w:docPartBody>
        <w:p w:rsidR="00A02782" w:rsidRDefault="006A171C" w:rsidP="006A171C">
          <w:pPr>
            <w:pStyle w:val="C0D20A1975944BDDB10F4517225F45CA"/>
          </w:pPr>
          <w:r w:rsidRPr="00871D26">
            <w:rPr>
              <w:rStyle w:val="a3"/>
            </w:rPr>
            <w:t xml:space="preserve">Выберите элемент. </w:t>
          </w:r>
          <w:r w:rsidRPr="007913FA">
            <w:rPr>
              <w:rStyle w:val="a3"/>
            </w:rPr>
            <w:t>Можно ввести свои данные</w:t>
          </w:r>
        </w:p>
      </w:docPartBody>
    </w:docPart>
    <w:docPart>
      <w:docPartPr>
        <w:name w:val="23673B3D2D8A45E784419381DBE8FBDD"/>
        <w:category>
          <w:name w:val="Общие"/>
          <w:gallery w:val="placeholder"/>
        </w:category>
        <w:types>
          <w:type w:val="bbPlcHdr"/>
        </w:types>
        <w:behaviors>
          <w:behavior w:val="content"/>
        </w:behaviors>
        <w:guid w:val="{756A1D88-2ABD-4839-9E47-B201630FDD45}"/>
      </w:docPartPr>
      <w:docPartBody>
        <w:p w:rsidR="00A02782" w:rsidRDefault="006A171C" w:rsidP="006A171C">
          <w:pPr>
            <w:pStyle w:val="23673B3D2D8A45E784419381DBE8FBDD"/>
          </w:pPr>
          <w:r w:rsidRPr="00101E22">
            <w:rPr>
              <w:rStyle w:val="a3"/>
            </w:rPr>
            <w:t>Выберите элемент.</w:t>
          </w:r>
          <w:r w:rsidRPr="00C972FA">
            <w:rPr>
              <w:rStyle w:val="a3"/>
              <w:lang w:val="en-US"/>
            </w:rPr>
            <w:t xml:space="preserve"> </w:t>
          </w:r>
          <w:r>
            <w:rPr>
              <w:rStyle w:val="a3"/>
            </w:rPr>
            <w:t>Можно ввести свои данные</w:t>
          </w:r>
        </w:p>
      </w:docPartBody>
    </w:docPart>
    <w:docPart>
      <w:docPartPr>
        <w:name w:val="AD66E06EF3264BD9AD0202EEAF0D7701"/>
        <w:category>
          <w:name w:val="Общие"/>
          <w:gallery w:val="placeholder"/>
        </w:category>
        <w:types>
          <w:type w:val="bbPlcHdr"/>
        </w:types>
        <w:behaviors>
          <w:behavior w:val="content"/>
        </w:behaviors>
        <w:guid w:val="{B64C556E-8935-4F08-B97E-ADA49FEEBE29}"/>
      </w:docPartPr>
      <w:docPartBody>
        <w:p w:rsidR="00A02782" w:rsidRDefault="00CC3441" w:rsidP="00CC3441">
          <w:pPr>
            <w:pStyle w:val="AD66E06EF3264BD9AD0202EEAF0D7701"/>
          </w:pPr>
          <w:r w:rsidRPr="00C77648">
            <w:rPr>
              <w:rStyle w:val="20"/>
            </w:rPr>
            <w:t>Место для ввода текста.</w:t>
          </w:r>
        </w:p>
      </w:docPartBody>
    </w:docPart>
    <w:docPart>
      <w:docPartPr>
        <w:name w:val="B721551D1AF245F3945D3DA4A76DB5AB"/>
        <w:category>
          <w:name w:val="Общие"/>
          <w:gallery w:val="placeholder"/>
        </w:category>
        <w:types>
          <w:type w:val="bbPlcHdr"/>
        </w:types>
        <w:behaviors>
          <w:behavior w:val="content"/>
        </w:behaviors>
        <w:guid w:val="{FA53012B-A64A-4E5F-A40D-B9179A90DFF2}"/>
      </w:docPartPr>
      <w:docPartBody>
        <w:p w:rsidR="00A02782" w:rsidRDefault="006A171C" w:rsidP="006A171C">
          <w:pPr>
            <w:pStyle w:val="B721551D1AF245F3945D3DA4A76DB5AB"/>
          </w:pPr>
          <w:r w:rsidRPr="00871D26">
            <w:rPr>
              <w:rStyle w:val="a3"/>
            </w:rPr>
            <w:t xml:space="preserve">Выберите элемент. </w:t>
          </w:r>
          <w:r w:rsidRPr="007913FA">
            <w:rPr>
              <w:rStyle w:val="a3"/>
            </w:rPr>
            <w:t>Можно ввести свои данные</w:t>
          </w:r>
        </w:p>
      </w:docPartBody>
    </w:docPart>
    <w:docPart>
      <w:docPartPr>
        <w:name w:val="6C521F197B5E466C94130E1E9FD2C2ED"/>
        <w:category>
          <w:name w:val="Общие"/>
          <w:gallery w:val="placeholder"/>
        </w:category>
        <w:types>
          <w:type w:val="bbPlcHdr"/>
        </w:types>
        <w:behaviors>
          <w:behavior w:val="content"/>
        </w:behaviors>
        <w:guid w:val="{0B90FA26-9F77-485D-AC77-D2A71915CA50}"/>
      </w:docPartPr>
      <w:docPartBody>
        <w:p w:rsidR="00A02782" w:rsidRDefault="006A171C" w:rsidP="006A171C">
          <w:pPr>
            <w:pStyle w:val="6C521F197B5E466C94130E1E9FD2C2ED"/>
          </w:pPr>
          <w:r w:rsidRPr="00101E22">
            <w:rPr>
              <w:rStyle w:val="a3"/>
            </w:rPr>
            <w:t>Выберите элемент.</w:t>
          </w:r>
          <w:r w:rsidRPr="00C972FA">
            <w:rPr>
              <w:rStyle w:val="a3"/>
              <w:lang w:val="en-US"/>
            </w:rPr>
            <w:t xml:space="preserve"> </w:t>
          </w:r>
          <w:r>
            <w:rPr>
              <w:rStyle w:val="a3"/>
            </w:rPr>
            <w:t>Можно ввести свои данные</w:t>
          </w:r>
        </w:p>
      </w:docPartBody>
    </w:docPart>
    <w:docPart>
      <w:docPartPr>
        <w:name w:val="765410A9E525488C976930D54DC01868"/>
        <w:category>
          <w:name w:val="Общие"/>
          <w:gallery w:val="placeholder"/>
        </w:category>
        <w:types>
          <w:type w:val="bbPlcHdr"/>
        </w:types>
        <w:behaviors>
          <w:behavior w:val="content"/>
        </w:behaviors>
        <w:guid w:val="{0644FC89-A61A-49ED-AE7A-6E97CF0BB4F3}"/>
      </w:docPartPr>
      <w:docPartBody>
        <w:p w:rsidR="00A02782" w:rsidRDefault="00CC3441" w:rsidP="00CC3441">
          <w:pPr>
            <w:pStyle w:val="765410A9E525488C976930D54DC01868"/>
          </w:pPr>
          <w:r w:rsidRPr="00572CAA">
            <w:rPr>
              <w:rStyle w:val="20"/>
            </w:rPr>
            <w:t>Место для ввода текста.</w:t>
          </w:r>
        </w:p>
      </w:docPartBody>
    </w:docPart>
    <w:docPart>
      <w:docPartPr>
        <w:name w:val="39B561078521460F82F48711FB10F41B"/>
        <w:category>
          <w:name w:val="Общие"/>
          <w:gallery w:val="placeholder"/>
        </w:category>
        <w:types>
          <w:type w:val="bbPlcHdr"/>
        </w:types>
        <w:behaviors>
          <w:behavior w:val="content"/>
        </w:behaviors>
        <w:guid w:val="{3E3B9B1E-FFC3-428C-93DC-C910560FC542}"/>
      </w:docPartPr>
      <w:docPartBody>
        <w:p w:rsidR="00A02782" w:rsidRDefault="00CC3441" w:rsidP="00CC3441">
          <w:pPr>
            <w:pStyle w:val="39B561078521460F82F48711FB10F41B"/>
          </w:pPr>
          <w:r w:rsidRPr="00572CAA">
            <w:rPr>
              <w:rStyle w:val="20"/>
            </w:rPr>
            <w:t>Место для ввода текста.</w:t>
          </w:r>
        </w:p>
      </w:docPartBody>
    </w:docPart>
    <w:docPart>
      <w:docPartPr>
        <w:name w:val="75038512FA6E45E094C3667CBB858013"/>
        <w:category>
          <w:name w:val="Общие"/>
          <w:gallery w:val="placeholder"/>
        </w:category>
        <w:types>
          <w:type w:val="bbPlcHdr"/>
        </w:types>
        <w:behaviors>
          <w:behavior w:val="content"/>
        </w:behaviors>
        <w:guid w:val="{D412CB71-1AA3-41C6-A3E6-68308314D3E6}"/>
      </w:docPartPr>
      <w:docPartBody>
        <w:p w:rsidR="00A02782" w:rsidRDefault="00CC3441" w:rsidP="00CC3441">
          <w:pPr>
            <w:pStyle w:val="75038512FA6E45E094C3667CBB858013"/>
          </w:pPr>
          <w:r w:rsidRPr="002E0323">
            <w:rPr>
              <w:rStyle w:val="20"/>
            </w:rPr>
            <w:t>Место для ввода текста.</w:t>
          </w:r>
        </w:p>
      </w:docPartBody>
    </w:docPart>
    <w:docPart>
      <w:docPartPr>
        <w:name w:val="82F1AE0903124AA2A9A6B6E0F9B2F75E"/>
        <w:category>
          <w:name w:val="Общие"/>
          <w:gallery w:val="placeholder"/>
        </w:category>
        <w:types>
          <w:type w:val="bbPlcHdr"/>
        </w:types>
        <w:behaviors>
          <w:behavior w:val="content"/>
        </w:behaviors>
        <w:guid w:val="{53E69B78-68B9-496D-9BB0-91E7C2A8B9B3}"/>
      </w:docPartPr>
      <w:docPartBody>
        <w:p w:rsidR="00B4310F" w:rsidRDefault="00A02782" w:rsidP="00A02782">
          <w:pPr>
            <w:pStyle w:val="82F1AE0903124AA2A9A6B6E0F9B2F75E"/>
          </w:pPr>
          <w:r w:rsidRPr="00C77648">
            <w:rPr>
              <w:rStyle w:val="20"/>
            </w:rPr>
            <w:t>Место для ввода текста.</w:t>
          </w:r>
        </w:p>
      </w:docPartBody>
    </w:docPart>
    <w:docPart>
      <w:docPartPr>
        <w:name w:val="FE5B70E1461F40D3B4A68E3DD7ED44AE"/>
        <w:category>
          <w:name w:val="Общие"/>
          <w:gallery w:val="placeholder"/>
        </w:category>
        <w:types>
          <w:type w:val="bbPlcHdr"/>
        </w:types>
        <w:behaviors>
          <w:behavior w:val="content"/>
        </w:behaviors>
        <w:guid w:val="{D5B5EF12-2771-4F9A-B49F-D0AC5CB2D825}"/>
      </w:docPartPr>
      <w:docPartBody>
        <w:p w:rsidR="00B4310F" w:rsidRDefault="00B4310F" w:rsidP="00B4310F">
          <w:pPr>
            <w:pStyle w:val="FE5B70E1461F40D3B4A68E3DD7ED44AE"/>
          </w:pPr>
          <w:r w:rsidRPr="00C77648">
            <w:rPr>
              <w:rStyle w:val="20"/>
            </w:rPr>
            <w:t>Место для ввода текста.</w:t>
          </w:r>
        </w:p>
      </w:docPartBody>
    </w:docPart>
    <w:docPart>
      <w:docPartPr>
        <w:name w:val="B9C97634756C48A5A49A0323C1B0BBD4"/>
        <w:category>
          <w:name w:val="Общие"/>
          <w:gallery w:val="placeholder"/>
        </w:category>
        <w:types>
          <w:type w:val="bbPlcHdr"/>
        </w:types>
        <w:behaviors>
          <w:behavior w:val="content"/>
        </w:behaviors>
        <w:guid w:val="{937717FE-4E1E-4B5E-BA6E-E22E8CBE45FC}"/>
      </w:docPartPr>
      <w:docPartBody>
        <w:p w:rsidR="00B4310F" w:rsidRDefault="006A171C" w:rsidP="00C7415B">
          <w:pPr>
            <w:pStyle w:val="B9C97634756C48A5A49A0323C1B0BBD45"/>
          </w:pPr>
          <w:r w:rsidRPr="009457D6">
            <w:t>Литература</w:t>
          </w:r>
        </w:p>
      </w:docPartBody>
    </w:docPart>
    <w:docPart>
      <w:docPartPr>
        <w:name w:val="9E2E1F77B8434AC8A1FDD6A1A176A3E4"/>
        <w:category>
          <w:name w:val="Общие"/>
          <w:gallery w:val="placeholder"/>
        </w:category>
        <w:types>
          <w:type w:val="bbPlcHdr"/>
        </w:types>
        <w:behaviors>
          <w:behavior w:val="content"/>
        </w:behaviors>
        <w:guid w:val="{E7597BC0-EBDC-4F01-8512-FFC14AEFF297}"/>
      </w:docPartPr>
      <w:docPartBody>
        <w:p w:rsidR="00B4310F" w:rsidRDefault="00B4310F" w:rsidP="00B4310F">
          <w:pPr>
            <w:pStyle w:val="9E2E1F77B8434AC8A1FDD6A1A176A3E4"/>
          </w:pPr>
          <w:r w:rsidRPr="0054350B">
            <w:rPr>
              <w:rStyle w:val="20"/>
            </w:rPr>
            <w:t>Выберите стандартный блок.</w:t>
          </w:r>
        </w:p>
      </w:docPartBody>
    </w:docPart>
    <w:docPart>
      <w:docPartPr>
        <w:name w:val="DE7E3C3439104313AB56DBE72DAF9C31"/>
        <w:category>
          <w:name w:val="Общие"/>
          <w:gallery w:val="placeholder"/>
        </w:category>
        <w:types>
          <w:type w:val="bbPlcHdr"/>
        </w:types>
        <w:behaviors>
          <w:behavior w:val="content"/>
        </w:behaviors>
        <w:guid w:val="{78170902-534C-47C3-B1EE-C08DD944880E}"/>
      </w:docPartPr>
      <w:docPartBody>
        <w:p w:rsidR="00B4310F" w:rsidRDefault="00B4310F" w:rsidP="00B4310F">
          <w:pPr>
            <w:pStyle w:val="DE7E3C3439104313AB56DBE72DAF9C31"/>
          </w:pPr>
          <w:r w:rsidRPr="00572CAA">
            <w:rPr>
              <w:rStyle w:val="20"/>
            </w:rPr>
            <w:t>Место для ввода текста.</w:t>
          </w:r>
        </w:p>
      </w:docPartBody>
    </w:docPart>
    <w:docPart>
      <w:docPartPr>
        <w:name w:val="BF61FCD907A540A592B845708E33F9C3"/>
        <w:category>
          <w:name w:val="Общие"/>
          <w:gallery w:val="placeholder"/>
        </w:category>
        <w:types>
          <w:type w:val="bbPlcHdr"/>
        </w:types>
        <w:behaviors>
          <w:behavior w:val="content"/>
        </w:behaviors>
        <w:guid w:val="{6BC2C4AA-348D-4AC2-A685-941A8C6DF4C0}"/>
      </w:docPartPr>
      <w:docPartBody>
        <w:p w:rsidR="00B4310F" w:rsidRDefault="00B4310F" w:rsidP="00B4310F">
          <w:pPr>
            <w:pStyle w:val="BF61FCD907A540A592B845708E33F9C3"/>
          </w:pPr>
          <w:r w:rsidRPr="0054350B">
            <w:rPr>
              <w:rStyle w:val="20"/>
            </w:rPr>
            <w:t>Выберите стандартный блок.</w:t>
          </w:r>
        </w:p>
      </w:docPartBody>
    </w:docPart>
    <w:docPart>
      <w:docPartPr>
        <w:name w:val="21C3E17F3BB843C3A255DCCABEA9CD15"/>
        <w:category>
          <w:name w:val="Общие"/>
          <w:gallery w:val="placeholder"/>
        </w:category>
        <w:types>
          <w:type w:val="bbPlcHdr"/>
        </w:types>
        <w:behaviors>
          <w:behavior w:val="content"/>
        </w:behaviors>
        <w:guid w:val="{DD89F60D-8611-4894-808A-48D03C903879}"/>
      </w:docPartPr>
      <w:docPartBody>
        <w:p w:rsidR="00B4310F" w:rsidRDefault="00B4310F" w:rsidP="00B4310F">
          <w:pPr>
            <w:pStyle w:val="21C3E17F3BB843C3A255DCCABEA9CD15"/>
          </w:pPr>
          <w:r w:rsidRPr="00572CAA">
            <w:rPr>
              <w:rStyle w:val="20"/>
            </w:rPr>
            <w:t>Место для ввода текста.</w:t>
          </w:r>
        </w:p>
      </w:docPartBody>
    </w:docPart>
    <w:docPart>
      <w:docPartPr>
        <w:name w:val="C1EACC376F514E32B27F42D54D83EC49"/>
        <w:category>
          <w:name w:val="Общие"/>
          <w:gallery w:val="placeholder"/>
        </w:category>
        <w:types>
          <w:type w:val="bbPlcHdr"/>
        </w:types>
        <w:behaviors>
          <w:behavior w:val="content"/>
        </w:behaviors>
        <w:guid w:val="{5FE0258F-9B0D-4729-8348-8AD2F55F2F6A}"/>
      </w:docPartPr>
      <w:docPartBody>
        <w:p w:rsidR="00B4310F" w:rsidRDefault="00B4310F" w:rsidP="00B4310F">
          <w:pPr>
            <w:pStyle w:val="C1EACC376F514E32B27F42D54D83EC49"/>
          </w:pPr>
          <w:r w:rsidRPr="00572CAA">
            <w:rPr>
              <w:rStyle w:val="20"/>
            </w:rPr>
            <w:t>Место для ввода текста.</w:t>
          </w:r>
        </w:p>
      </w:docPartBody>
    </w:docPart>
    <w:docPart>
      <w:docPartPr>
        <w:name w:val="CA0075A19E9D4E029246DAD315FAD766"/>
        <w:category>
          <w:name w:val="Общие"/>
          <w:gallery w:val="placeholder"/>
        </w:category>
        <w:types>
          <w:type w:val="bbPlcHdr"/>
        </w:types>
        <w:behaviors>
          <w:behavior w:val="content"/>
        </w:behaviors>
        <w:guid w:val="{67F1AB94-5B91-4397-A38B-42CBCF09EA7F}"/>
      </w:docPartPr>
      <w:docPartBody>
        <w:p w:rsidR="00B4310F" w:rsidRDefault="00B4310F" w:rsidP="00B4310F">
          <w:pPr>
            <w:pStyle w:val="CA0075A19E9D4E029246DAD315FAD766"/>
          </w:pPr>
          <w:r w:rsidRPr="00572CAA">
            <w:rPr>
              <w:rStyle w:val="20"/>
            </w:rPr>
            <w:t>Место для ввода текста.</w:t>
          </w:r>
        </w:p>
      </w:docPartBody>
    </w:docPart>
    <w:docPart>
      <w:docPartPr>
        <w:name w:val="E13FE89D01FB4BF6A142644D1587035A"/>
        <w:category>
          <w:name w:val="Общие"/>
          <w:gallery w:val="placeholder"/>
        </w:category>
        <w:types>
          <w:type w:val="bbPlcHdr"/>
        </w:types>
        <w:behaviors>
          <w:behavior w:val="content"/>
        </w:behaviors>
        <w:guid w:val="{30FAE4CE-89F5-47A7-A5D0-B69B72A75158}"/>
      </w:docPartPr>
      <w:docPartBody>
        <w:p w:rsidR="00B4310F" w:rsidRDefault="00B4310F" w:rsidP="00B4310F">
          <w:pPr>
            <w:pStyle w:val="E13FE89D01FB4BF6A142644D1587035A"/>
          </w:pPr>
          <w:r w:rsidRPr="00572CAA">
            <w:rPr>
              <w:rStyle w:val="20"/>
            </w:rPr>
            <w:t>Место для ввода текста.</w:t>
          </w:r>
        </w:p>
      </w:docPartBody>
    </w:docPart>
    <w:docPart>
      <w:docPartPr>
        <w:name w:val="7646A4AE5F8749C9B60175C6B34FFB81"/>
        <w:category>
          <w:name w:val="Общие"/>
          <w:gallery w:val="placeholder"/>
        </w:category>
        <w:types>
          <w:type w:val="bbPlcHdr"/>
        </w:types>
        <w:behaviors>
          <w:behavior w:val="content"/>
        </w:behaviors>
        <w:guid w:val="{B16C6313-3421-4ECF-B63C-D1BC53DD99DB}"/>
      </w:docPartPr>
      <w:docPartBody>
        <w:p w:rsidR="00B4310F" w:rsidRDefault="00B4310F" w:rsidP="00B4310F">
          <w:pPr>
            <w:pStyle w:val="7646A4AE5F8749C9B60175C6B34FFB81"/>
          </w:pPr>
          <w:r w:rsidRPr="00572CAA">
            <w:rPr>
              <w:rStyle w:val="20"/>
            </w:rPr>
            <w:t>Место для ввода текста.</w:t>
          </w:r>
        </w:p>
      </w:docPartBody>
    </w:docPart>
    <w:docPart>
      <w:docPartPr>
        <w:name w:val="ED64F777434C464BA0B5B960E81029B3"/>
        <w:category>
          <w:name w:val="Общие"/>
          <w:gallery w:val="placeholder"/>
        </w:category>
        <w:types>
          <w:type w:val="bbPlcHdr"/>
        </w:types>
        <w:behaviors>
          <w:behavior w:val="content"/>
        </w:behaviors>
        <w:guid w:val="{E91242BE-5D2F-4FC2-A092-B3860405B8AA}"/>
      </w:docPartPr>
      <w:docPartBody>
        <w:p w:rsidR="00B4310F" w:rsidRDefault="00B4310F" w:rsidP="00B4310F">
          <w:pPr>
            <w:pStyle w:val="ED64F777434C464BA0B5B960E81029B3"/>
          </w:pPr>
          <w:r w:rsidRPr="00572CAA">
            <w:rPr>
              <w:rStyle w:val="20"/>
            </w:rPr>
            <w:t>Место для ввода текста.</w:t>
          </w:r>
        </w:p>
      </w:docPartBody>
    </w:docPart>
    <w:docPart>
      <w:docPartPr>
        <w:name w:val="F47A07621A854438846CCA13C54C6622"/>
        <w:category>
          <w:name w:val="Общие"/>
          <w:gallery w:val="placeholder"/>
        </w:category>
        <w:types>
          <w:type w:val="bbPlcHdr"/>
        </w:types>
        <w:behaviors>
          <w:behavior w:val="content"/>
        </w:behaviors>
        <w:guid w:val="{7DAC93DE-5947-4601-99A3-24F5AA474610}"/>
      </w:docPartPr>
      <w:docPartBody>
        <w:p w:rsidR="00B4310F" w:rsidRDefault="00B4310F" w:rsidP="00B4310F">
          <w:pPr>
            <w:pStyle w:val="F47A07621A854438846CCA13C54C6622"/>
          </w:pPr>
          <w:r w:rsidRPr="00572CAA">
            <w:rPr>
              <w:rStyle w:val="20"/>
            </w:rPr>
            <w:t>Место для ввода текста.</w:t>
          </w:r>
        </w:p>
      </w:docPartBody>
    </w:docPart>
    <w:docPart>
      <w:docPartPr>
        <w:name w:val="38067172DAD74788B1C7935BF2ECA660"/>
        <w:category>
          <w:name w:val="Общие"/>
          <w:gallery w:val="placeholder"/>
        </w:category>
        <w:types>
          <w:type w:val="bbPlcHdr"/>
        </w:types>
        <w:behaviors>
          <w:behavior w:val="content"/>
        </w:behaviors>
        <w:guid w:val="{33129833-FAAC-4447-B47A-87E7769A40CA}"/>
      </w:docPartPr>
      <w:docPartBody>
        <w:p w:rsidR="00B4310F" w:rsidRDefault="00B4310F" w:rsidP="00B4310F">
          <w:pPr>
            <w:pStyle w:val="38067172DAD74788B1C7935BF2ECA660"/>
          </w:pPr>
          <w:r w:rsidRPr="00572CAA">
            <w:rPr>
              <w:rStyle w:val="20"/>
            </w:rPr>
            <w:t>Место для ввода текста.</w:t>
          </w:r>
        </w:p>
      </w:docPartBody>
    </w:docPart>
    <w:docPart>
      <w:docPartPr>
        <w:name w:val="0D010C985871488B88B31C3C3DC60704"/>
        <w:category>
          <w:name w:val="Общие"/>
          <w:gallery w:val="placeholder"/>
        </w:category>
        <w:types>
          <w:type w:val="bbPlcHdr"/>
        </w:types>
        <w:behaviors>
          <w:behavior w:val="content"/>
        </w:behaviors>
        <w:guid w:val="{47C42A2A-C3B4-48AF-9171-848240B32A4F}"/>
      </w:docPartPr>
      <w:docPartBody>
        <w:p w:rsidR="00B4310F" w:rsidRDefault="00B4310F" w:rsidP="00B4310F">
          <w:pPr>
            <w:pStyle w:val="0D010C985871488B88B31C3C3DC60704"/>
          </w:pPr>
          <w:r w:rsidRPr="00572CAA">
            <w:rPr>
              <w:rStyle w:val="20"/>
            </w:rPr>
            <w:t>Место для ввода текста.</w:t>
          </w:r>
        </w:p>
      </w:docPartBody>
    </w:docPart>
    <w:docPart>
      <w:docPartPr>
        <w:name w:val="8D521F0DF5A34B34A59A3349EC3B8E04"/>
        <w:category>
          <w:name w:val="Общие"/>
          <w:gallery w:val="placeholder"/>
        </w:category>
        <w:types>
          <w:type w:val="bbPlcHdr"/>
        </w:types>
        <w:behaviors>
          <w:behavior w:val="content"/>
        </w:behaviors>
        <w:guid w:val="{1E00CEC5-B76F-45CB-9B64-0631645CD4A9}"/>
      </w:docPartPr>
      <w:docPartBody>
        <w:p w:rsidR="00B4310F" w:rsidRDefault="00B4310F" w:rsidP="00B4310F">
          <w:pPr>
            <w:pStyle w:val="8D521F0DF5A34B34A59A3349EC3B8E04"/>
          </w:pPr>
          <w:r w:rsidRPr="00572CAA">
            <w:rPr>
              <w:rStyle w:val="20"/>
            </w:rPr>
            <w:t>Место для ввода текста.</w:t>
          </w:r>
        </w:p>
      </w:docPartBody>
    </w:docPart>
    <w:docPart>
      <w:docPartPr>
        <w:name w:val="357F3D9886994DA5A9EF24D0E73A0346"/>
        <w:category>
          <w:name w:val="Общие"/>
          <w:gallery w:val="placeholder"/>
        </w:category>
        <w:types>
          <w:type w:val="bbPlcHdr"/>
        </w:types>
        <w:behaviors>
          <w:behavior w:val="content"/>
        </w:behaviors>
        <w:guid w:val="{F4AC0ED5-2DCB-4FB9-87FA-6C825604E8E6}"/>
      </w:docPartPr>
      <w:docPartBody>
        <w:p w:rsidR="00B4310F" w:rsidRDefault="00B4310F" w:rsidP="00B4310F">
          <w:pPr>
            <w:pStyle w:val="357F3D9886994DA5A9EF24D0E73A0346"/>
          </w:pPr>
          <w:r w:rsidRPr="00255C47">
            <w:rPr>
              <w:rStyle w:val="20"/>
            </w:rPr>
            <w:t>Место для ввода даты.</w:t>
          </w:r>
        </w:p>
      </w:docPartBody>
    </w:docPart>
    <w:docPart>
      <w:docPartPr>
        <w:name w:val="8D217250FB6240AC98593F655DA07E47"/>
        <w:category>
          <w:name w:val="Общие"/>
          <w:gallery w:val="placeholder"/>
        </w:category>
        <w:types>
          <w:type w:val="bbPlcHdr"/>
        </w:types>
        <w:behaviors>
          <w:behavior w:val="content"/>
        </w:behaviors>
        <w:guid w:val="{0EBE2007-DCF9-4329-BA95-23EEA48B077C}"/>
      </w:docPartPr>
      <w:docPartBody>
        <w:p w:rsidR="00B4310F" w:rsidRDefault="00B4310F" w:rsidP="00B4310F">
          <w:pPr>
            <w:pStyle w:val="8D217250FB6240AC98593F655DA07E47"/>
          </w:pPr>
          <w:r w:rsidRPr="00572CAA">
            <w:rPr>
              <w:rStyle w:val="20"/>
            </w:rPr>
            <w:t>Место для ввода текста.</w:t>
          </w:r>
        </w:p>
      </w:docPartBody>
    </w:docPart>
    <w:docPart>
      <w:docPartPr>
        <w:name w:val="0F19033C21AF45D692FC145CE36A26C5"/>
        <w:category>
          <w:name w:val="Общие"/>
          <w:gallery w:val="placeholder"/>
        </w:category>
        <w:types>
          <w:type w:val="bbPlcHdr"/>
        </w:types>
        <w:behaviors>
          <w:behavior w:val="content"/>
        </w:behaviors>
        <w:guid w:val="{28897406-4C07-406A-86D0-16085E89FB93}"/>
      </w:docPartPr>
      <w:docPartBody>
        <w:p w:rsidR="00B4310F" w:rsidRDefault="00B4310F" w:rsidP="00B4310F">
          <w:pPr>
            <w:pStyle w:val="0F19033C21AF45D692FC145CE36A26C5"/>
          </w:pPr>
          <w:r w:rsidRPr="00572CAA">
            <w:rPr>
              <w:rStyle w:val="20"/>
            </w:rPr>
            <w:t>Место для ввода текста.</w:t>
          </w:r>
        </w:p>
      </w:docPartBody>
    </w:docPart>
    <w:docPart>
      <w:docPartPr>
        <w:name w:val="BA560BCDD68D43128B8755D56D9F2FDE"/>
        <w:category>
          <w:name w:val="Общие"/>
          <w:gallery w:val="placeholder"/>
        </w:category>
        <w:types>
          <w:type w:val="bbPlcHdr"/>
        </w:types>
        <w:behaviors>
          <w:behavior w:val="content"/>
        </w:behaviors>
        <w:guid w:val="{D025517A-3566-4827-9754-DA779A915BF6}"/>
      </w:docPartPr>
      <w:docPartBody>
        <w:p w:rsidR="00A54B6B" w:rsidRDefault="00A54B6B" w:rsidP="00A54B6B">
          <w:pPr>
            <w:pStyle w:val="BA560BCDD68D43128B8755D56D9F2FDE"/>
          </w:pPr>
          <w:r w:rsidRPr="007913FA">
            <w:rPr>
              <w:rStyle w:val="20"/>
            </w:rPr>
            <w:t>Выберите элемент.</w:t>
          </w:r>
          <w:r>
            <w:rPr>
              <w:rStyle w:val="20"/>
            </w:rPr>
            <w:t xml:space="preserve"> </w:t>
          </w:r>
          <w:r w:rsidRPr="007913FA">
            <w:rPr>
              <w:rStyle w:val="20"/>
            </w:rPr>
            <w:t>Можно ввести свои данные</w:t>
          </w:r>
        </w:p>
      </w:docPartBody>
    </w:docPart>
    <w:docPart>
      <w:docPartPr>
        <w:name w:val="62650CBDF030450194D2E3D01DC59E61"/>
        <w:category>
          <w:name w:val="Общие"/>
          <w:gallery w:val="placeholder"/>
        </w:category>
        <w:types>
          <w:type w:val="bbPlcHdr"/>
        </w:types>
        <w:behaviors>
          <w:behavior w:val="content"/>
        </w:behaviors>
        <w:guid w:val="{BB483DBA-3CA3-4C53-ABA0-B7B950BDB551}"/>
      </w:docPartPr>
      <w:docPartBody>
        <w:p w:rsidR="00A54B6B" w:rsidRDefault="00A54B6B" w:rsidP="00A54B6B">
          <w:pPr>
            <w:pStyle w:val="62650CBDF030450194D2E3D01DC59E61"/>
          </w:pPr>
          <w:r w:rsidRPr="00101E22">
            <w:rPr>
              <w:rStyle w:val="20"/>
            </w:rPr>
            <w:t>Выберите элемент.</w:t>
          </w:r>
          <w:r w:rsidRPr="00C972FA">
            <w:rPr>
              <w:rStyle w:val="20"/>
              <w:lang w:val="en-US"/>
            </w:rPr>
            <w:t xml:space="preserve"> </w:t>
          </w:r>
          <w:r>
            <w:rPr>
              <w:rStyle w:val="20"/>
            </w:rPr>
            <w:t>Можно ввести свои данные</w:t>
          </w:r>
        </w:p>
      </w:docPartBody>
    </w:docPart>
    <w:docPart>
      <w:docPartPr>
        <w:name w:val="71C49E0A2C60440A8C10B4805D418DA2"/>
        <w:category>
          <w:name w:val="Общие"/>
          <w:gallery w:val="placeholder"/>
        </w:category>
        <w:types>
          <w:type w:val="bbPlcHdr"/>
        </w:types>
        <w:behaviors>
          <w:behavior w:val="content"/>
        </w:behaviors>
        <w:guid w:val="{9FA36EE1-409A-4487-AF16-6F72514F0339}"/>
      </w:docPartPr>
      <w:docPartBody>
        <w:p w:rsidR="00A54B6B" w:rsidRDefault="00A54B6B" w:rsidP="00A54B6B">
          <w:pPr>
            <w:pStyle w:val="71C49E0A2C60440A8C10B4805D418DA2"/>
          </w:pPr>
          <w:r w:rsidRPr="00101E22">
            <w:rPr>
              <w:rStyle w:val="20"/>
            </w:rPr>
            <w:t>Выберите элемент.</w:t>
          </w:r>
          <w:r w:rsidRPr="00C972FA">
            <w:rPr>
              <w:rStyle w:val="20"/>
              <w:lang w:val="en-US"/>
            </w:rPr>
            <w:t xml:space="preserve"> </w:t>
          </w:r>
          <w:r>
            <w:rPr>
              <w:rStyle w:val="20"/>
            </w:rPr>
            <w:t>Можно ввести свои данные</w:t>
          </w:r>
        </w:p>
      </w:docPartBody>
    </w:docPart>
    <w:docPart>
      <w:docPartPr>
        <w:name w:val="242A5C6DA6F144BAA471825776DE263A"/>
        <w:category>
          <w:name w:val="Общие"/>
          <w:gallery w:val="placeholder"/>
        </w:category>
        <w:types>
          <w:type w:val="bbPlcHdr"/>
        </w:types>
        <w:behaviors>
          <w:behavior w:val="content"/>
        </w:behaviors>
        <w:guid w:val="{8B8F3C92-1B2D-4B12-80A3-3D67EA913F07}"/>
      </w:docPartPr>
      <w:docPartBody>
        <w:p w:rsidR="00A54B6B" w:rsidRDefault="00A54B6B" w:rsidP="00A54B6B">
          <w:pPr>
            <w:pStyle w:val="242A5C6DA6F144BAA471825776DE263A"/>
          </w:pPr>
          <w:r w:rsidRPr="00101E22">
            <w:rPr>
              <w:rStyle w:val="20"/>
            </w:rPr>
            <w:t>Выберите элемент.</w:t>
          </w:r>
          <w:r w:rsidRPr="00C972FA">
            <w:rPr>
              <w:rStyle w:val="20"/>
              <w:lang w:val="en-US"/>
            </w:rPr>
            <w:t xml:space="preserve"> </w:t>
          </w:r>
          <w:r>
            <w:rPr>
              <w:rStyle w:val="20"/>
            </w:rPr>
            <w:t>Можно ввести свои данные</w:t>
          </w:r>
        </w:p>
      </w:docPartBody>
    </w:docPart>
    <w:docPart>
      <w:docPartPr>
        <w:name w:val="DefaultPlaceholder_-1854013440"/>
        <w:category>
          <w:name w:val="Общие"/>
          <w:gallery w:val="placeholder"/>
        </w:category>
        <w:types>
          <w:type w:val="bbPlcHdr"/>
        </w:types>
        <w:behaviors>
          <w:behavior w:val="content"/>
        </w:behaviors>
        <w:guid w:val="{35176E3E-7C12-4BDE-8EE4-BEF4D2EA307B}"/>
      </w:docPartPr>
      <w:docPartBody>
        <w:p w:rsidR="00A54B6B" w:rsidRDefault="00A54B6B">
          <w:r w:rsidRPr="00A14ED1">
            <w:rPr>
              <w:rStyle w:val="20"/>
            </w:rPr>
            <w:t>Место для ввода текста.</w:t>
          </w:r>
        </w:p>
      </w:docPartBody>
    </w:docPart>
    <w:docPart>
      <w:docPartPr>
        <w:name w:val="AF44D97A6CE248C390EC4A0A3E299F0A"/>
        <w:category>
          <w:name w:val="Общие"/>
          <w:gallery w:val="placeholder"/>
        </w:category>
        <w:types>
          <w:type w:val="bbPlcHdr"/>
        </w:types>
        <w:behaviors>
          <w:behavior w:val="content"/>
        </w:behaviors>
        <w:guid w:val="{3BA48300-6ED9-4996-8A99-23E08AFA58E7}"/>
      </w:docPartPr>
      <w:docPartBody>
        <w:p w:rsidR="00747650" w:rsidRDefault="00E05098" w:rsidP="00E05098">
          <w:pPr>
            <w:pStyle w:val="AF44D97A6CE248C390EC4A0A3E299F0A"/>
          </w:pPr>
          <w:r w:rsidRPr="00C77648">
            <w:rPr>
              <w:rStyle w:val="20"/>
            </w:rPr>
            <w:t>Место для ввода текста.</w:t>
          </w:r>
        </w:p>
      </w:docPartBody>
    </w:docPart>
    <w:docPart>
      <w:docPartPr>
        <w:name w:val="2E7DD338DD9A4113AF465E7A24AC582E"/>
        <w:category>
          <w:name w:val="Общие"/>
          <w:gallery w:val="placeholder"/>
        </w:category>
        <w:types>
          <w:type w:val="bbPlcHdr"/>
        </w:types>
        <w:behaviors>
          <w:behavior w:val="content"/>
        </w:behaviors>
        <w:guid w:val="{56E98FA0-E292-43E6-BC66-634E64670017}"/>
      </w:docPartPr>
      <w:docPartBody>
        <w:p w:rsidR="00747650" w:rsidRDefault="00E05098" w:rsidP="00E05098">
          <w:pPr>
            <w:pStyle w:val="2E7DD338DD9A4113AF465E7A24AC582E"/>
          </w:pPr>
          <w:r w:rsidRPr="00C77648">
            <w:rPr>
              <w:rStyle w:val="20"/>
            </w:rPr>
            <w:t>Место для ввода текста.</w:t>
          </w:r>
        </w:p>
      </w:docPartBody>
    </w:docPart>
    <w:docPart>
      <w:docPartPr>
        <w:name w:val="A1A92B81AD7C4CE88AA6083387DB1072"/>
        <w:category>
          <w:name w:val="Общие"/>
          <w:gallery w:val="placeholder"/>
        </w:category>
        <w:types>
          <w:type w:val="bbPlcHdr"/>
        </w:types>
        <w:behaviors>
          <w:behavior w:val="content"/>
        </w:behaviors>
        <w:guid w:val="{A77DAB53-9C74-4A3F-8293-84602FDC6CCD}"/>
      </w:docPartPr>
      <w:docPartBody>
        <w:p w:rsidR="00747650" w:rsidRDefault="00E05098" w:rsidP="00E05098">
          <w:pPr>
            <w:pStyle w:val="A1A92B81AD7C4CE88AA6083387DB1072"/>
          </w:pPr>
          <w:r w:rsidRPr="00C77648">
            <w:rPr>
              <w:rStyle w:val="20"/>
            </w:rPr>
            <w:t>Место для ввода текста.</w:t>
          </w:r>
        </w:p>
      </w:docPartBody>
    </w:docPart>
    <w:docPart>
      <w:docPartPr>
        <w:name w:val="6C1885C9DED3464A8C6CF685963E55BF"/>
        <w:category>
          <w:name w:val="Общие"/>
          <w:gallery w:val="placeholder"/>
        </w:category>
        <w:types>
          <w:type w:val="bbPlcHdr"/>
        </w:types>
        <w:behaviors>
          <w:behavior w:val="content"/>
        </w:behaviors>
        <w:guid w:val="{39E8B8DA-3995-4683-966C-69699E0DA4FE}"/>
      </w:docPartPr>
      <w:docPartBody>
        <w:p w:rsidR="00747650" w:rsidRDefault="00E05098" w:rsidP="00E05098">
          <w:pPr>
            <w:pStyle w:val="6C1885C9DED3464A8C6CF685963E55BF"/>
          </w:pPr>
          <w:r w:rsidRPr="00C77648">
            <w:rPr>
              <w:rStyle w:val="20"/>
            </w:rPr>
            <w:t>Место для ввода текста.</w:t>
          </w:r>
        </w:p>
      </w:docPartBody>
    </w:docPart>
    <w:docPart>
      <w:docPartPr>
        <w:name w:val="F7C98532EAF84DCE8D3131773E89C447"/>
        <w:category>
          <w:name w:val="Общие"/>
          <w:gallery w:val="placeholder"/>
        </w:category>
        <w:types>
          <w:type w:val="bbPlcHdr"/>
        </w:types>
        <w:behaviors>
          <w:behavior w:val="content"/>
        </w:behaviors>
        <w:guid w:val="{EA943A26-B6D3-4DE3-B73A-D94DAA78B88B}"/>
      </w:docPartPr>
      <w:docPartBody>
        <w:p w:rsidR="00747650" w:rsidRDefault="00E05098" w:rsidP="00E05098">
          <w:pPr>
            <w:pStyle w:val="F7C98532EAF84DCE8D3131773E89C447"/>
          </w:pPr>
          <w:r w:rsidRPr="00C77648">
            <w:rPr>
              <w:rStyle w:val="20"/>
            </w:rPr>
            <w:t>Место для ввода текста.</w:t>
          </w:r>
        </w:p>
      </w:docPartBody>
    </w:docPart>
    <w:docPart>
      <w:docPartPr>
        <w:name w:val="F4A3BFD43C2447BD88D88176D3FB9159"/>
        <w:category>
          <w:name w:val="Общие"/>
          <w:gallery w:val="placeholder"/>
        </w:category>
        <w:types>
          <w:type w:val="bbPlcHdr"/>
        </w:types>
        <w:behaviors>
          <w:behavior w:val="content"/>
        </w:behaviors>
        <w:guid w:val="{D1D3BD05-048D-4F26-9223-CB8C3A22E45A}"/>
      </w:docPartPr>
      <w:docPartBody>
        <w:p w:rsidR="00747650" w:rsidRDefault="00E05098" w:rsidP="00E05098">
          <w:pPr>
            <w:pStyle w:val="F4A3BFD43C2447BD88D88176D3FB9159"/>
          </w:pPr>
          <w:r w:rsidRPr="00C77648">
            <w:rPr>
              <w:rStyle w:val="20"/>
            </w:rPr>
            <w:t>Место для ввода текста.</w:t>
          </w:r>
        </w:p>
      </w:docPartBody>
    </w:docPart>
    <w:docPart>
      <w:docPartPr>
        <w:name w:val="D5E0926AC7B84F8F9C2B2E383E7C0CD6"/>
        <w:category>
          <w:name w:val="Общие"/>
          <w:gallery w:val="placeholder"/>
        </w:category>
        <w:types>
          <w:type w:val="bbPlcHdr"/>
        </w:types>
        <w:behaviors>
          <w:behavior w:val="content"/>
        </w:behaviors>
        <w:guid w:val="{81024736-6959-4CF3-A9D5-4467F54E9B44}"/>
      </w:docPartPr>
      <w:docPartBody>
        <w:p w:rsidR="00747650" w:rsidRDefault="00E05098" w:rsidP="00E05098">
          <w:pPr>
            <w:pStyle w:val="D5E0926AC7B84F8F9C2B2E383E7C0CD6"/>
          </w:pPr>
          <w:r w:rsidRPr="00C77648">
            <w:rPr>
              <w:rStyle w:val="20"/>
            </w:rPr>
            <w:t>Место для ввода текста.</w:t>
          </w:r>
        </w:p>
      </w:docPartBody>
    </w:docPart>
    <w:docPart>
      <w:docPartPr>
        <w:name w:val="B13B84E39969404EAF7B3E49DFAFC467"/>
        <w:category>
          <w:name w:val="Общие"/>
          <w:gallery w:val="placeholder"/>
        </w:category>
        <w:types>
          <w:type w:val="bbPlcHdr"/>
        </w:types>
        <w:behaviors>
          <w:behavior w:val="content"/>
        </w:behaviors>
        <w:guid w:val="{CD04C3DB-C271-4495-8532-D4699932D7F2}"/>
      </w:docPartPr>
      <w:docPartBody>
        <w:p w:rsidR="00747650" w:rsidRDefault="00E05098" w:rsidP="00E05098">
          <w:pPr>
            <w:pStyle w:val="B13B84E39969404EAF7B3E49DFAFC467"/>
          </w:pPr>
          <w:r w:rsidRPr="00C77648">
            <w:rPr>
              <w:rStyle w:val="20"/>
            </w:rPr>
            <w:t>Место для ввода текста.</w:t>
          </w:r>
        </w:p>
      </w:docPartBody>
    </w:docPart>
    <w:docPart>
      <w:docPartPr>
        <w:name w:val="3E4704934A924A2AB6CD7D8B36DA06F5"/>
        <w:category>
          <w:name w:val="Общие"/>
          <w:gallery w:val="placeholder"/>
        </w:category>
        <w:types>
          <w:type w:val="bbPlcHdr"/>
        </w:types>
        <w:behaviors>
          <w:behavior w:val="content"/>
        </w:behaviors>
        <w:guid w:val="{2465D39B-00E0-4F9A-B67C-20E62C43EDFD}"/>
      </w:docPartPr>
      <w:docPartBody>
        <w:p w:rsidR="00747650" w:rsidRDefault="00E05098" w:rsidP="00E05098">
          <w:pPr>
            <w:pStyle w:val="3E4704934A924A2AB6CD7D8B36DA06F5"/>
          </w:pPr>
          <w:r w:rsidRPr="00C77648">
            <w:rPr>
              <w:rStyle w:val="20"/>
            </w:rPr>
            <w:t>Место для ввода текста.</w:t>
          </w:r>
        </w:p>
      </w:docPartBody>
    </w:docPart>
    <w:docPart>
      <w:docPartPr>
        <w:name w:val="7CC55736539B41ECA4A81356F8192DCC"/>
        <w:category>
          <w:name w:val="Общие"/>
          <w:gallery w:val="placeholder"/>
        </w:category>
        <w:types>
          <w:type w:val="bbPlcHdr"/>
        </w:types>
        <w:behaviors>
          <w:behavior w:val="content"/>
        </w:behaviors>
        <w:guid w:val="{281FDF5B-9F63-447C-8022-78866478E84E}"/>
      </w:docPartPr>
      <w:docPartBody>
        <w:p w:rsidR="005909C5" w:rsidRDefault="007E6A52" w:rsidP="007E6A52">
          <w:pPr>
            <w:pStyle w:val="7CC55736539B41ECA4A81356F8192DCC"/>
          </w:pPr>
          <w:r w:rsidRPr="00F33F90">
            <w:rPr>
              <w:rStyle w:val="20"/>
            </w:rPr>
            <w:t>Место для ввода текста.</w:t>
          </w:r>
        </w:p>
      </w:docPartBody>
    </w:docPart>
    <w:docPart>
      <w:docPartPr>
        <w:name w:val="4348860B9A464B3295DF9F62D56D857A"/>
        <w:category>
          <w:name w:val="Общие"/>
          <w:gallery w:val="placeholder"/>
        </w:category>
        <w:types>
          <w:type w:val="bbPlcHdr"/>
        </w:types>
        <w:behaviors>
          <w:behavior w:val="content"/>
        </w:behaviors>
        <w:guid w:val="{030AFF18-2DB7-46DB-A58D-5F9BCF7A9F45}"/>
      </w:docPartPr>
      <w:docPartBody>
        <w:p w:rsidR="005909C5" w:rsidRDefault="007E6A52" w:rsidP="007E6A52">
          <w:pPr>
            <w:pStyle w:val="4348860B9A464B3295DF9F62D56D857A"/>
          </w:pPr>
          <w:r w:rsidRPr="00F33F90">
            <w:rPr>
              <w:rStyle w:val="20"/>
            </w:rPr>
            <w:t>Место для ввода текста.</w:t>
          </w:r>
        </w:p>
      </w:docPartBody>
    </w:docPart>
    <w:docPart>
      <w:docPartPr>
        <w:name w:val="3F746D81ECC7424AAF8F58695C88B30E"/>
        <w:category>
          <w:name w:val="Общие"/>
          <w:gallery w:val="placeholder"/>
        </w:category>
        <w:types>
          <w:type w:val="bbPlcHdr"/>
        </w:types>
        <w:behaviors>
          <w:behavior w:val="content"/>
        </w:behaviors>
        <w:guid w:val="{635A3F00-C91C-48AE-9353-1F264999B6D1}"/>
      </w:docPartPr>
      <w:docPartBody>
        <w:p w:rsidR="005909C5" w:rsidRDefault="007E6A52" w:rsidP="007E6A52">
          <w:pPr>
            <w:pStyle w:val="3F746D81ECC7424AAF8F58695C88B30E"/>
          </w:pPr>
          <w:r w:rsidRPr="00F33F90">
            <w:rPr>
              <w:rStyle w:val="20"/>
            </w:rPr>
            <w:t>Место для ввода текста.</w:t>
          </w:r>
        </w:p>
      </w:docPartBody>
    </w:docPart>
    <w:docPart>
      <w:docPartPr>
        <w:name w:val="87BAEDD1B2E04B399333907676610ADB"/>
        <w:category>
          <w:name w:val="Общие"/>
          <w:gallery w:val="placeholder"/>
        </w:category>
        <w:types>
          <w:type w:val="bbPlcHdr"/>
        </w:types>
        <w:behaviors>
          <w:behavior w:val="content"/>
        </w:behaviors>
        <w:guid w:val="{CE7CAEA5-B692-46D2-8962-EA5E97DB25DE}"/>
      </w:docPartPr>
      <w:docPartBody>
        <w:p w:rsidR="005909C5" w:rsidRDefault="007E6A52" w:rsidP="007E6A52">
          <w:pPr>
            <w:pStyle w:val="87BAEDD1B2E04B399333907676610ADB"/>
          </w:pPr>
          <w:r w:rsidRPr="00F33F90">
            <w:rPr>
              <w:rStyle w:val="20"/>
            </w:rPr>
            <w:t>Место для ввода текста.</w:t>
          </w:r>
        </w:p>
      </w:docPartBody>
    </w:docPart>
    <w:docPart>
      <w:docPartPr>
        <w:name w:val="FCB67042320A4B509879A1B8F75BBD99"/>
        <w:category>
          <w:name w:val="Общие"/>
          <w:gallery w:val="placeholder"/>
        </w:category>
        <w:types>
          <w:type w:val="bbPlcHdr"/>
        </w:types>
        <w:behaviors>
          <w:behavior w:val="content"/>
        </w:behaviors>
        <w:guid w:val="{A64019FD-B0BB-485F-93D5-7F873DB995DC}"/>
      </w:docPartPr>
      <w:docPartBody>
        <w:p w:rsidR="005909C5" w:rsidRDefault="007E6A52" w:rsidP="007E6A52">
          <w:pPr>
            <w:pStyle w:val="FCB67042320A4B509879A1B8F75BBD99"/>
          </w:pPr>
          <w:r w:rsidRPr="00F33F90">
            <w:rPr>
              <w:rStyle w:val="20"/>
            </w:rPr>
            <w:t>Место для ввода текста.</w:t>
          </w:r>
        </w:p>
      </w:docPartBody>
    </w:docPart>
    <w:docPart>
      <w:docPartPr>
        <w:name w:val="88817204A9734979A28164405B6ACE8D"/>
        <w:category>
          <w:name w:val="Общие"/>
          <w:gallery w:val="placeholder"/>
        </w:category>
        <w:types>
          <w:type w:val="bbPlcHdr"/>
        </w:types>
        <w:behaviors>
          <w:behavior w:val="content"/>
        </w:behaviors>
        <w:guid w:val="{C1CDFD96-3482-46CB-A092-C29435EDE57D}"/>
      </w:docPartPr>
      <w:docPartBody>
        <w:p w:rsidR="005909C5" w:rsidRDefault="007E6A52" w:rsidP="007E6A52">
          <w:pPr>
            <w:pStyle w:val="88817204A9734979A28164405B6ACE8D"/>
          </w:pPr>
          <w:r w:rsidRPr="00F33F90">
            <w:rPr>
              <w:rStyle w:val="20"/>
            </w:rPr>
            <w:t>Место для ввода текста.</w:t>
          </w:r>
        </w:p>
      </w:docPartBody>
    </w:docPart>
    <w:docPart>
      <w:docPartPr>
        <w:name w:val="189333B2DADE4BA09A16C2992F3F43BE"/>
        <w:category>
          <w:name w:val="Общие"/>
          <w:gallery w:val="placeholder"/>
        </w:category>
        <w:types>
          <w:type w:val="bbPlcHdr"/>
        </w:types>
        <w:behaviors>
          <w:behavior w:val="content"/>
        </w:behaviors>
        <w:guid w:val="{4668BA77-1F8E-422A-B210-C0004F35CF61}"/>
      </w:docPartPr>
      <w:docPartBody>
        <w:p w:rsidR="005909C5" w:rsidRDefault="007E6A52" w:rsidP="007E6A52">
          <w:pPr>
            <w:pStyle w:val="189333B2DADE4BA09A16C2992F3F43BE"/>
          </w:pPr>
          <w:r w:rsidRPr="00F33F90">
            <w:rPr>
              <w:rStyle w:val="20"/>
            </w:rPr>
            <w:t>Место для ввода текста.</w:t>
          </w:r>
        </w:p>
      </w:docPartBody>
    </w:docPart>
    <w:docPart>
      <w:docPartPr>
        <w:name w:val="DEC86671524B41A78DC65E0058C59176"/>
        <w:category>
          <w:name w:val="Общие"/>
          <w:gallery w:val="placeholder"/>
        </w:category>
        <w:types>
          <w:type w:val="bbPlcHdr"/>
        </w:types>
        <w:behaviors>
          <w:behavior w:val="content"/>
        </w:behaviors>
        <w:guid w:val="{5DAA21EC-D61C-473F-8AAF-823EF51875B0}"/>
      </w:docPartPr>
      <w:docPartBody>
        <w:p w:rsidR="005909C5" w:rsidRDefault="007E6A52" w:rsidP="007E6A52">
          <w:pPr>
            <w:pStyle w:val="DEC86671524B41A78DC65E0058C59176"/>
          </w:pPr>
          <w:r w:rsidRPr="00F33F90">
            <w:rPr>
              <w:rStyle w:val="20"/>
            </w:rPr>
            <w:t>Место для ввода текста.</w:t>
          </w:r>
        </w:p>
      </w:docPartBody>
    </w:docPart>
    <w:docPart>
      <w:docPartPr>
        <w:name w:val="4D2548A6581C4680BCA906773FF735A4"/>
        <w:category>
          <w:name w:val="Общие"/>
          <w:gallery w:val="placeholder"/>
        </w:category>
        <w:types>
          <w:type w:val="bbPlcHdr"/>
        </w:types>
        <w:behaviors>
          <w:behavior w:val="content"/>
        </w:behaviors>
        <w:guid w:val="{DAE4E929-C510-4393-9452-4310F86524A2}"/>
      </w:docPartPr>
      <w:docPartBody>
        <w:p w:rsidR="005909C5" w:rsidRDefault="007E6A52" w:rsidP="007E6A52">
          <w:pPr>
            <w:pStyle w:val="4D2548A6581C4680BCA906773FF735A4"/>
          </w:pPr>
          <w:r w:rsidRPr="00F33F90">
            <w:rPr>
              <w:rStyle w:val="20"/>
            </w:rPr>
            <w:t>Место для ввода текста.</w:t>
          </w:r>
        </w:p>
      </w:docPartBody>
    </w:docPart>
    <w:docPart>
      <w:docPartPr>
        <w:name w:val="FAB2AB11628F47B8A569946B12E7F908"/>
        <w:category>
          <w:name w:val="Общие"/>
          <w:gallery w:val="placeholder"/>
        </w:category>
        <w:types>
          <w:type w:val="bbPlcHdr"/>
        </w:types>
        <w:behaviors>
          <w:behavior w:val="content"/>
        </w:behaviors>
        <w:guid w:val="{DC53B6DE-55F1-4E0D-8EB6-6E06F66BEA44}"/>
      </w:docPartPr>
      <w:docPartBody>
        <w:p w:rsidR="005909C5" w:rsidRDefault="007E6A52" w:rsidP="007E6A52">
          <w:pPr>
            <w:pStyle w:val="FAB2AB11628F47B8A569946B12E7F908"/>
          </w:pPr>
          <w:r w:rsidRPr="00F33F90">
            <w:rPr>
              <w:rStyle w:val="20"/>
            </w:rPr>
            <w:t>Место для ввода текста.</w:t>
          </w:r>
        </w:p>
      </w:docPartBody>
    </w:docPart>
    <w:docPart>
      <w:docPartPr>
        <w:name w:val="CDAF892505DE4D539320E0E99D360AC0"/>
        <w:category>
          <w:name w:val="Общие"/>
          <w:gallery w:val="placeholder"/>
        </w:category>
        <w:types>
          <w:type w:val="bbPlcHdr"/>
        </w:types>
        <w:behaviors>
          <w:behavior w:val="content"/>
        </w:behaviors>
        <w:guid w:val="{330D8D01-F79E-4C9E-9C4D-04D3C47372D9}"/>
      </w:docPartPr>
      <w:docPartBody>
        <w:p w:rsidR="009E5147" w:rsidRDefault="009E5147" w:rsidP="009E5147">
          <w:pPr>
            <w:pStyle w:val="CDAF892505DE4D539320E0E99D360AC0"/>
          </w:pPr>
          <w:r w:rsidRPr="00255C47">
            <w:rPr>
              <w:rStyle w:val="20"/>
            </w:rPr>
            <w:t>Место для ввода даты.</w:t>
          </w:r>
        </w:p>
      </w:docPartBody>
    </w:docPart>
    <w:docPart>
      <w:docPartPr>
        <w:name w:val="6764BF8DF9904B589B6F495271ACBE59"/>
        <w:category>
          <w:name w:val="Общие"/>
          <w:gallery w:val="placeholder"/>
        </w:category>
        <w:types>
          <w:type w:val="bbPlcHdr"/>
        </w:types>
        <w:behaviors>
          <w:behavior w:val="content"/>
        </w:behaviors>
        <w:guid w:val="{F2C6847E-EC45-4C39-B733-5BF0A85267CB}"/>
      </w:docPartPr>
      <w:docPartBody>
        <w:p w:rsidR="009E5147" w:rsidRDefault="009E5147" w:rsidP="009E5147">
          <w:pPr>
            <w:pStyle w:val="6764BF8DF9904B589B6F495271ACBE59"/>
          </w:pPr>
          <w:r w:rsidRPr="00255C47">
            <w:rPr>
              <w:rStyle w:val="20"/>
            </w:rPr>
            <w:t>Место для ввода даты.</w:t>
          </w:r>
        </w:p>
      </w:docPartBody>
    </w:docPart>
    <w:docPart>
      <w:docPartPr>
        <w:name w:val="9DE4CCA0EC224AA4A680F0ABBB132D80"/>
        <w:category>
          <w:name w:val="Общие"/>
          <w:gallery w:val="placeholder"/>
        </w:category>
        <w:types>
          <w:type w:val="bbPlcHdr"/>
        </w:types>
        <w:behaviors>
          <w:behavior w:val="content"/>
        </w:behaviors>
        <w:guid w:val="{0D0561B9-68DB-4972-B4D4-C4765630BA19}"/>
      </w:docPartPr>
      <w:docPartBody>
        <w:p w:rsidR="009E5147" w:rsidRDefault="009E5147" w:rsidP="009E5147">
          <w:pPr>
            <w:pStyle w:val="9DE4CCA0EC224AA4A680F0ABBB132D80"/>
          </w:pPr>
          <w:r w:rsidRPr="00255C47">
            <w:rPr>
              <w:rStyle w:val="20"/>
            </w:rPr>
            <w:t>Место для ввода даты.</w:t>
          </w:r>
        </w:p>
      </w:docPartBody>
    </w:docPart>
    <w:docPart>
      <w:docPartPr>
        <w:name w:val="B3F9D3626F104707AE004A1033DE60A4"/>
        <w:category>
          <w:name w:val="Общие"/>
          <w:gallery w:val="placeholder"/>
        </w:category>
        <w:types>
          <w:type w:val="bbPlcHdr"/>
        </w:types>
        <w:behaviors>
          <w:behavior w:val="content"/>
        </w:behaviors>
        <w:guid w:val="{731C3ACC-C647-40E9-ADFF-A063340D39F3}"/>
      </w:docPartPr>
      <w:docPartBody>
        <w:p w:rsidR="009E5147" w:rsidRDefault="009E5147" w:rsidP="009E5147">
          <w:pPr>
            <w:pStyle w:val="B3F9D3626F104707AE004A1033DE60A4"/>
          </w:pPr>
          <w:r w:rsidRPr="00255C47">
            <w:rPr>
              <w:rStyle w:val="20"/>
            </w:rPr>
            <w:t>Место для ввода даты.</w:t>
          </w:r>
        </w:p>
      </w:docPartBody>
    </w:docPart>
    <w:docPart>
      <w:docPartPr>
        <w:name w:val="FACFD117BCCB49E0BD4D11E3500D7A0B"/>
        <w:category>
          <w:name w:val="Общие"/>
          <w:gallery w:val="placeholder"/>
        </w:category>
        <w:types>
          <w:type w:val="bbPlcHdr"/>
        </w:types>
        <w:behaviors>
          <w:behavior w:val="content"/>
        </w:behaviors>
        <w:guid w:val="{30EDAD1A-7BBB-48CB-B84E-F6ADD2354555}"/>
      </w:docPartPr>
      <w:docPartBody>
        <w:p w:rsidR="009E5147" w:rsidRDefault="009E5147" w:rsidP="009E5147">
          <w:pPr>
            <w:pStyle w:val="FACFD117BCCB49E0BD4D11E3500D7A0B"/>
          </w:pPr>
          <w:r w:rsidRPr="00255C47">
            <w:rPr>
              <w:rStyle w:val="20"/>
            </w:rPr>
            <w:t>Место для ввода даты.</w:t>
          </w:r>
        </w:p>
      </w:docPartBody>
    </w:docPart>
    <w:docPart>
      <w:docPartPr>
        <w:name w:val="DefaultPlaceholder_-1854013435"/>
        <w:category>
          <w:name w:val="Общие"/>
          <w:gallery w:val="placeholder"/>
        </w:category>
        <w:types>
          <w:type w:val="bbPlcHdr"/>
        </w:types>
        <w:behaviors>
          <w:behavior w:val="content"/>
        </w:behaviors>
        <w:guid w:val="{03F27E6B-6446-463C-B6D3-499B576F1EC4}"/>
      </w:docPartPr>
      <w:docPartBody>
        <w:p w:rsidR="009E2992" w:rsidRDefault="006A171C">
          <w:r w:rsidRPr="00CB7857">
            <w:rPr>
              <w:rStyle w:val="a3"/>
            </w:rPr>
            <w:t>Введите любое содержимое, которое хотите повторить, включая другие элементы управления содержимым. Чтобы повторить части таблицы, вы можете также добавить этот элемент управления вокруг строк таблицы.</w:t>
          </w:r>
        </w:p>
      </w:docPartBody>
    </w:docPart>
    <w:docPart>
      <w:docPartPr>
        <w:name w:val="70C0F56F8944426FA2256B37B5CF0681"/>
        <w:category>
          <w:name w:val="Общие"/>
          <w:gallery w:val="placeholder"/>
        </w:category>
        <w:types>
          <w:type w:val="bbPlcHdr"/>
        </w:types>
        <w:behaviors>
          <w:behavior w:val="content"/>
        </w:behaviors>
        <w:guid w:val="{1C197B82-3406-41F4-852C-83EE331CA104}"/>
      </w:docPartPr>
      <w:docPartBody>
        <w:p w:rsidR="009E2992" w:rsidRDefault="006A171C" w:rsidP="006A171C">
          <w:pPr>
            <w:pStyle w:val="70C0F56F8944426FA2256B37B5CF0681"/>
          </w:pPr>
          <w:r w:rsidRPr="0041002B">
            <w:rPr>
              <w:rFonts w:eastAsiaTheme="minorHAnsi"/>
              <w:vanish/>
              <w:sz w:val="14"/>
            </w:rPr>
            <w:t>Выберите элемент.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ACF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Monotype Corsiva">
    <w:altName w:val="Monotype Corsiva"/>
    <w:panose1 w:val="03010101010201010101"/>
    <w:charset w:val="CC"/>
    <w:family w:val="script"/>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53740"/>
    <w:multiLevelType w:val="hybridMultilevel"/>
    <w:tmpl w:val="005C1182"/>
    <w:lvl w:ilvl="0" w:tplc="213C7CF6">
      <w:start w:val="1"/>
      <w:numFmt w:val="decimal"/>
      <w:lvlText w:val="%1"/>
      <w:lvlJc w:val="left"/>
      <w:pPr>
        <w:ind w:left="540" w:hanging="360"/>
      </w:pPr>
      <w:rPr>
        <w:rFonts w:ascii="Times New Roman" w:hAnsi="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ED50B2B"/>
    <w:multiLevelType w:val="hybridMultilevel"/>
    <w:tmpl w:val="2D8CAA7C"/>
    <w:lvl w:ilvl="0" w:tplc="E04EB3A6">
      <w:start w:val="1"/>
      <w:numFmt w:val="decimal"/>
      <w:lvlText w:val="%1"/>
      <w:lvlJc w:val="left"/>
      <w:pPr>
        <w:ind w:left="1440" w:hanging="36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16cid:durableId="832380652">
    <w:abstractNumId w:val="1"/>
  </w:num>
  <w:num w:numId="2" w16cid:durableId="27826912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67D"/>
    <w:rsid w:val="000054A6"/>
    <w:rsid w:val="00030DC4"/>
    <w:rsid w:val="0003798B"/>
    <w:rsid w:val="00050E01"/>
    <w:rsid w:val="00051AEC"/>
    <w:rsid w:val="000556F0"/>
    <w:rsid w:val="000647F5"/>
    <w:rsid w:val="000753EE"/>
    <w:rsid w:val="00080A7A"/>
    <w:rsid w:val="000824E4"/>
    <w:rsid w:val="00083760"/>
    <w:rsid w:val="00096392"/>
    <w:rsid w:val="000A08A8"/>
    <w:rsid w:val="000A0BBC"/>
    <w:rsid w:val="000A0EFE"/>
    <w:rsid w:val="000A2AFB"/>
    <w:rsid w:val="000C039F"/>
    <w:rsid w:val="000C0519"/>
    <w:rsid w:val="000D5470"/>
    <w:rsid w:val="000F78AB"/>
    <w:rsid w:val="00115174"/>
    <w:rsid w:val="00121A4E"/>
    <w:rsid w:val="00126FB7"/>
    <w:rsid w:val="00130D8A"/>
    <w:rsid w:val="00141311"/>
    <w:rsid w:val="001462BB"/>
    <w:rsid w:val="00153971"/>
    <w:rsid w:val="00157A44"/>
    <w:rsid w:val="00157D8E"/>
    <w:rsid w:val="00166B9E"/>
    <w:rsid w:val="00175250"/>
    <w:rsid w:val="001935C6"/>
    <w:rsid w:val="001937F8"/>
    <w:rsid w:val="001A31F9"/>
    <w:rsid w:val="001B119E"/>
    <w:rsid w:val="001B761F"/>
    <w:rsid w:val="001C2364"/>
    <w:rsid w:val="001C7C78"/>
    <w:rsid w:val="001D0DF7"/>
    <w:rsid w:val="001F09E8"/>
    <w:rsid w:val="001F45DA"/>
    <w:rsid w:val="002004A6"/>
    <w:rsid w:val="002116AE"/>
    <w:rsid w:val="002242B9"/>
    <w:rsid w:val="002270EE"/>
    <w:rsid w:val="00227774"/>
    <w:rsid w:val="00233B59"/>
    <w:rsid w:val="00242E5C"/>
    <w:rsid w:val="00246B6C"/>
    <w:rsid w:val="00251E02"/>
    <w:rsid w:val="00271A03"/>
    <w:rsid w:val="0029130F"/>
    <w:rsid w:val="002A1DCE"/>
    <w:rsid w:val="002B3866"/>
    <w:rsid w:val="002C7F49"/>
    <w:rsid w:val="002D4CAF"/>
    <w:rsid w:val="002D5DA3"/>
    <w:rsid w:val="002F31C8"/>
    <w:rsid w:val="003006F0"/>
    <w:rsid w:val="00302779"/>
    <w:rsid w:val="003033EF"/>
    <w:rsid w:val="00322FF9"/>
    <w:rsid w:val="00326F9F"/>
    <w:rsid w:val="003365B1"/>
    <w:rsid w:val="003459BA"/>
    <w:rsid w:val="00346CB7"/>
    <w:rsid w:val="00347250"/>
    <w:rsid w:val="00354C4B"/>
    <w:rsid w:val="00355C12"/>
    <w:rsid w:val="00356C7B"/>
    <w:rsid w:val="00377EC2"/>
    <w:rsid w:val="0038396D"/>
    <w:rsid w:val="003A2C1F"/>
    <w:rsid w:val="003B0601"/>
    <w:rsid w:val="003B5E66"/>
    <w:rsid w:val="003C12F0"/>
    <w:rsid w:val="003C675B"/>
    <w:rsid w:val="003D0CFC"/>
    <w:rsid w:val="003D160B"/>
    <w:rsid w:val="003D792D"/>
    <w:rsid w:val="003E3DE4"/>
    <w:rsid w:val="003F30F6"/>
    <w:rsid w:val="0040748A"/>
    <w:rsid w:val="004120D2"/>
    <w:rsid w:val="00412D2F"/>
    <w:rsid w:val="004307DC"/>
    <w:rsid w:val="004346F6"/>
    <w:rsid w:val="00444493"/>
    <w:rsid w:val="0045707B"/>
    <w:rsid w:val="004612C0"/>
    <w:rsid w:val="0046315C"/>
    <w:rsid w:val="004838DE"/>
    <w:rsid w:val="0049105D"/>
    <w:rsid w:val="00492B03"/>
    <w:rsid w:val="004936C0"/>
    <w:rsid w:val="0049576E"/>
    <w:rsid w:val="00496B45"/>
    <w:rsid w:val="004C1FD8"/>
    <w:rsid w:val="004D3A14"/>
    <w:rsid w:val="004E4499"/>
    <w:rsid w:val="004E5871"/>
    <w:rsid w:val="0050576C"/>
    <w:rsid w:val="00506A0F"/>
    <w:rsid w:val="00510243"/>
    <w:rsid w:val="005118A3"/>
    <w:rsid w:val="005260F8"/>
    <w:rsid w:val="00526E2B"/>
    <w:rsid w:val="00542A06"/>
    <w:rsid w:val="00550B44"/>
    <w:rsid w:val="00564100"/>
    <w:rsid w:val="00564542"/>
    <w:rsid w:val="00571991"/>
    <w:rsid w:val="00572AC5"/>
    <w:rsid w:val="00574B58"/>
    <w:rsid w:val="00574BDF"/>
    <w:rsid w:val="00576F7E"/>
    <w:rsid w:val="00577CE7"/>
    <w:rsid w:val="005827A7"/>
    <w:rsid w:val="005909C5"/>
    <w:rsid w:val="0059692F"/>
    <w:rsid w:val="00597F79"/>
    <w:rsid w:val="005A05E3"/>
    <w:rsid w:val="005A4642"/>
    <w:rsid w:val="005B3D02"/>
    <w:rsid w:val="005C15A1"/>
    <w:rsid w:val="005C2726"/>
    <w:rsid w:val="005C6844"/>
    <w:rsid w:val="005D213C"/>
    <w:rsid w:val="005D26EC"/>
    <w:rsid w:val="005D3B19"/>
    <w:rsid w:val="005E19F4"/>
    <w:rsid w:val="005F0653"/>
    <w:rsid w:val="005F1E2F"/>
    <w:rsid w:val="005F2D3A"/>
    <w:rsid w:val="00603F33"/>
    <w:rsid w:val="006057AE"/>
    <w:rsid w:val="00610D70"/>
    <w:rsid w:val="006113F0"/>
    <w:rsid w:val="00611D75"/>
    <w:rsid w:val="00615BA6"/>
    <w:rsid w:val="00632857"/>
    <w:rsid w:val="0063719A"/>
    <w:rsid w:val="00637FE2"/>
    <w:rsid w:val="00640A16"/>
    <w:rsid w:val="00653D77"/>
    <w:rsid w:val="00663431"/>
    <w:rsid w:val="006731F3"/>
    <w:rsid w:val="0067743E"/>
    <w:rsid w:val="00683FA0"/>
    <w:rsid w:val="00684BBD"/>
    <w:rsid w:val="006850E2"/>
    <w:rsid w:val="00692FE9"/>
    <w:rsid w:val="0069428E"/>
    <w:rsid w:val="006A171C"/>
    <w:rsid w:val="006B7C0F"/>
    <w:rsid w:val="006B7F13"/>
    <w:rsid w:val="006C0753"/>
    <w:rsid w:val="006C76E4"/>
    <w:rsid w:val="006D115B"/>
    <w:rsid w:val="006E008B"/>
    <w:rsid w:val="006E6108"/>
    <w:rsid w:val="006E7A8D"/>
    <w:rsid w:val="006F5541"/>
    <w:rsid w:val="00704B50"/>
    <w:rsid w:val="00712AA6"/>
    <w:rsid w:val="00722741"/>
    <w:rsid w:val="00724A3B"/>
    <w:rsid w:val="00736600"/>
    <w:rsid w:val="00744DFD"/>
    <w:rsid w:val="00747650"/>
    <w:rsid w:val="00750311"/>
    <w:rsid w:val="00754D9C"/>
    <w:rsid w:val="00754F17"/>
    <w:rsid w:val="00761C38"/>
    <w:rsid w:val="007656FE"/>
    <w:rsid w:val="00767A8C"/>
    <w:rsid w:val="007758B2"/>
    <w:rsid w:val="00777625"/>
    <w:rsid w:val="00791137"/>
    <w:rsid w:val="0079603F"/>
    <w:rsid w:val="007A0C72"/>
    <w:rsid w:val="007A1E17"/>
    <w:rsid w:val="007A2053"/>
    <w:rsid w:val="007B09F4"/>
    <w:rsid w:val="007B2481"/>
    <w:rsid w:val="007B3776"/>
    <w:rsid w:val="007B659E"/>
    <w:rsid w:val="007B774E"/>
    <w:rsid w:val="007C7DFB"/>
    <w:rsid w:val="007E15F5"/>
    <w:rsid w:val="007E6A52"/>
    <w:rsid w:val="007F48E5"/>
    <w:rsid w:val="007F5D65"/>
    <w:rsid w:val="007F7CCB"/>
    <w:rsid w:val="008021B5"/>
    <w:rsid w:val="00803B93"/>
    <w:rsid w:val="008053A8"/>
    <w:rsid w:val="0080635F"/>
    <w:rsid w:val="008112DC"/>
    <w:rsid w:val="008124FD"/>
    <w:rsid w:val="008260A6"/>
    <w:rsid w:val="00830DB6"/>
    <w:rsid w:val="008339B2"/>
    <w:rsid w:val="00836879"/>
    <w:rsid w:val="008400DF"/>
    <w:rsid w:val="008529F7"/>
    <w:rsid w:val="008746F0"/>
    <w:rsid w:val="0087705B"/>
    <w:rsid w:val="00880EB0"/>
    <w:rsid w:val="00887B1D"/>
    <w:rsid w:val="008925CD"/>
    <w:rsid w:val="00892847"/>
    <w:rsid w:val="00894135"/>
    <w:rsid w:val="008A3B31"/>
    <w:rsid w:val="008A509A"/>
    <w:rsid w:val="008B0318"/>
    <w:rsid w:val="008B0886"/>
    <w:rsid w:val="008C2CE9"/>
    <w:rsid w:val="008D4F29"/>
    <w:rsid w:val="008E15C4"/>
    <w:rsid w:val="008E21AB"/>
    <w:rsid w:val="008F1C02"/>
    <w:rsid w:val="008F1EE5"/>
    <w:rsid w:val="008F3465"/>
    <w:rsid w:val="009009DF"/>
    <w:rsid w:val="009010D5"/>
    <w:rsid w:val="009052B9"/>
    <w:rsid w:val="0091169E"/>
    <w:rsid w:val="00911923"/>
    <w:rsid w:val="009127FF"/>
    <w:rsid w:val="0091452B"/>
    <w:rsid w:val="009241ED"/>
    <w:rsid w:val="00926088"/>
    <w:rsid w:val="00926EFA"/>
    <w:rsid w:val="0093675D"/>
    <w:rsid w:val="009367EA"/>
    <w:rsid w:val="009378A8"/>
    <w:rsid w:val="009444F4"/>
    <w:rsid w:val="0095024C"/>
    <w:rsid w:val="00952991"/>
    <w:rsid w:val="00961418"/>
    <w:rsid w:val="00963DA7"/>
    <w:rsid w:val="00963FF1"/>
    <w:rsid w:val="009643DC"/>
    <w:rsid w:val="0096484C"/>
    <w:rsid w:val="00965C14"/>
    <w:rsid w:val="00965C5C"/>
    <w:rsid w:val="009677F6"/>
    <w:rsid w:val="0098778E"/>
    <w:rsid w:val="00987CDE"/>
    <w:rsid w:val="00990E17"/>
    <w:rsid w:val="00995EA3"/>
    <w:rsid w:val="009B17FB"/>
    <w:rsid w:val="009B6271"/>
    <w:rsid w:val="009C4C21"/>
    <w:rsid w:val="009E16BD"/>
    <w:rsid w:val="009E1846"/>
    <w:rsid w:val="009E2992"/>
    <w:rsid w:val="009E5147"/>
    <w:rsid w:val="009E7949"/>
    <w:rsid w:val="009F09FD"/>
    <w:rsid w:val="00A01830"/>
    <w:rsid w:val="00A02782"/>
    <w:rsid w:val="00A06A6E"/>
    <w:rsid w:val="00A07FD4"/>
    <w:rsid w:val="00A25E72"/>
    <w:rsid w:val="00A43071"/>
    <w:rsid w:val="00A45C0E"/>
    <w:rsid w:val="00A54B6B"/>
    <w:rsid w:val="00A57F31"/>
    <w:rsid w:val="00A6070B"/>
    <w:rsid w:val="00A90B0F"/>
    <w:rsid w:val="00A92B01"/>
    <w:rsid w:val="00AB389B"/>
    <w:rsid w:val="00AD4A1F"/>
    <w:rsid w:val="00AD4B02"/>
    <w:rsid w:val="00AD5BD1"/>
    <w:rsid w:val="00AE1524"/>
    <w:rsid w:val="00AF3A28"/>
    <w:rsid w:val="00AF57CA"/>
    <w:rsid w:val="00B01B15"/>
    <w:rsid w:val="00B03124"/>
    <w:rsid w:val="00B11389"/>
    <w:rsid w:val="00B31AE7"/>
    <w:rsid w:val="00B40765"/>
    <w:rsid w:val="00B41721"/>
    <w:rsid w:val="00B4310F"/>
    <w:rsid w:val="00B57CCA"/>
    <w:rsid w:val="00B61E7D"/>
    <w:rsid w:val="00B70701"/>
    <w:rsid w:val="00B71046"/>
    <w:rsid w:val="00B710C8"/>
    <w:rsid w:val="00B814E7"/>
    <w:rsid w:val="00B85799"/>
    <w:rsid w:val="00BA15B9"/>
    <w:rsid w:val="00BA18E5"/>
    <w:rsid w:val="00BB1F0B"/>
    <w:rsid w:val="00BB376D"/>
    <w:rsid w:val="00BB7E5B"/>
    <w:rsid w:val="00BC00D9"/>
    <w:rsid w:val="00BC3435"/>
    <w:rsid w:val="00BD4AC9"/>
    <w:rsid w:val="00BE14AC"/>
    <w:rsid w:val="00BE6730"/>
    <w:rsid w:val="00BE67E0"/>
    <w:rsid w:val="00BE69CB"/>
    <w:rsid w:val="00BF1767"/>
    <w:rsid w:val="00BF1836"/>
    <w:rsid w:val="00BF5462"/>
    <w:rsid w:val="00BF6296"/>
    <w:rsid w:val="00C13868"/>
    <w:rsid w:val="00C16DF0"/>
    <w:rsid w:val="00C27A32"/>
    <w:rsid w:val="00C41881"/>
    <w:rsid w:val="00C419CE"/>
    <w:rsid w:val="00C5263E"/>
    <w:rsid w:val="00C67F9A"/>
    <w:rsid w:val="00C724CB"/>
    <w:rsid w:val="00C7415B"/>
    <w:rsid w:val="00C742EF"/>
    <w:rsid w:val="00C75B5F"/>
    <w:rsid w:val="00C811C8"/>
    <w:rsid w:val="00C8697E"/>
    <w:rsid w:val="00C914C2"/>
    <w:rsid w:val="00C9408C"/>
    <w:rsid w:val="00CA2482"/>
    <w:rsid w:val="00CB0511"/>
    <w:rsid w:val="00CB5F0F"/>
    <w:rsid w:val="00CC060B"/>
    <w:rsid w:val="00CC0E7E"/>
    <w:rsid w:val="00CC3441"/>
    <w:rsid w:val="00CC6D91"/>
    <w:rsid w:val="00CC6EAA"/>
    <w:rsid w:val="00CC7BA6"/>
    <w:rsid w:val="00CE0D10"/>
    <w:rsid w:val="00CF7B73"/>
    <w:rsid w:val="00D03B98"/>
    <w:rsid w:val="00D06530"/>
    <w:rsid w:val="00D2637E"/>
    <w:rsid w:val="00D33758"/>
    <w:rsid w:val="00D343B2"/>
    <w:rsid w:val="00D35FA2"/>
    <w:rsid w:val="00D76240"/>
    <w:rsid w:val="00D81A25"/>
    <w:rsid w:val="00D8682D"/>
    <w:rsid w:val="00D875FC"/>
    <w:rsid w:val="00D95063"/>
    <w:rsid w:val="00D95DBC"/>
    <w:rsid w:val="00DA0504"/>
    <w:rsid w:val="00DA122C"/>
    <w:rsid w:val="00DA4A6F"/>
    <w:rsid w:val="00DC099A"/>
    <w:rsid w:val="00DC26BA"/>
    <w:rsid w:val="00DD067D"/>
    <w:rsid w:val="00DD126C"/>
    <w:rsid w:val="00DD2A41"/>
    <w:rsid w:val="00DF2EE4"/>
    <w:rsid w:val="00DF4BCD"/>
    <w:rsid w:val="00DF7FA0"/>
    <w:rsid w:val="00E036AF"/>
    <w:rsid w:val="00E03794"/>
    <w:rsid w:val="00E05098"/>
    <w:rsid w:val="00E06F92"/>
    <w:rsid w:val="00E12650"/>
    <w:rsid w:val="00E1445D"/>
    <w:rsid w:val="00E365E4"/>
    <w:rsid w:val="00E53E29"/>
    <w:rsid w:val="00E53FAC"/>
    <w:rsid w:val="00E6169E"/>
    <w:rsid w:val="00E626A8"/>
    <w:rsid w:val="00E633AF"/>
    <w:rsid w:val="00E72BF8"/>
    <w:rsid w:val="00E734ED"/>
    <w:rsid w:val="00E77290"/>
    <w:rsid w:val="00E77ED6"/>
    <w:rsid w:val="00E8261D"/>
    <w:rsid w:val="00EA3802"/>
    <w:rsid w:val="00EA4ECD"/>
    <w:rsid w:val="00EC755F"/>
    <w:rsid w:val="00EE5138"/>
    <w:rsid w:val="00EF0025"/>
    <w:rsid w:val="00EF40D8"/>
    <w:rsid w:val="00EF6912"/>
    <w:rsid w:val="00F03DF5"/>
    <w:rsid w:val="00F05E08"/>
    <w:rsid w:val="00F121BE"/>
    <w:rsid w:val="00F175A6"/>
    <w:rsid w:val="00F213DE"/>
    <w:rsid w:val="00F23270"/>
    <w:rsid w:val="00F27ADF"/>
    <w:rsid w:val="00F30017"/>
    <w:rsid w:val="00F31985"/>
    <w:rsid w:val="00F33D84"/>
    <w:rsid w:val="00F34D60"/>
    <w:rsid w:val="00F367FB"/>
    <w:rsid w:val="00F4424D"/>
    <w:rsid w:val="00F5053F"/>
    <w:rsid w:val="00F65F44"/>
    <w:rsid w:val="00FA6583"/>
    <w:rsid w:val="00FB6B43"/>
    <w:rsid w:val="00FD5BA5"/>
    <w:rsid w:val="00FE567F"/>
    <w:rsid w:val="00FE65BC"/>
    <w:rsid w:val="00FE6E4C"/>
    <w:rsid w:val="00FF6936"/>
    <w:rsid w:val="00FF6C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next w:val="a"/>
    <w:link w:val="20"/>
    <w:uiPriority w:val="9"/>
    <w:semiHidden/>
    <w:unhideWhenUsed/>
    <w:qFormat/>
    <w:rsid w:val="00AF3A2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AF3A28"/>
    <w:rPr>
      <w:rFonts w:asciiTheme="majorHAnsi" w:eastAsiaTheme="majorEastAsia" w:hAnsiTheme="majorHAnsi" w:cstheme="majorBidi"/>
      <w:color w:val="0F4761" w:themeColor="accent1" w:themeShade="BF"/>
      <w:sz w:val="26"/>
      <w:szCs w:val="26"/>
    </w:rPr>
  </w:style>
  <w:style w:type="character" w:styleId="a3">
    <w:name w:val="Placeholder Text"/>
    <w:basedOn w:val="a0"/>
    <w:uiPriority w:val="99"/>
    <w:semiHidden/>
    <w:rsid w:val="008C2CE9"/>
    <w:rPr>
      <w:color w:val="808080"/>
    </w:rPr>
  </w:style>
  <w:style w:type="paragraph" w:styleId="a4">
    <w:name w:val="List Paragraph"/>
    <w:basedOn w:val="a"/>
    <w:uiPriority w:val="34"/>
    <w:qFormat/>
    <w:rsid w:val="00B57CCA"/>
    <w:pPr>
      <w:ind w:left="720"/>
      <w:contextualSpacing/>
    </w:pPr>
  </w:style>
  <w:style w:type="paragraph" w:customStyle="1" w:styleId="71D721CB67AB451C8C9ED716DF988105">
    <w:name w:val="71D721CB67AB451C8C9ED716DF988105"/>
    <w:rsid w:val="00F121BE"/>
  </w:style>
  <w:style w:type="paragraph" w:customStyle="1" w:styleId="2A1C585062774847852A1FF0C9E5204B">
    <w:name w:val="2A1C585062774847852A1FF0C9E5204B"/>
    <w:rsid w:val="00F121BE"/>
  </w:style>
  <w:style w:type="paragraph" w:customStyle="1" w:styleId="B600E031FAA94A4C8D37BCD94B656A01">
    <w:name w:val="B600E031FAA94A4C8D37BCD94B656A01"/>
    <w:rsid w:val="00F121BE"/>
  </w:style>
  <w:style w:type="table" w:styleId="a5">
    <w:name w:val="Table Grid"/>
    <w:basedOn w:val="a1"/>
    <w:rsid w:val="00550B44"/>
    <w:pPr>
      <w:spacing w:after="0" w:line="240" w:lineRule="auto"/>
      <w:jc w:val="center"/>
    </w:pPr>
    <w:rPr>
      <w:rFonts w:ascii="Times New Roman" w:eastAsia="Times New Roman" w:hAnsi="Times New Roman" w:cs="Times New Roman"/>
      <w:sz w:val="20"/>
      <w:szCs w:val="15"/>
      <w:lang w:val="en-CA" w:eastAsia="en-CA"/>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Col">
      <w:pPr>
        <w:jc w:val="left"/>
      </w:pPr>
      <w:tblPr/>
      <w:tcPr>
        <w:vAlign w:val="top"/>
      </w:tcPr>
    </w:tblStylePr>
    <w:tblStylePr w:type="lastCol">
      <w:pPr>
        <w:jc w:val="center"/>
      </w:pPr>
    </w:tblStylePr>
  </w:style>
  <w:style w:type="paragraph" w:customStyle="1" w:styleId="B783DD841DC3460E9CCD1B73F599F0CE">
    <w:name w:val="B783DD841DC3460E9CCD1B73F599F0CE"/>
    <w:rsid w:val="00550B44"/>
  </w:style>
  <w:style w:type="paragraph" w:customStyle="1" w:styleId="1360E028BD214B9EA7C11CCFF9A2F5E5">
    <w:name w:val="1360E028BD214B9EA7C11CCFF9A2F5E5"/>
    <w:rsid w:val="00550B44"/>
  </w:style>
  <w:style w:type="paragraph" w:customStyle="1" w:styleId="E09943A40B034C739858C9876DEF91A6">
    <w:name w:val="E09943A40B034C739858C9876DEF91A6"/>
    <w:rsid w:val="00550B44"/>
  </w:style>
  <w:style w:type="paragraph" w:customStyle="1" w:styleId="77E28DD487C64F26B5761A9CCAC9E2A6">
    <w:name w:val="77E28DD487C64F26B5761A9CCAC9E2A6"/>
    <w:rsid w:val="00550B44"/>
  </w:style>
  <w:style w:type="paragraph" w:customStyle="1" w:styleId="4E24D14B56004622B333BEF10086DDBE">
    <w:name w:val="4E24D14B56004622B333BEF10086DDBE"/>
    <w:rsid w:val="00550B44"/>
  </w:style>
  <w:style w:type="paragraph" w:customStyle="1" w:styleId="0F7A6E8B0F9B4E86A4142D85D46860F1">
    <w:name w:val="0F7A6E8B0F9B4E86A4142D85D46860F1"/>
    <w:rsid w:val="00961418"/>
  </w:style>
  <w:style w:type="paragraph" w:customStyle="1" w:styleId="CE8324DAAFE7470AACA3826D7B0CFD1A">
    <w:name w:val="CE8324DAAFE7470AACA3826D7B0CFD1A"/>
    <w:rsid w:val="00791137"/>
  </w:style>
  <w:style w:type="paragraph" w:customStyle="1" w:styleId="a6">
    <w:name w:val="Список литературы (русский язык)"/>
    <w:rsid w:val="00F65F44"/>
    <w:pPr>
      <w:widowControl w:val="0"/>
      <w:tabs>
        <w:tab w:val="left" w:pos="567"/>
        <w:tab w:val="left" w:pos="900"/>
      </w:tabs>
      <w:spacing w:after="0" w:line="240" w:lineRule="auto"/>
      <w:ind w:firstLine="567"/>
      <w:contextualSpacing/>
      <w:jc w:val="both"/>
    </w:pPr>
    <w:rPr>
      <w:rFonts w:ascii="Times New Roman" w:eastAsia="Times New Roman" w:hAnsi="Times New Roman" w:cs="Times New Roman"/>
      <w:sz w:val="20"/>
      <w:szCs w:val="28"/>
    </w:rPr>
  </w:style>
  <w:style w:type="paragraph" w:customStyle="1" w:styleId="EC91FEAA8DB44EC1831C9F6CC449B3D7">
    <w:name w:val="EC91FEAA8DB44EC1831C9F6CC449B3D7"/>
    <w:rsid w:val="00B61E7D"/>
  </w:style>
  <w:style w:type="paragraph" w:customStyle="1" w:styleId="12F46F6553F641B2931EF28051CBBCBF">
    <w:name w:val="12F46F6553F641B2931EF28051CBBCBF"/>
    <w:rsid w:val="00B61E7D"/>
  </w:style>
  <w:style w:type="paragraph" w:customStyle="1" w:styleId="75C885B7D8294404A916CB7924FAF7EE">
    <w:name w:val="75C885B7D8294404A916CB7924FAF7EE"/>
    <w:rsid w:val="00B61E7D"/>
  </w:style>
  <w:style w:type="paragraph" w:customStyle="1" w:styleId="04731A428DC54A55A16D73677ACB3FE0">
    <w:name w:val="04731A428DC54A55A16D73677ACB3FE0"/>
    <w:rsid w:val="00B61E7D"/>
  </w:style>
  <w:style w:type="paragraph" w:customStyle="1" w:styleId="6CC137ECAC4B433FB4C953B859B5EF8D1">
    <w:name w:val="6CC137ECAC4B433FB4C953B859B5EF8D1"/>
    <w:rsid w:val="00B61E7D"/>
    <w:pPr>
      <w:spacing w:after="0" w:line="240" w:lineRule="auto"/>
      <w:jc w:val="both"/>
    </w:pPr>
    <w:rPr>
      <w:rFonts w:ascii="Times New Roman" w:eastAsiaTheme="minorHAnsi" w:hAnsi="Times New Roman" w:cs="Times New Roman"/>
      <w:szCs w:val="28"/>
      <w:lang w:eastAsia="en-US"/>
    </w:rPr>
  </w:style>
  <w:style w:type="paragraph" w:customStyle="1" w:styleId="D408CCD008C04DF3A451F80C5F776D1B">
    <w:name w:val="D408CCD008C04DF3A451F80C5F776D1B"/>
    <w:rsid w:val="00B61E7D"/>
  </w:style>
  <w:style w:type="paragraph" w:customStyle="1" w:styleId="31FFD4A7FF5A4101A11FB1532DDEB7C0">
    <w:name w:val="31FFD4A7FF5A4101A11FB1532DDEB7C0"/>
    <w:rsid w:val="00B61E7D"/>
  </w:style>
  <w:style w:type="paragraph" w:customStyle="1" w:styleId="EAC77D115C0E4E7C8BF13BC378513BC3">
    <w:name w:val="EAC77D115C0E4E7C8BF13BC378513BC3"/>
    <w:rsid w:val="00CC3441"/>
  </w:style>
  <w:style w:type="paragraph" w:customStyle="1" w:styleId="98918687D1804E309179B759A5BAF37B">
    <w:name w:val="98918687D1804E309179B759A5BAF37B"/>
    <w:rsid w:val="00CC3441"/>
  </w:style>
  <w:style w:type="paragraph" w:customStyle="1" w:styleId="E7C21719AA394A438EBAB17389AF35BC">
    <w:name w:val="E7C21719AA394A438EBAB17389AF35BC"/>
    <w:rsid w:val="00CC3441"/>
  </w:style>
  <w:style w:type="paragraph" w:customStyle="1" w:styleId="E5DC9F44D79048FD8D529A91874B44DB">
    <w:name w:val="E5DC9F44D79048FD8D529A91874B44DB"/>
    <w:rsid w:val="00CC3441"/>
  </w:style>
  <w:style w:type="paragraph" w:customStyle="1" w:styleId="79BA945B4D3B47FC9065F8B15ECD04CA">
    <w:name w:val="79BA945B4D3B47FC9065F8B15ECD04CA"/>
    <w:rsid w:val="00CC3441"/>
  </w:style>
  <w:style w:type="paragraph" w:customStyle="1" w:styleId="80A9481216E24B79B4055F9157B5C189">
    <w:name w:val="80A9481216E24B79B4055F9157B5C189"/>
    <w:rsid w:val="00CC3441"/>
  </w:style>
  <w:style w:type="paragraph" w:customStyle="1" w:styleId="74A8479EFC4D45E98500F49A3AD6B67E">
    <w:name w:val="74A8479EFC4D45E98500F49A3AD6B67E"/>
    <w:rsid w:val="00CC3441"/>
  </w:style>
  <w:style w:type="paragraph" w:customStyle="1" w:styleId="E27BA54EF51B4734BF2F6060CEF50851">
    <w:name w:val="E27BA54EF51B4734BF2F6060CEF50851"/>
    <w:rsid w:val="00CC3441"/>
  </w:style>
  <w:style w:type="paragraph" w:customStyle="1" w:styleId="60EC9B5866754636995F59D79D401729">
    <w:name w:val="60EC9B5866754636995F59D79D401729"/>
    <w:rsid w:val="00CC3441"/>
  </w:style>
  <w:style w:type="paragraph" w:customStyle="1" w:styleId="E6F587BF1823468CBF87409B34988DEE">
    <w:name w:val="E6F587BF1823468CBF87409B34988DEE"/>
    <w:rsid w:val="00CC3441"/>
  </w:style>
  <w:style w:type="paragraph" w:customStyle="1" w:styleId="1C118F1D298F47458AB6C9DCE9FE5F93">
    <w:name w:val="1C118F1D298F47458AB6C9DCE9FE5F93"/>
    <w:rsid w:val="00CC3441"/>
  </w:style>
  <w:style w:type="paragraph" w:customStyle="1" w:styleId="F837FE303D9A4354B3AE0247EE905FD6">
    <w:name w:val="F837FE303D9A4354B3AE0247EE905FD6"/>
    <w:rsid w:val="00CC3441"/>
  </w:style>
  <w:style w:type="paragraph" w:customStyle="1" w:styleId="855EAF00DFA943FE8656F8DF40ABE83B">
    <w:name w:val="855EAF00DFA943FE8656F8DF40ABE83B"/>
    <w:rsid w:val="00CC3441"/>
  </w:style>
  <w:style w:type="paragraph" w:customStyle="1" w:styleId="62285E013727458098442673EFEC9F03">
    <w:name w:val="62285E013727458098442673EFEC9F03"/>
    <w:rsid w:val="00CC3441"/>
  </w:style>
  <w:style w:type="paragraph" w:customStyle="1" w:styleId="271FAE3511204A4CBB42F72DA94380BB">
    <w:name w:val="271FAE3511204A4CBB42F72DA94380BB"/>
    <w:rsid w:val="00CC3441"/>
  </w:style>
  <w:style w:type="paragraph" w:customStyle="1" w:styleId="1D7E0640BD7946C7BB5C61DCE77C7A46">
    <w:name w:val="1D7E0640BD7946C7BB5C61DCE77C7A46"/>
    <w:rsid w:val="00CC3441"/>
  </w:style>
  <w:style w:type="paragraph" w:customStyle="1" w:styleId="A84501354EB44B23B622D8AB1CACA407">
    <w:name w:val="A84501354EB44B23B622D8AB1CACA407"/>
    <w:rsid w:val="00CC3441"/>
  </w:style>
  <w:style w:type="paragraph" w:customStyle="1" w:styleId="6801C1EA68104F81BF7172FAA7F8E8DD">
    <w:name w:val="6801C1EA68104F81BF7172FAA7F8E8DD"/>
    <w:rsid w:val="00CC3441"/>
  </w:style>
  <w:style w:type="paragraph" w:customStyle="1" w:styleId="EE70E7AF2EFB424B8710E114A8C7C509">
    <w:name w:val="EE70E7AF2EFB424B8710E114A8C7C509"/>
    <w:rsid w:val="00CC3441"/>
  </w:style>
  <w:style w:type="paragraph" w:customStyle="1" w:styleId="6CB08BF6B3754966B5BB17303DA178B6">
    <w:name w:val="6CB08BF6B3754966B5BB17303DA178B6"/>
    <w:rsid w:val="00CC3441"/>
  </w:style>
  <w:style w:type="paragraph" w:customStyle="1" w:styleId="641290DD2C8E4C5D8347440B2CA4EF09">
    <w:name w:val="641290DD2C8E4C5D8347440B2CA4EF09"/>
    <w:rsid w:val="00CC3441"/>
  </w:style>
  <w:style w:type="paragraph" w:customStyle="1" w:styleId="584773B03CD74FCA8FC1CF104D7EC68B">
    <w:name w:val="584773B03CD74FCA8FC1CF104D7EC68B"/>
    <w:rsid w:val="00CC3441"/>
  </w:style>
  <w:style w:type="paragraph" w:customStyle="1" w:styleId="D0F8B7536F3840E094576A119816327B">
    <w:name w:val="D0F8B7536F3840E094576A119816327B"/>
    <w:rsid w:val="00CC3441"/>
  </w:style>
  <w:style w:type="paragraph" w:customStyle="1" w:styleId="1FD3E425FC3B401695A71D46B8AB281C">
    <w:name w:val="1FD3E425FC3B401695A71D46B8AB281C"/>
    <w:rsid w:val="00CC3441"/>
  </w:style>
  <w:style w:type="paragraph" w:customStyle="1" w:styleId="721D9BF49DE9476CA647E1E7DFFBF052">
    <w:name w:val="721D9BF49DE9476CA647E1E7DFFBF052"/>
    <w:rsid w:val="00CC3441"/>
  </w:style>
  <w:style w:type="paragraph" w:customStyle="1" w:styleId="26F9BB7EDAA443969B23783F9DB1D6F1">
    <w:name w:val="26F9BB7EDAA443969B23783F9DB1D6F1"/>
    <w:rsid w:val="00CC3441"/>
  </w:style>
  <w:style w:type="paragraph" w:customStyle="1" w:styleId="86E0691965AF4475A8A4409014BA0548">
    <w:name w:val="86E0691965AF4475A8A4409014BA0548"/>
    <w:rsid w:val="00CC3441"/>
  </w:style>
  <w:style w:type="paragraph" w:customStyle="1" w:styleId="19C3EA6F381344E7B61EDB6C8DD418FE">
    <w:name w:val="19C3EA6F381344E7B61EDB6C8DD418FE"/>
    <w:rsid w:val="00CC3441"/>
  </w:style>
  <w:style w:type="paragraph" w:customStyle="1" w:styleId="CEDCA6DD2BC64001AAD35031A5233707">
    <w:name w:val="CEDCA6DD2BC64001AAD35031A5233707"/>
    <w:rsid w:val="00CC3441"/>
  </w:style>
  <w:style w:type="paragraph" w:customStyle="1" w:styleId="4C1ACE42207F4E02A34F33DB4AD6BF05">
    <w:name w:val="4C1ACE42207F4E02A34F33DB4AD6BF05"/>
    <w:rsid w:val="00CC3441"/>
  </w:style>
  <w:style w:type="paragraph" w:customStyle="1" w:styleId="0822430AE44942C7A486BE2A92CB6759">
    <w:name w:val="0822430AE44942C7A486BE2A92CB6759"/>
    <w:rsid w:val="00CC3441"/>
  </w:style>
  <w:style w:type="paragraph" w:customStyle="1" w:styleId="2CFF64FCCAA848809BE9B3F02FA4FB78">
    <w:name w:val="2CFF64FCCAA848809BE9B3F02FA4FB78"/>
    <w:rsid w:val="00CC3441"/>
  </w:style>
  <w:style w:type="paragraph" w:customStyle="1" w:styleId="9BD2D471682A4F9B9A3C3C9B75CDB5BA">
    <w:name w:val="9BD2D471682A4F9B9A3C3C9B75CDB5BA"/>
    <w:rsid w:val="00CC3441"/>
  </w:style>
  <w:style w:type="paragraph" w:customStyle="1" w:styleId="84B8782678824A0EBC492FB6EAA6C1E3">
    <w:name w:val="84B8782678824A0EBC492FB6EAA6C1E3"/>
    <w:rsid w:val="00CC3441"/>
  </w:style>
  <w:style w:type="paragraph" w:customStyle="1" w:styleId="A2C15E6A65AC4FA5B6C80CB89BB03D5E">
    <w:name w:val="A2C15E6A65AC4FA5B6C80CB89BB03D5E"/>
    <w:rsid w:val="00CC3441"/>
  </w:style>
  <w:style w:type="paragraph" w:customStyle="1" w:styleId="3A43DB407F194F9EA2F6B798BF71961F">
    <w:name w:val="3A43DB407F194F9EA2F6B798BF71961F"/>
    <w:rsid w:val="00CC3441"/>
  </w:style>
  <w:style w:type="paragraph" w:customStyle="1" w:styleId="389C69213A6141EC91E0D8C86D510EA5">
    <w:name w:val="389C69213A6141EC91E0D8C86D510EA5"/>
    <w:rsid w:val="00CC3441"/>
  </w:style>
  <w:style w:type="paragraph" w:customStyle="1" w:styleId="6028450F5C4B40DE91195071C169E015">
    <w:name w:val="6028450F5C4B40DE91195071C169E015"/>
    <w:rsid w:val="00CC3441"/>
  </w:style>
  <w:style w:type="paragraph" w:customStyle="1" w:styleId="7334986706E845DEBF6F4053438A024B">
    <w:name w:val="7334986706E845DEBF6F4053438A024B"/>
    <w:rsid w:val="00CC3441"/>
  </w:style>
  <w:style w:type="paragraph" w:customStyle="1" w:styleId="86C7F65EBE8448BD9429BB43C8AF183A">
    <w:name w:val="86C7F65EBE8448BD9429BB43C8AF183A"/>
    <w:rsid w:val="00CC3441"/>
  </w:style>
  <w:style w:type="paragraph" w:customStyle="1" w:styleId="DE1115BE5AD54B95990EB0957AF167D1">
    <w:name w:val="DE1115BE5AD54B95990EB0957AF167D1"/>
    <w:rsid w:val="00CC3441"/>
  </w:style>
  <w:style w:type="paragraph" w:customStyle="1" w:styleId="789C523E7DB34219B1F8E94D8E5F93A9">
    <w:name w:val="789C523E7DB34219B1F8E94D8E5F93A9"/>
    <w:rsid w:val="00CC3441"/>
  </w:style>
  <w:style w:type="paragraph" w:customStyle="1" w:styleId="182D6183912C4C908627AA790F59AD28">
    <w:name w:val="182D6183912C4C908627AA790F59AD28"/>
    <w:rsid w:val="00CC3441"/>
  </w:style>
  <w:style w:type="paragraph" w:customStyle="1" w:styleId="09FDACD703DC4117B0BD7E26FDB105E1">
    <w:name w:val="09FDACD703DC4117B0BD7E26FDB105E1"/>
    <w:rsid w:val="00CC3441"/>
  </w:style>
  <w:style w:type="paragraph" w:customStyle="1" w:styleId="4F39BDEAB2364584B7FAE162E4DE44A6">
    <w:name w:val="4F39BDEAB2364584B7FAE162E4DE44A6"/>
    <w:rsid w:val="00CC3441"/>
  </w:style>
  <w:style w:type="paragraph" w:customStyle="1" w:styleId="369CE41F37B346ACB5AB31D37678A3EF">
    <w:name w:val="369CE41F37B346ACB5AB31D37678A3EF"/>
    <w:rsid w:val="00CC3441"/>
  </w:style>
  <w:style w:type="paragraph" w:customStyle="1" w:styleId="5D683E63990F4BF0BFB58D75A294BF4C">
    <w:name w:val="5D683E63990F4BF0BFB58D75A294BF4C"/>
    <w:rsid w:val="00CC3441"/>
  </w:style>
  <w:style w:type="paragraph" w:customStyle="1" w:styleId="AD66E06EF3264BD9AD0202EEAF0D7701">
    <w:name w:val="AD66E06EF3264BD9AD0202EEAF0D7701"/>
    <w:rsid w:val="00CC3441"/>
  </w:style>
  <w:style w:type="paragraph" w:customStyle="1" w:styleId="765410A9E525488C976930D54DC01868">
    <w:name w:val="765410A9E525488C976930D54DC01868"/>
    <w:rsid w:val="00CC3441"/>
  </w:style>
  <w:style w:type="paragraph" w:customStyle="1" w:styleId="39B561078521460F82F48711FB10F41B">
    <w:name w:val="39B561078521460F82F48711FB10F41B"/>
    <w:rsid w:val="00CC3441"/>
  </w:style>
  <w:style w:type="paragraph" w:customStyle="1" w:styleId="75038512FA6E45E094C3667CBB858013">
    <w:name w:val="75038512FA6E45E094C3667CBB858013"/>
    <w:rsid w:val="00CC3441"/>
  </w:style>
  <w:style w:type="paragraph" w:customStyle="1" w:styleId="82F1AE0903124AA2A9A6B6E0F9B2F75E">
    <w:name w:val="82F1AE0903124AA2A9A6B6E0F9B2F75E"/>
    <w:rsid w:val="00A02782"/>
  </w:style>
  <w:style w:type="paragraph" w:customStyle="1" w:styleId="FE5B70E1461F40D3B4A68E3DD7ED44AE">
    <w:name w:val="FE5B70E1461F40D3B4A68E3DD7ED44AE"/>
    <w:rsid w:val="00B4310F"/>
  </w:style>
  <w:style w:type="paragraph" w:customStyle="1" w:styleId="9E2E1F77B8434AC8A1FDD6A1A176A3E4">
    <w:name w:val="9E2E1F77B8434AC8A1FDD6A1A176A3E4"/>
    <w:rsid w:val="00B4310F"/>
  </w:style>
  <w:style w:type="paragraph" w:customStyle="1" w:styleId="DE7E3C3439104313AB56DBE72DAF9C31">
    <w:name w:val="DE7E3C3439104313AB56DBE72DAF9C31"/>
    <w:rsid w:val="00B4310F"/>
  </w:style>
  <w:style w:type="paragraph" w:customStyle="1" w:styleId="BF61FCD907A540A592B845708E33F9C3">
    <w:name w:val="BF61FCD907A540A592B845708E33F9C3"/>
    <w:rsid w:val="00B4310F"/>
  </w:style>
  <w:style w:type="paragraph" w:customStyle="1" w:styleId="21C3E17F3BB843C3A255DCCABEA9CD15">
    <w:name w:val="21C3E17F3BB843C3A255DCCABEA9CD15"/>
    <w:rsid w:val="00B4310F"/>
  </w:style>
  <w:style w:type="paragraph" w:customStyle="1" w:styleId="C1EACC376F514E32B27F42D54D83EC49">
    <w:name w:val="C1EACC376F514E32B27F42D54D83EC49"/>
    <w:rsid w:val="00B4310F"/>
  </w:style>
  <w:style w:type="paragraph" w:customStyle="1" w:styleId="CA0075A19E9D4E029246DAD315FAD766">
    <w:name w:val="CA0075A19E9D4E029246DAD315FAD766"/>
    <w:rsid w:val="00B4310F"/>
  </w:style>
  <w:style w:type="paragraph" w:customStyle="1" w:styleId="E13FE89D01FB4BF6A142644D1587035A">
    <w:name w:val="E13FE89D01FB4BF6A142644D1587035A"/>
    <w:rsid w:val="00B4310F"/>
  </w:style>
  <w:style w:type="paragraph" w:customStyle="1" w:styleId="7646A4AE5F8749C9B60175C6B34FFB81">
    <w:name w:val="7646A4AE5F8749C9B60175C6B34FFB81"/>
    <w:rsid w:val="00B4310F"/>
  </w:style>
  <w:style w:type="paragraph" w:customStyle="1" w:styleId="ED64F777434C464BA0B5B960E81029B3">
    <w:name w:val="ED64F777434C464BA0B5B960E81029B3"/>
    <w:rsid w:val="00B4310F"/>
  </w:style>
  <w:style w:type="paragraph" w:customStyle="1" w:styleId="F47A07621A854438846CCA13C54C6622">
    <w:name w:val="F47A07621A854438846CCA13C54C6622"/>
    <w:rsid w:val="00B4310F"/>
  </w:style>
  <w:style w:type="paragraph" w:customStyle="1" w:styleId="38067172DAD74788B1C7935BF2ECA660">
    <w:name w:val="38067172DAD74788B1C7935BF2ECA660"/>
    <w:rsid w:val="00B4310F"/>
  </w:style>
  <w:style w:type="paragraph" w:customStyle="1" w:styleId="0D010C985871488B88B31C3C3DC60704">
    <w:name w:val="0D010C985871488B88B31C3C3DC60704"/>
    <w:rsid w:val="00B4310F"/>
  </w:style>
  <w:style w:type="paragraph" w:customStyle="1" w:styleId="8D521F0DF5A34B34A59A3349EC3B8E04">
    <w:name w:val="8D521F0DF5A34B34A59A3349EC3B8E04"/>
    <w:rsid w:val="00B4310F"/>
  </w:style>
  <w:style w:type="paragraph" w:customStyle="1" w:styleId="357F3D9886994DA5A9EF24D0E73A0346">
    <w:name w:val="357F3D9886994DA5A9EF24D0E73A0346"/>
    <w:rsid w:val="00B4310F"/>
  </w:style>
  <w:style w:type="paragraph" w:customStyle="1" w:styleId="8D217250FB6240AC98593F655DA07E47">
    <w:name w:val="8D217250FB6240AC98593F655DA07E47"/>
    <w:rsid w:val="00B4310F"/>
  </w:style>
  <w:style w:type="paragraph" w:customStyle="1" w:styleId="0F19033C21AF45D692FC145CE36A26C5">
    <w:name w:val="0F19033C21AF45D692FC145CE36A26C5"/>
    <w:rsid w:val="00B4310F"/>
  </w:style>
  <w:style w:type="paragraph" w:customStyle="1" w:styleId="BA560BCDD68D43128B8755D56D9F2FDE">
    <w:name w:val="BA560BCDD68D43128B8755D56D9F2FDE"/>
    <w:rsid w:val="00A54B6B"/>
  </w:style>
  <w:style w:type="paragraph" w:customStyle="1" w:styleId="62650CBDF030450194D2E3D01DC59E61">
    <w:name w:val="62650CBDF030450194D2E3D01DC59E61"/>
    <w:rsid w:val="00A54B6B"/>
  </w:style>
  <w:style w:type="paragraph" w:customStyle="1" w:styleId="71C49E0A2C60440A8C10B4805D418DA2">
    <w:name w:val="71C49E0A2C60440A8C10B4805D418DA2"/>
    <w:rsid w:val="00A54B6B"/>
  </w:style>
  <w:style w:type="paragraph" w:customStyle="1" w:styleId="242A5C6DA6F144BAA471825776DE263A">
    <w:name w:val="242A5C6DA6F144BAA471825776DE263A"/>
    <w:rsid w:val="00A54B6B"/>
  </w:style>
  <w:style w:type="paragraph" w:customStyle="1" w:styleId="B9C97634756C48A5A49A0323C1B0BBD45">
    <w:name w:val="B9C97634756C48A5A49A0323C1B0BBD45"/>
    <w:rsid w:val="00C7415B"/>
    <w:pPr>
      <w:suppressAutoHyphens/>
      <w:spacing w:before="60" w:after="60" w:line="240" w:lineRule="auto"/>
      <w:jc w:val="center"/>
      <w:outlineLvl w:val="1"/>
    </w:pPr>
    <w:rPr>
      <w:rFonts w:ascii="Times New Roman" w:eastAsia="Times New Roman" w:hAnsi="Times New Roman" w:cs="Times New Roman"/>
      <w:b/>
      <w:caps/>
      <w:noProof/>
      <w:sz w:val="20"/>
      <w:szCs w:val="20"/>
      <w:lang w:eastAsia="en-US"/>
    </w:rPr>
  </w:style>
  <w:style w:type="paragraph" w:customStyle="1" w:styleId="AF44D97A6CE248C390EC4A0A3E299F0A">
    <w:name w:val="AF44D97A6CE248C390EC4A0A3E299F0A"/>
    <w:rsid w:val="00E05098"/>
  </w:style>
  <w:style w:type="paragraph" w:customStyle="1" w:styleId="2E7DD338DD9A4113AF465E7A24AC582E">
    <w:name w:val="2E7DD338DD9A4113AF465E7A24AC582E"/>
    <w:rsid w:val="00E05098"/>
  </w:style>
  <w:style w:type="paragraph" w:customStyle="1" w:styleId="A1A92B81AD7C4CE88AA6083387DB1072">
    <w:name w:val="A1A92B81AD7C4CE88AA6083387DB1072"/>
    <w:rsid w:val="00E05098"/>
  </w:style>
  <w:style w:type="paragraph" w:customStyle="1" w:styleId="6C1885C9DED3464A8C6CF685963E55BF">
    <w:name w:val="6C1885C9DED3464A8C6CF685963E55BF"/>
    <w:rsid w:val="00E05098"/>
  </w:style>
  <w:style w:type="paragraph" w:customStyle="1" w:styleId="F7C98532EAF84DCE8D3131773E89C447">
    <w:name w:val="F7C98532EAF84DCE8D3131773E89C447"/>
    <w:rsid w:val="00E05098"/>
  </w:style>
  <w:style w:type="paragraph" w:customStyle="1" w:styleId="F4A3BFD43C2447BD88D88176D3FB9159">
    <w:name w:val="F4A3BFD43C2447BD88D88176D3FB9159"/>
    <w:rsid w:val="00E05098"/>
  </w:style>
  <w:style w:type="paragraph" w:customStyle="1" w:styleId="D5E0926AC7B84F8F9C2B2E383E7C0CD6">
    <w:name w:val="D5E0926AC7B84F8F9C2B2E383E7C0CD6"/>
    <w:rsid w:val="00E05098"/>
  </w:style>
  <w:style w:type="paragraph" w:customStyle="1" w:styleId="B13B84E39969404EAF7B3E49DFAFC467">
    <w:name w:val="B13B84E39969404EAF7B3E49DFAFC467"/>
    <w:rsid w:val="00E05098"/>
  </w:style>
  <w:style w:type="paragraph" w:customStyle="1" w:styleId="3E4704934A924A2AB6CD7D8B36DA06F5">
    <w:name w:val="3E4704934A924A2AB6CD7D8B36DA06F5"/>
    <w:rsid w:val="00E05098"/>
  </w:style>
  <w:style w:type="paragraph" w:customStyle="1" w:styleId="7CC55736539B41ECA4A81356F8192DCC">
    <w:name w:val="7CC55736539B41ECA4A81356F8192DCC"/>
    <w:rsid w:val="007E6A52"/>
    <w:pPr>
      <w:spacing w:after="0" w:line="240" w:lineRule="auto"/>
      <w:jc w:val="both"/>
    </w:pPr>
    <w:rPr>
      <w:rFonts w:ascii="Times New Roman" w:eastAsiaTheme="minorHAnsi" w:hAnsi="Times New Roman" w:cs="Times New Roman"/>
      <w:szCs w:val="28"/>
      <w:lang w:eastAsia="en-US"/>
    </w:rPr>
  </w:style>
  <w:style w:type="paragraph" w:customStyle="1" w:styleId="4348860B9A464B3295DF9F62D56D857A">
    <w:name w:val="4348860B9A464B3295DF9F62D56D857A"/>
    <w:rsid w:val="007E6A52"/>
    <w:pPr>
      <w:spacing w:after="0" w:line="240" w:lineRule="auto"/>
      <w:jc w:val="both"/>
    </w:pPr>
    <w:rPr>
      <w:rFonts w:ascii="Times New Roman" w:eastAsiaTheme="minorHAnsi" w:hAnsi="Times New Roman" w:cs="Times New Roman"/>
      <w:szCs w:val="28"/>
      <w:lang w:eastAsia="en-US"/>
    </w:rPr>
  </w:style>
  <w:style w:type="paragraph" w:customStyle="1" w:styleId="3F746D81ECC7424AAF8F58695C88B30E">
    <w:name w:val="3F746D81ECC7424AAF8F58695C88B30E"/>
    <w:rsid w:val="007E6A52"/>
    <w:pPr>
      <w:spacing w:after="0" w:line="240" w:lineRule="auto"/>
      <w:jc w:val="both"/>
    </w:pPr>
    <w:rPr>
      <w:rFonts w:ascii="Times New Roman" w:eastAsiaTheme="minorHAnsi" w:hAnsi="Times New Roman" w:cs="Times New Roman"/>
      <w:szCs w:val="28"/>
      <w:lang w:eastAsia="en-US"/>
    </w:rPr>
  </w:style>
  <w:style w:type="paragraph" w:customStyle="1" w:styleId="87BAEDD1B2E04B399333907676610ADB">
    <w:name w:val="87BAEDD1B2E04B399333907676610ADB"/>
    <w:rsid w:val="007E6A52"/>
    <w:pPr>
      <w:spacing w:after="0" w:line="240" w:lineRule="auto"/>
      <w:jc w:val="both"/>
    </w:pPr>
    <w:rPr>
      <w:rFonts w:ascii="Times New Roman" w:eastAsiaTheme="minorHAnsi" w:hAnsi="Times New Roman" w:cs="Times New Roman"/>
      <w:szCs w:val="28"/>
      <w:lang w:eastAsia="en-US"/>
    </w:rPr>
  </w:style>
  <w:style w:type="paragraph" w:customStyle="1" w:styleId="FCB67042320A4B509879A1B8F75BBD99">
    <w:name w:val="FCB67042320A4B509879A1B8F75BBD99"/>
    <w:rsid w:val="007E6A52"/>
    <w:pPr>
      <w:spacing w:after="0" w:line="240" w:lineRule="auto"/>
      <w:jc w:val="both"/>
    </w:pPr>
    <w:rPr>
      <w:rFonts w:ascii="Times New Roman" w:eastAsiaTheme="minorHAnsi" w:hAnsi="Times New Roman" w:cs="Times New Roman"/>
      <w:szCs w:val="28"/>
      <w:lang w:eastAsia="en-US"/>
    </w:rPr>
  </w:style>
  <w:style w:type="paragraph" w:customStyle="1" w:styleId="88817204A9734979A28164405B6ACE8D">
    <w:name w:val="88817204A9734979A28164405B6ACE8D"/>
    <w:rsid w:val="007E6A52"/>
    <w:pPr>
      <w:spacing w:after="0" w:line="240" w:lineRule="auto"/>
      <w:jc w:val="both"/>
    </w:pPr>
    <w:rPr>
      <w:rFonts w:ascii="Times New Roman" w:eastAsiaTheme="minorHAnsi" w:hAnsi="Times New Roman" w:cs="Times New Roman"/>
      <w:szCs w:val="28"/>
      <w:lang w:eastAsia="en-US"/>
    </w:rPr>
  </w:style>
  <w:style w:type="paragraph" w:customStyle="1" w:styleId="189333B2DADE4BA09A16C2992F3F43BE">
    <w:name w:val="189333B2DADE4BA09A16C2992F3F43BE"/>
    <w:rsid w:val="007E6A52"/>
    <w:pPr>
      <w:spacing w:after="0" w:line="240" w:lineRule="auto"/>
      <w:jc w:val="both"/>
    </w:pPr>
    <w:rPr>
      <w:rFonts w:ascii="Times New Roman" w:eastAsiaTheme="minorHAnsi" w:hAnsi="Times New Roman" w:cs="Times New Roman"/>
      <w:szCs w:val="28"/>
      <w:lang w:eastAsia="en-US"/>
    </w:rPr>
  </w:style>
  <w:style w:type="paragraph" w:customStyle="1" w:styleId="DEC86671524B41A78DC65E0058C59176">
    <w:name w:val="DEC86671524B41A78DC65E0058C59176"/>
    <w:rsid w:val="007E6A52"/>
    <w:pPr>
      <w:spacing w:after="0" w:line="240" w:lineRule="auto"/>
      <w:jc w:val="both"/>
    </w:pPr>
    <w:rPr>
      <w:rFonts w:ascii="Times New Roman" w:eastAsiaTheme="minorHAnsi" w:hAnsi="Times New Roman" w:cs="Times New Roman"/>
      <w:szCs w:val="28"/>
      <w:lang w:eastAsia="en-US"/>
    </w:rPr>
  </w:style>
  <w:style w:type="paragraph" w:customStyle="1" w:styleId="4D2548A6581C4680BCA906773FF735A4">
    <w:name w:val="4D2548A6581C4680BCA906773FF735A4"/>
    <w:rsid w:val="007E6A52"/>
    <w:pPr>
      <w:spacing w:after="0" w:line="240" w:lineRule="auto"/>
      <w:jc w:val="both"/>
    </w:pPr>
    <w:rPr>
      <w:rFonts w:ascii="Times New Roman" w:eastAsiaTheme="minorHAnsi" w:hAnsi="Times New Roman" w:cs="Times New Roman"/>
      <w:szCs w:val="28"/>
      <w:lang w:eastAsia="en-US"/>
    </w:rPr>
  </w:style>
  <w:style w:type="paragraph" w:customStyle="1" w:styleId="FAB2AB11628F47B8A569946B12E7F908">
    <w:name w:val="FAB2AB11628F47B8A569946B12E7F908"/>
    <w:rsid w:val="007E6A52"/>
    <w:pPr>
      <w:spacing w:after="0" w:line="240" w:lineRule="auto"/>
      <w:jc w:val="both"/>
    </w:pPr>
    <w:rPr>
      <w:rFonts w:ascii="Times New Roman" w:eastAsiaTheme="minorHAnsi" w:hAnsi="Times New Roman" w:cs="Times New Roman"/>
      <w:szCs w:val="28"/>
      <w:lang w:eastAsia="en-US"/>
    </w:rPr>
  </w:style>
  <w:style w:type="paragraph" w:customStyle="1" w:styleId="CDAF892505DE4D539320E0E99D360AC0">
    <w:name w:val="CDAF892505DE4D539320E0E99D360AC0"/>
    <w:rsid w:val="009E5147"/>
  </w:style>
  <w:style w:type="paragraph" w:customStyle="1" w:styleId="6764BF8DF9904B589B6F495271ACBE59">
    <w:name w:val="6764BF8DF9904B589B6F495271ACBE59"/>
    <w:rsid w:val="009E5147"/>
  </w:style>
  <w:style w:type="paragraph" w:customStyle="1" w:styleId="9DE4CCA0EC224AA4A680F0ABBB132D80">
    <w:name w:val="9DE4CCA0EC224AA4A680F0ABBB132D80"/>
    <w:rsid w:val="009E5147"/>
  </w:style>
  <w:style w:type="paragraph" w:customStyle="1" w:styleId="B3F9D3626F104707AE004A1033DE60A4">
    <w:name w:val="B3F9D3626F104707AE004A1033DE60A4"/>
    <w:rsid w:val="009E5147"/>
  </w:style>
  <w:style w:type="paragraph" w:customStyle="1" w:styleId="FACFD117BCCB49E0BD4D11E3500D7A0B">
    <w:name w:val="FACFD117BCCB49E0BD4D11E3500D7A0B"/>
    <w:rsid w:val="009E5147"/>
  </w:style>
  <w:style w:type="paragraph" w:customStyle="1" w:styleId="67F01432D565445D9A25AE3793CCF59C">
    <w:name w:val="67F01432D565445D9A25AE3793CCF59C"/>
    <w:rsid w:val="00526E2B"/>
    <w:pPr>
      <w:spacing w:after="0" w:line="240" w:lineRule="auto"/>
      <w:jc w:val="both"/>
    </w:pPr>
    <w:rPr>
      <w:rFonts w:ascii="Times New Roman" w:eastAsiaTheme="minorHAnsi" w:hAnsi="Times New Roman" w:cs="Times New Roman"/>
      <w:szCs w:val="28"/>
      <w:lang w:eastAsia="en-US"/>
    </w:rPr>
  </w:style>
  <w:style w:type="paragraph" w:customStyle="1" w:styleId="70C0F56F8944426FA2256B37B5CF0681">
    <w:name w:val="70C0F56F8944426FA2256B37B5CF0681"/>
    <w:rsid w:val="006A171C"/>
  </w:style>
  <w:style w:type="paragraph" w:customStyle="1" w:styleId="F433EEBF6D744D2AB4A7DF03C31745ED">
    <w:name w:val="F433EEBF6D744D2AB4A7DF03C31745ED"/>
    <w:rsid w:val="006A171C"/>
    <w:pPr>
      <w:suppressAutoHyphens/>
      <w:spacing w:after="0" w:line="240" w:lineRule="auto"/>
      <w:jc w:val="both"/>
    </w:pPr>
    <w:rPr>
      <w:rFonts w:ascii="Times New Roman" w:eastAsiaTheme="minorHAnsi" w:hAnsi="Times New Roman" w:cs="Times New Roman"/>
      <w:sz w:val="18"/>
      <w:szCs w:val="28"/>
      <w:lang w:eastAsia="en-US"/>
    </w:rPr>
  </w:style>
  <w:style w:type="paragraph" w:customStyle="1" w:styleId="753642953F594D1596768F2494F7F55A">
    <w:name w:val="753642953F594D1596768F2494F7F55A"/>
    <w:rsid w:val="006A171C"/>
    <w:pPr>
      <w:suppressAutoHyphens/>
      <w:spacing w:after="0" w:line="240" w:lineRule="auto"/>
      <w:jc w:val="both"/>
    </w:pPr>
    <w:rPr>
      <w:rFonts w:ascii="Times New Roman" w:eastAsiaTheme="minorHAnsi" w:hAnsi="Times New Roman" w:cs="Times New Roman"/>
      <w:sz w:val="18"/>
      <w:szCs w:val="28"/>
      <w:lang w:eastAsia="en-US"/>
    </w:rPr>
  </w:style>
  <w:style w:type="paragraph" w:customStyle="1" w:styleId="C0D20A1975944BDDB10F4517225F45CA">
    <w:name w:val="C0D20A1975944BDDB10F4517225F45CA"/>
    <w:rsid w:val="006A171C"/>
    <w:pPr>
      <w:suppressAutoHyphens/>
      <w:spacing w:after="0" w:line="240" w:lineRule="auto"/>
      <w:jc w:val="both"/>
    </w:pPr>
    <w:rPr>
      <w:rFonts w:ascii="Times New Roman" w:eastAsiaTheme="minorHAnsi" w:hAnsi="Times New Roman" w:cs="Times New Roman"/>
      <w:sz w:val="18"/>
      <w:szCs w:val="28"/>
      <w:lang w:eastAsia="en-US"/>
    </w:rPr>
  </w:style>
  <w:style w:type="paragraph" w:customStyle="1" w:styleId="23673B3D2D8A45E784419381DBE8FBDD">
    <w:name w:val="23673B3D2D8A45E784419381DBE8FBDD"/>
    <w:rsid w:val="006A171C"/>
    <w:pPr>
      <w:suppressAutoHyphens/>
      <w:spacing w:after="0" w:line="240" w:lineRule="auto"/>
      <w:jc w:val="both"/>
    </w:pPr>
    <w:rPr>
      <w:rFonts w:ascii="Times New Roman" w:eastAsiaTheme="minorHAnsi" w:hAnsi="Times New Roman" w:cs="Times New Roman"/>
      <w:sz w:val="18"/>
      <w:szCs w:val="28"/>
      <w:lang w:eastAsia="en-US"/>
    </w:rPr>
  </w:style>
  <w:style w:type="paragraph" w:customStyle="1" w:styleId="B721551D1AF245F3945D3DA4A76DB5AB">
    <w:name w:val="B721551D1AF245F3945D3DA4A76DB5AB"/>
    <w:rsid w:val="006A171C"/>
    <w:pPr>
      <w:suppressAutoHyphens/>
      <w:spacing w:after="0" w:line="240" w:lineRule="auto"/>
      <w:jc w:val="both"/>
    </w:pPr>
    <w:rPr>
      <w:rFonts w:ascii="Times New Roman" w:eastAsiaTheme="minorHAnsi" w:hAnsi="Times New Roman" w:cs="Times New Roman"/>
      <w:sz w:val="18"/>
      <w:szCs w:val="28"/>
      <w:lang w:eastAsia="en-US"/>
    </w:rPr>
  </w:style>
  <w:style w:type="paragraph" w:customStyle="1" w:styleId="6C521F197B5E466C94130E1E9FD2C2ED">
    <w:name w:val="6C521F197B5E466C94130E1E9FD2C2ED"/>
    <w:rsid w:val="006A171C"/>
    <w:pPr>
      <w:suppressAutoHyphens/>
      <w:spacing w:after="0" w:line="240" w:lineRule="auto"/>
      <w:jc w:val="both"/>
    </w:pPr>
    <w:rPr>
      <w:rFonts w:ascii="Times New Roman" w:eastAsiaTheme="minorHAnsi" w:hAnsi="Times New Roman" w:cs="Times New Roman"/>
      <w:sz w:val="18"/>
      <w:szCs w:val="28"/>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_rels/customUI.xml.rels><?xml version='1.0' encoding='UTF-8' standalone='yes'?>
<Relationships xmlns="http://schemas.openxmlformats.org/package/2006/relationships"><Relationship Id="FigCaption" Type="http://schemas.openxmlformats.org/officeDocument/2006/relationships/image" Target="images/FigCaption.png"/><Relationship Id="removespace" Type="http://schemas.openxmlformats.org/officeDocument/2006/relationships/image" Target="images/removespace.png"/><Relationship Id="subtitle" Type="http://schemas.openxmlformats.org/officeDocument/2006/relationships/image" Target="images/subtitle.png"/><Relationship Id="addspace" Type="http://schemas.openxmlformats.org/officeDocument/2006/relationships/image" Target="images/addspace.png"/><Relationship Id="arrowleft" Type="http://schemas.openxmlformats.org/officeDocument/2006/relationships/image" Target="images/arrowleft.png"/><Relationship Id="bulletitem" Type="http://schemas.openxmlformats.org/officeDocument/2006/relationships/image" Target="images/bulletitem.png"/><Relationship Id="squeeze0" Type="http://schemas.openxmlformats.org/officeDocument/2006/relationships/image" Target="images/squeeze0.png"/><Relationship Id="togglenumbering" Type="http://schemas.openxmlformats.org/officeDocument/2006/relationships/image" Target="images/togglenumbering.png"/><Relationship Id="normal320" Type="http://schemas.openxmlformats.org/officeDocument/2006/relationships/image" Target="images/normal320.png"/><Relationship Id="eqnumber" Type="http://schemas.openxmlformats.org/officeDocument/2006/relationships/image" Target="images/eqnumber.png"/><Relationship Id="expand0" Type="http://schemas.openxmlformats.org/officeDocument/2006/relationships/image" Target="images/expand0.png"/><Relationship Id="abstract" Type="http://schemas.openxmlformats.org/officeDocument/2006/relationships/image" Target="images/abstract.png"/><Relationship Id="arrowright" Type="http://schemas.openxmlformats.org/officeDocument/2006/relationships/image" Target="images/arrowright.png"/><Relationship Id="equation" Type="http://schemas.openxmlformats.org/officeDocument/2006/relationships/image" Target="images/equation.png"/><Relationship Id="normalspace0" Type="http://schemas.openxmlformats.org/officeDocument/2006/relationships/image" Target="images/normalspace0.png"/><Relationship Id="RedoStyles" Type="http://schemas.openxmlformats.org/officeDocument/2006/relationships/image" Target="images/RedoStyles.png"/><Relationship Id="TabCaption" Type="http://schemas.openxmlformats.org/officeDocument/2006/relationships/image" Target="images/TabCaption.png"/><Relationship Id="InsertImage" Type="http://schemas.openxmlformats.org/officeDocument/2006/relationships/image" Target="images/InsertImage.png"/><Relationship Id="dashitem" Type="http://schemas.openxmlformats.org/officeDocument/2006/relationships/image" Target="images/dashitem.png"/><Relationship Id="numitem" Type="http://schemas.openxmlformats.org/officeDocument/2006/relationships/image" Target="images/numitem.png"/><Relationship Id="HeaderFooter" Type="http://schemas.openxmlformats.org/officeDocument/2006/relationships/image" Target="images/HeaderFooter.png"/></Relationships>
</file>

<file path=customUI/customUI.xml><?xml version="1.0" encoding="utf-8"?>
<!--RibbonX Visual Designer 1.94 for Microsoft Word 15.0. XML Code produced on 2016.02.27-->
<customUI xmlns="http://schemas.microsoft.com/office/2006/01/customui">
  <ribbon startFromScratch="false">
    <tabs>
      <tab idMso="TabAddIns">
        <group id="custGroupVARED1" label="M &amp;&amp; M Add-In">
          <button id="custBtnVARED1" size="large" imageMso="CreateReportFromWizard" label="CC/V/B &amp;&amp; DP Tools" onAction="modRibbonControl.VAREDButtonOnAction"/>
          <separator id="custSepVARED1"/>
          <menu id="custMenuVARED1" label="Options" imageMso="ActionInsert">
            <toggleButton id="custTBVARED1" getImage="modRibbonControl.VAREDGetImage" getPressed="modRibbonControl.VAREDGetPressed" getLabel="modRibbonControl.VAREDGetLabel" supertip="Show or hide a control on the ribbon insert tab that you can use to intiate the add-in." onAction="modRibbonControl.VAREDToggleButtonOnAction"/>
            <toggleButton id="custTBVARED2" getImage="modRibbonControl.VAREDGetImage" getPressed="modRibbonControl.VAREDGetPressed" getLabel="modRibbonControl.VAREDGetLabel" supertip="Toggle feedback sounds on or off." onAction="modRibbonControl.VAREDToggleButtonOnAction"/>
          </menu>
          <button id="custBtnVARED3" label="Info/Help" imageMso="Info" onAction="modRibbonControl.VAREDButtonOnAction"/>
          <button id="custBtnVARED4" label="Disclaimer" imageMso="D" onAction="modRibbonControl.VAREDButtonOnAction"/>
        </group>
      </tab>
      <tab idMso="TabInsert">
        <group idMso="GroupInsertLinks" getVisible="modRibbonControl.VAREDGetVisible"/>
        <group id="custGrpVARED2" insertBeforeMso="GroupHeaderFooter" label="Links" getVisible="modRibbonControl.VAREDGetVisible" tag="Custom">
          <button idMso="HyperlinkInsert"/>
          <button idMso="BookmarkInsert"/>
          <button idMso="CrossReferenceInsert"/>
          <separator id="sepVARED001"/>
          <button id="custBtnVARED5" size="large" imageMso="CreateReportFromWizard" label="CC/V/B &amp;&amp; DP" onAction="modRibbonControl.VAREDButtonOnAction"/>
        </group>
      </tab>
      <tab id="tabLNCS" insertBeforeMso="TabHome" label="VSUET">
        <group id="grFormat" label="Проверка статьи перед отправкой">
          <button id="btnReview" imageMso="ReviewTrackChanges" label="Выполнить проверку" size="large" onAction="FinishingTouches"/>
        </group>
        <group id="grBasicFormats" image="lncs2" label="Основное форматирование">
          <button id="btnH1" imageMso="PivotTableLayoutShowInOutlineForm" label="Заголовок Без номера" size="normal" onAction="H1"/>
          <button id="btnH2" imageMso="PivotTableLayoutShowInCompactForm" label="Заголовок 1.1" size="normal" onAction="H2"/>
          <button id="btnH3" imageMso="PivotTableLayoutBlankRows" label="Заголовок 1.1.1" size="normal" onAction="H3"/>
          <button id="btnH4" imageMso="PivotTableLayoutSubtotals" label="Заголовок 1.1.1.1" size="normal" onAction="H4"/>
          <box boxStyle="vertical" id="box2">
            <button id="btnBullet" image="bulletitem" label="Марк.список" onAction="MakeBulletItem"/>
            <button id="btnDash" image="dashitem" label="Список" onAction="MakeDashItem"/>
            <button id="btnNumbered" image="numitem" label="Нумер.список" onAction="MakeNumItem"/>
          </box>
          <box boxStyle="vertical" id="box3">
            <button id="btnListLevelUp" image="arrowright" label="Уровень списка +" onAction="ListLevelUp"/>
            <button id="btnListLevelDown" image="arrowleft" label="Уровень списка -" onAction="ListLevelDown"/>
            <button id="btnToggleNum" image="togglenumbering" label="Начать заново" onAction="RestartNumbering"/>
          </box>
          <button id="btnStandard" image="normal320" label="Обычный текст" size="large" onAction="MakeStandard"/>
          <box boxStyle="vertical" id="box4">
            <button id="btnOneColumn" imageMso="ReadingViewShowOnePage" label="Начать одну колонку" onAction="OneColumn"/>
            <button id="btnTwoColumn" imageMso="ReadingViewShowTwoPages" label="Начать две колонки" onAction="TwoColumn"/>
          </box>
          <button id="btnFootnote" imageMso="FootnoteInsert" label="Сноска" onAction="InsertFN"/>
        </group>
        <group id="grSpecialFormats" label="Изображения, таблицы">
          <box boxStyle="vertical" id="box5">
            <button id="btnInsImage" image="InsertImage" label="Рисунок в 1 колонку (с подписью)" onAction="InsertImage"/>
            <button id="btnInsImage2" image="InsertImage" label="Рисунок в 2 колонки (с подписью)" onAction="InsertImageTwo"/>
            <button id="btnInsImage3" image="InsertImage" label="Рисунок альбомный (с подписью)" onAction="InsertImageWide"/>
            <button id="btnFigRef" image="eqnumber" label="Ссылка рисунок" onAction="InsRefFig"/>
            <button id="btnFigure" image="FigCaption" label="Подпись рисунок" onAction="MakeFigCaption"/>
          </box>
          <box boxStyle="vertical" id="Box6">
            <button id="Button32" image="TabCaption" label="Таблица в 1 колонку (с подписью)" onAction="Smalltable"/>
            <button id="Button35" image="TabCaption" label="Таблица в 2 колонки (с подписью)" onAction="Largetable"/>
            <button id="Button36" image="TabCaption" label="Таблица альбомная (с подписью)" onAction="widetable"/>
            <button id="btnTabRef" image="eqnumber" label="Ссылка таблица" onAction="InsRefTab"/>
            <button id="Button33" image="TabCaption" label="Подпись таблица" onAction="MakeTableCaption"/>
            <button id="Button311" image="HeaderFooter" label="Форматировать Табл" onAction="Table_frmt"/>
          </box>
        </group>
        <group id="grSpecialFormule" label="Уравнения">
          <button id="btnEquation" image="equation" label="Уравнение без номера" size="large" onAction="MakeEquation"/>
          <button id="btnEqCounter" image="eqnumber" label="Добавить номер к уравнению" size="large" onAction="AddEqCounter"/>
          <button id="Button29" image="eqnumber" label="Уравнение с номером" size="large" onAction="MakeEquationNumber"/>
          <button id="btnEqRef" image="eqnumber" size="large" label="Ссылка формула" onAction="InsRefEq"/>
          <button id="btnProgcode" imageMso="CreateStoredProcedure" label="Код программы" size="large" onAction="MakeProgCode"/>
        </group>
        <group id="grSpecialStyle" label="Стили форматирования">
          <button id="btnFigStyle" image="FigCaption" label="Стиль подписи рисунка" size="large" onAction="MakeFigStyle"/>
          <button id="btnTabStyle" image="TabCaption" label="Стиль подписи таблицы" size="large" onAction="MakeTabStyle"/>
          <button id="btnEqStyle" image="equation" label="Стиль уравнения" size="large" onAction="MakeEqStyle"/>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Abstract>
  <CompanyAddress/>
  <CompanyPhone/>
  <CompanyFax/>
  <CompanyEmail/>
</CoverPageProperties>
</file>

<file path=customXml/item2.xml><?xml version="1.0" encoding="utf-8"?><basic_XML xmlns="http://AddIn Basic XML Script/Basic Nodes">
  <title_ru>Введите здесь название статьи</title_ru>
  <title_en>Введите здесь название статьи на английском языке</title_en>
  <adrref1>1</adrref1>
  <adrref2>1</adrref2>
  <adrref3>1</adrref3>
  <adrref4>2</adrref4>
  <adrref5>3</adrref5>
  <adrref6>4</adrref6>
  <author1_ru>Имя О. Фамилия</author1_ru>
  <author2_ru>Имя О. Фамилия</author2_ru>
  <author3_ru>Имя О. Фамилия</author3_ru>
  <author4_ru>Имя О. Фамилия</author4_ru>
  <author5_ru>Имя О. Фамилия</author5_ru>
  <author6_ru>Имя О. Фамилия</author6_ru>
  <authors_ru>ВВЕДИТЕ ЗДЕСЬ Фамилия И.О., Фамилия И.О. …</authors_ru>
  <author1_en>First name S. Lastname</author1_en>
  <author2_en>First name S. Lastname</author2_en>
  <author3_en>First name S. Lastname</author3_en>
  <author4_en>First name S. Lastname</author4_en>
  <author5_en>First name S. Lastname</author5_en>
  <author6_en>First name S. Lastname</author6_en>
  <authors_en>ВВЕДИТЕ ЗДЕСЬ Lastname F.S., Lastname F.S. …</authors_en>
  <keywords_ru>введите здесь 5–10 ключевых слов, разделяя их запятой</keywords_ru>
  <keywords_en>введите здесь ключевые слова на английском языке</keywords_en>
  <adress1_ru>Воронежский государственный университет инженерных технологий, пр-т Революции, 19, г. Воронеж, 394036, Россия</adress1_ru>
  <adress2_ru>Название учреждения / организации, Адрес (улица, дом, город, индекс, страна)</adress2_ru>
  <adress3_ru>Название учреждения / организации, Адрес (улица, дом, город, индекс, страна)</adress3_ru>
  <adress4_ru>Название учреждения / организации, Адрес (улица, дом, город, индекс, страна)</adress4_ru>
  <adress1_en>Voronezh State University of Engineering Technologies, Revolution Av., 19 Voronezh, 394036, Russia</adress1_en>
  <adress2_en>Название учреждения / организации, Адрес (улица, дом, город, индекс, страна)</adress2_en>
  <adress3_en>Название учреждения / организации, Адрес (улица, дом, город, индекс, страна)</adress3_en>
  <adress4_en>Название учреждения / организации, Адрес (улица, дом, город, индекс, страна)</adress4_en>
  <adr_d1_ru>кафедра технологии хлебопекарного, кондитерского, макаронного и зерноперерабатывающего производств</adr_d1_ru>
  <adr_d2_ru>место работы (кафедра / отдел / лаборатория)</adr_d2_ru>
  <adr_d3_ru>место работы (кафедра / отдел / лаборатория)</adr_d3_ru>
  <adr_d4_ru>место работы (кафедра / отдел / лаборатория)</adr_d4_ru>
  <adr_d5_ru>место работы (кафедра / отдел / лаборатория)</adr_d5_ru>
  <adr_d6_ru>место работы (кафедра / отдел / лаборатория)</adr_d6_ru>
  <adr_n1_ru>Воронежский государственный университет инженерных технологий</adr_n1_ru>
  <adr_n2_ru>Название учреждения / организации (полностью, без сокращений)</adr_n2_ru>
  <adr_n3_ru>Название учреждения / организации (полностью, без сокращений)</adr_n3_ru>
  <adr_n4_ru>Название учреждения / организации (полностью, без сокращений)</adr_n4_ru>
  <adr_n5_ru>Название учреждения / организации (полностью, без сокращений)</adr_n5_ru>
  <adr_n6_ru>Название учреждения / организации (полностью, без сокращений)</adr_n6_ru>
  <adr_a1_ru>пр-т Революции, 19, г. Воронеж, 394036, Россия</adr_a1_ru>
  <adr_a2_ru>Адрес (улица, дом, город, индекс, страна)</adr_a2_ru>
  <adr_a3_ru>Адрес (улица, дом, город, индекс, страна)</adr_a3_ru>
  <adr_a4_ru>Адрес (улица, дом, город, индекс, страна)</adr_a4_ru>
  <adr_a5_ru>Адрес (улица, дом, город, индекс, страна)</adr_a5_ru>
  <adr_a6_ru>Адрес (улица, дом, город, индекс, страна)</adr_a6_ru>
  <adr_d1_en>Bakery technology, confectionery, pasta and grain processing industries department</adr_d1_en>
  <adr_d2_en>Место работы (кафедра / отдел / лаборатория)</adr_d2_en>
  <adr_d3_en>Место работы (кафедра / отдел / лаборатория)</adr_d3_en>
  <adr_d4_en>Место работы (кафедра / отдел / лаборатория)</adr_d4_en>
  <adr_d5_en>Место работы (кафедра / отдел / лаборатория)</adr_d5_en>
  <adr_d6_en>Место работы (кафедра / отдел / лаборатория)</adr_d6_en>
  <adr_n1_en>Voronezh State University of Engineering Technologies</adr_n1_en>
  <adr_n2_en>Название учреждения / организации (полностью, без сокращений)</adr_n2_en>
  <adr_n3_en>Название учреждения / организации (полностью, без сокращений)</adr_n3_en>
  <adr_n4_en>Название учреждения / организации (полностью, без сокращений)</adr_n4_en>
  <adr_n5_en>Название учреждения / организации (полностью, без сокращений)</adr_n5_en>
  <adr_n6_en>Название учреждения / организации (полностью, без сокращений)</adr_n6_en>
  <adr_a1_en>Revolution Av., 19 Voronezh, 394036, Russia</adr_a1_en>
  <adr_a2_en>Адрес (улица, дом, город, индекс, страна)</adr_a2_en>
  <adr_a3_en>Адрес (улица, дом, город, индекс, страна)</adr_a3_en>
  <adr_a4_en>Адрес (улица, дом, город, индекс, страна)</adr_a4_en>
  <adr_a5_en>Адрес (улица, дом, город, индекс, страна)</adr_a5_en>
  <adr_a6_en>Адрес (улица, дом, город, индекс, страна)</adr_a6_en>
  <aff1_ru>к.т.н., доцент</aff1_ru>
  <aff2_ru>д.х.н., профессор</aff2_ru>
  <aff3_ru>к.э.н., инженер</aff3_ru>
  <aff4_ru>степень, должность</aff4_ru>
  <aff5_ru>степень, должность</aff5_ru>
  <aff6_ru>степень, должность</aff6_ru>
  <aff1_en>Cand. Sci. (Engin.), assistant professor</aff1_en>
  <aff2_en>Dr. Sci. (Chem.), professor</aff2_en>
  <aff3_en>Cand. Sci. (Econ.), engineer</aff3_en>
  <aff4_en>Степень, должность</aff4_en>
  <aff5_en>Степень, должность</aff5_en>
  <aff6_en>Степень, должность</aff6_en>
  <udk>xxx.xxx.xxx</udk>
  <number>3</number>
  <year>2026</year>
  <email1>e-mail@m.ru</email1>
  <email2>e-mail@m.ru</email2>
  <email3>e-mail@m.ru</email3>
  <email4>e-mail@m.ru</email4>
  <email5>e-mail@m.ru</email5>
  <email6>e-mail@m.ru</email6>
  <orcid1>введите здесь orcid</orcid1>
  <orcid2>XXXX-XXXX-XXXX-XXXX</orcid2>
  <orcid3>XXXX-XXXX-XXXX-XXXX</orcid3>
  <orcid4>XXXX-XXXX-XXXX-XXXX</orcid4>
  <orcid5>XXXX-XXXX-XXXX-XXXX</orcid5>
  <orcid6>XXXX-XXXX-XXXX-XXXX</orcid6>
  <vol>88</vol>
  <authors2_ru>Фамилия И.О. и др.</authors2_ru>
  <authors2_en>Lastname F.S. et al.</authors2_en>
  <recieved>2026-07-01T00:00:00</recieved>
  <approved>2026-07-18T00:00:00</approved>
  <accepted>2026-08-20T00:00:00</accepted>
 </basic_XML>
</file>

<file path=customXml/item3.xml><?xml version="1.0" encoding="utf-8"?>
<b:Sources xmlns:b="http://schemas.openxmlformats.org/officeDocument/2006/bibliography" xmlns="http://schemas.openxmlformats.org/officeDocument/2006/bibliography" SelectedStyle="\APASixthEditionOfficeOnline.xsl" StyleName="APA" Version="6">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4DB894-62EB-436C-AFF3-E7CAAF8E4356}">
  <ds:schemaRefs>
    <ds:schemaRef ds:uri="http://AddIn Basic XML Script/Basic Nodes"/>
  </ds:schemaRefs>
</ds:datastoreItem>
</file>

<file path=customXml/itemProps3.xml><?xml version="1.0" encoding="utf-8"?>
<ds:datastoreItem xmlns:ds="http://schemas.openxmlformats.org/officeDocument/2006/customXml" ds:itemID="{99C757D5-059D-4D7E-AF4B-92BC735BF0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VSUET.dotm</Template>
  <TotalTime>1283</TotalTime>
  <Pages>7</Pages>
  <Words>3478</Words>
  <Characters>19830</Characters>
  <Application>Microsoft Office Word</Application>
  <DocSecurity>0</DocSecurity>
  <Lines>165</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23262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Aleksandr Muravev</cp:lastModifiedBy>
  <cp:revision>537</cp:revision>
  <dcterms:created xsi:type="dcterms:W3CDTF">2016-10-04T17:32:00Z</dcterms:created>
  <dcterms:modified xsi:type="dcterms:W3CDTF">2026-06-12T07:21:00Z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WinEqns">
    <vt:bool>true</vt:bool>
  </property>
</Properties>
</file>